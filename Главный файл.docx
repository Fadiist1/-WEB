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853349" w14:textId="77777777" w:rsidR="00E071BF" w:rsidRDefault="00E071BF">
      <w:pPr>
        <w:rPr>
          <w:b/>
          <w:sz w:val="28"/>
          <w:szCs w:val="24"/>
        </w:rPr>
        <w:sectPr w:rsidR="00E071BF" w:rsidSect="00153DA8">
          <w:headerReference w:type="default" r:id="rId8"/>
          <w:footerReference w:type="even" r:id="rId9"/>
          <w:footerReference w:type="default" r:id="rId10"/>
          <w:headerReference w:type="first" r:id="rId11"/>
          <w:pgSz w:w="11907" w:h="16839" w:code="9"/>
          <w:pgMar w:top="992" w:right="284" w:bottom="993" w:left="1701" w:header="284" w:footer="720" w:gutter="0"/>
          <w:pgNumType w:start="4"/>
          <w:cols w:space="720"/>
          <w:titlePg/>
          <w:docGrid w:linePitch="272"/>
        </w:sectPr>
      </w:pPr>
    </w:p>
    <w:p w14:paraId="0E0D4DB1" w14:textId="77777777" w:rsidR="00153DA8" w:rsidRPr="00A47CCA" w:rsidRDefault="00153DA8" w:rsidP="00153DA8">
      <w:pPr>
        <w:shd w:val="clear" w:color="auto" w:fill="FFFFFF"/>
        <w:tabs>
          <w:tab w:val="left" w:pos="9498"/>
        </w:tabs>
        <w:autoSpaceDE w:val="0"/>
        <w:autoSpaceDN w:val="0"/>
        <w:adjustRightInd w:val="0"/>
        <w:spacing w:line="360" w:lineRule="auto"/>
        <w:ind w:left="-284" w:right="283"/>
        <w:jc w:val="center"/>
        <w:rPr>
          <w:b/>
          <w:sz w:val="28"/>
          <w:szCs w:val="24"/>
        </w:rPr>
      </w:pPr>
      <w:r w:rsidRPr="00A47CCA">
        <w:rPr>
          <w:b/>
          <w:sz w:val="28"/>
          <w:szCs w:val="24"/>
        </w:rPr>
        <w:lastRenderedPageBreak/>
        <w:t>Содержание</w:t>
      </w:r>
    </w:p>
    <w:p w14:paraId="2F6A2E6F" w14:textId="23063237" w:rsidR="00E152DD" w:rsidRDefault="00316583" w:rsidP="00E71709">
      <w:pPr>
        <w:pStyle w:val="12"/>
        <w:spacing w:line="360" w:lineRule="exact"/>
        <w:rPr>
          <w:rFonts w:asciiTheme="minorHAnsi" w:eastAsiaTheme="minorEastAsia" w:hAnsiTheme="minorHAnsi" w:cstheme="minorBidi"/>
          <w:sz w:val="22"/>
          <w:szCs w:val="22"/>
          <w:lang w:eastAsia="ru-RU"/>
        </w:rPr>
      </w:pPr>
      <w:r>
        <w:rPr>
          <w:b/>
        </w:rPr>
        <w:fldChar w:fldCharType="begin"/>
      </w:r>
      <w:r>
        <w:rPr>
          <w:b/>
        </w:rPr>
        <w:instrText xml:space="preserve"> TOC \h \z \t "Заголовок середина;1;Заголовок абзац;1;Заголовок центр лист;1" </w:instrText>
      </w:r>
      <w:r>
        <w:rPr>
          <w:b/>
        </w:rPr>
        <w:fldChar w:fldCharType="separate"/>
      </w:r>
      <w:hyperlink w:anchor="_Toc136950701" w:history="1">
        <w:r w:rsidR="00E152DD" w:rsidRPr="00130C83">
          <w:rPr>
            <w:rStyle w:val="ab"/>
          </w:rPr>
          <w:t>1 Анализ задачи</w:t>
        </w:r>
        <w:r w:rsidR="00E152DD">
          <w:rPr>
            <w:webHidden/>
          </w:rPr>
          <w:tab/>
        </w:r>
        <w:r w:rsidR="00E152DD">
          <w:rPr>
            <w:webHidden/>
          </w:rPr>
          <w:fldChar w:fldCharType="begin"/>
        </w:r>
        <w:r w:rsidR="00E152DD">
          <w:rPr>
            <w:webHidden/>
          </w:rPr>
          <w:instrText xml:space="preserve"> PAGEREF _Toc136950701 \h </w:instrText>
        </w:r>
        <w:r w:rsidR="00E152DD">
          <w:rPr>
            <w:webHidden/>
          </w:rPr>
        </w:r>
        <w:r w:rsidR="00E152DD">
          <w:rPr>
            <w:webHidden/>
          </w:rPr>
          <w:fldChar w:fldCharType="separate"/>
        </w:r>
        <w:r w:rsidR="00C85838">
          <w:rPr>
            <w:webHidden/>
          </w:rPr>
          <w:t>3</w:t>
        </w:r>
        <w:r w:rsidR="00E152DD">
          <w:rPr>
            <w:webHidden/>
          </w:rPr>
          <w:fldChar w:fldCharType="end"/>
        </w:r>
      </w:hyperlink>
    </w:p>
    <w:p w14:paraId="17841578" w14:textId="715AEA90" w:rsidR="00E152DD" w:rsidRDefault="00E152DD" w:rsidP="00E71709">
      <w:pPr>
        <w:pStyle w:val="12"/>
        <w:spacing w:line="360" w:lineRule="exact"/>
        <w:rPr>
          <w:rFonts w:asciiTheme="minorHAnsi" w:eastAsiaTheme="minorEastAsia" w:hAnsiTheme="minorHAnsi" w:cstheme="minorBidi"/>
          <w:sz w:val="22"/>
          <w:szCs w:val="22"/>
          <w:lang w:eastAsia="ru-RU"/>
        </w:rPr>
      </w:pPr>
      <w:hyperlink w:anchor="_Toc136950702" w:history="1">
        <w:r w:rsidRPr="00130C83">
          <w:rPr>
            <w:rStyle w:val="ab"/>
          </w:rPr>
          <w:t>1.1 Постановка задачи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_Toc136950702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C85838"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14:paraId="41385876" w14:textId="3442E6D4" w:rsidR="00E152DD" w:rsidRDefault="00E152DD" w:rsidP="00E71709">
      <w:pPr>
        <w:pStyle w:val="12"/>
        <w:spacing w:line="360" w:lineRule="exact"/>
        <w:rPr>
          <w:rFonts w:asciiTheme="minorHAnsi" w:eastAsiaTheme="minorEastAsia" w:hAnsiTheme="minorHAnsi" w:cstheme="minorBidi"/>
          <w:sz w:val="22"/>
          <w:szCs w:val="22"/>
          <w:lang w:eastAsia="ru-RU"/>
        </w:rPr>
      </w:pPr>
      <w:hyperlink w:anchor="_Toc136950703" w:history="1">
        <w:r w:rsidRPr="00130C83">
          <w:rPr>
            <w:rStyle w:val="ab"/>
          </w:rPr>
          <w:t>1.2 Инструменты разработки</w:t>
        </w:r>
        <w:r>
          <w:rPr>
            <w:webHidden/>
          </w:rPr>
          <w:tab/>
        </w:r>
        <w:r w:rsidR="00F8444E">
          <w:rPr>
            <w:webHidden/>
          </w:rPr>
          <w:t>3</w:t>
        </w:r>
      </w:hyperlink>
    </w:p>
    <w:p w14:paraId="29A685BA" w14:textId="463B50C7" w:rsidR="00E152DD" w:rsidRDefault="00E152DD" w:rsidP="00E71709">
      <w:pPr>
        <w:pStyle w:val="12"/>
        <w:spacing w:line="360" w:lineRule="exact"/>
        <w:rPr>
          <w:rFonts w:asciiTheme="minorHAnsi" w:eastAsiaTheme="minorEastAsia" w:hAnsiTheme="minorHAnsi" w:cstheme="minorBidi"/>
          <w:sz w:val="22"/>
          <w:szCs w:val="22"/>
          <w:lang w:eastAsia="ru-RU"/>
        </w:rPr>
      </w:pPr>
      <w:hyperlink w:anchor="_Toc136950704" w:history="1">
        <w:r w:rsidRPr="00130C83">
          <w:rPr>
            <w:rStyle w:val="ab"/>
          </w:rPr>
          <w:t>2 Проектирование задачи</w:t>
        </w:r>
        <w:r>
          <w:rPr>
            <w:webHidden/>
          </w:rPr>
          <w:tab/>
        </w:r>
        <w:r w:rsidR="00F8444E">
          <w:rPr>
            <w:webHidden/>
          </w:rPr>
          <w:t>5</w:t>
        </w:r>
      </w:hyperlink>
    </w:p>
    <w:p w14:paraId="746508C2" w14:textId="6F23A9F0" w:rsidR="00E152DD" w:rsidRDefault="00E152DD" w:rsidP="00E71709">
      <w:pPr>
        <w:pStyle w:val="12"/>
        <w:spacing w:line="360" w:lineRule="exact"/>
        <w:rPr>
          <w:rFonts w:asciiTheme="minorHAnsi" w:eastAsiaTheme="minorEastAsia" w:hAnsiTheme="minorHAnsi" w:cstheme="minorBidi"/>
          <w:sz w:val="22"/>
          <w:szCs w:val="22"/>
          <w:lang w:eastAsia="ru-RU"/>
        </w:rPr>
      </w:pPr>
      <w:hyperlink w:anchor="_Toc136950705" w:history="1">
        <w:r w:rsidRPr="00130C83">
          <w:rPr>
            <w:rStyle w:val="ab"/>
          </w:rPr>
          <w:t>2.1 Гайд по стилю</w:t>
        </w:r>
        <w:r>
          <w:rPr>
            <w:webHidden/>
          </w:rPr>
          <w:tab/>
        </w:r>
        <w:r w:rsidR="00F8444E">
          <w:rPr>
            <w:webHidden/>
          </w:rPr>
          <w:t>5</w:t>
        </w:r>
      </w:hyperlink>
    </w:p>
    <w:p w14:paraId="630DF2A9" w14:textId="2ECC4FF1" w:rsidR="00E152DD" w:rsidRDefault="00E152DD" w:rsidP="00E71709">
      <w:pPr>
        <w:pStyle w:val="12"/>
        <w:spacing w:line="360" w:lineRule="exact"/>
        <w:rPr>
          <w:rFonts w:asciiTheme="minorHAnsi" w:eastAsiaTheme="minorEastAsia" w:hAnsiTheme="minorHAnsi" w:cstheme="minorBidi"/>
          <w:sz w:val="22"/>
          <w:szCs w:val="22"/>
          <w:lang w:eastAsia="ru-RU"/>
        </w:rPr>
      </w:pPr>
      <w:hyperlink w:anchor="_Toc136950706" w:history="1">
        <w:r w:rsidRPr="00130C83">
          <w:rPr>
            <w:rStyle w:val="ab"/>
          </w:rPr>
          <w:t>2.1.1 Логотип</w:t>
        </w:r>
        <w:r>
          <w:rPr>
            <w:webHidden/>
          </w:rPr>
          <w:tab/>
        </w:r>
        <w:r w:rsidR="00F8444E">
          <w:rPr>
            <w:webHidden/>
          </w:rPr>
          <w:t>5</w:t>
        </w:r>
      </w:hyperlink>
    </w:p>
    <w:p w14:paraId="292324B9" w14:textId="6CC07819" w:rsidR="00E152DD" w:rsidRDefault="00E152DD" w:rsidP="00E71709">
      <w:pPr>
        <w:pStyle w:val="12"/>
        <w:spacing w:line="360" w:lineRule="exact"/>
        <w:rPr>
          <w:rFonts w:asciiTheme="minorHAnsi" w:eastAsiaTheme="minorEastAsia" w:hAnsiTheme="minorHAnsi" w:cstheme="minorBidi"/>
          <w:sz w:val="22"/>
          <w:szCs w:val="22"/>
          <w:lang w:eastAsia="ru-RU"/>
        </w:rPr>
      </w:pPr>
      <w:hyperlink w:anchor="_Toc136950707" w:history="1">
        <w:r w:rsidRPr="00130C83">
          <w:rPr>
            <w:rStyle w:val="ab"/>
          </w:rPr>
          <w:t>2.1.2 Цветовая палитра</w:t>
        </w:r>
        <w:r>
          <w:rPr>
            <w:webHidden/>
          </w:rPr>
          <w:tab/>
        </w:r>
        <w:r w:rsidR="00F8444E">
          <w:rPr>
            <w:webHidden/>
          </w:rPr>
          <w:t>5</w:t>
        </w:r>
      </w:hyperlink>
    </w:p>
    <w:p w14:paraId="44449331" w14:textId="1536A765" w:rsidR="00E152DD" w:rsidRDefault="00E152DD" w:rsidP="00E71709">
      <w:pPr>
        <w:pStyle w:val="12"/>
        <w:spacing w:line="360" w:lineRule="exact"/>
        <w:rPr>
          <w:rFonts w:asciiTheme="minorHAnsi" w:eastAsiaTheme="minorEastAsia" w:hAnsiTheme="minorHAnsi" w:cstheme="minorBidi"/>
          <w:sz w:val="22"/>
          <w:szCs w:val="22"/>
          <w:lang w:eastAsia="ru-RU"/>
        </w:rPr>
      </w:pPr>
      <w:hyperlink w:anchor="_Toc136950708" w:history="1">
        <w:r w:rsidRPr="00130C83">
          <w:rPr>
            <w:rStyle w:val="ab"/>
          </w:rPr>
          <w:t>2.1.4 Схема сайта</w:t>
        </w:r>
        <w:r>
          <w:rPr>
            <w:webHidden/>
          </w:rPr>
          <w:tab/>
        </w:r>
        <w:r w:rsidR="00F8444E">
          <w:rPr>
            <w:webHidden/>
          </w:rPr>
          <w:t>6</w:t>
        </w:r>
      </w:hyperlink>
    </w:p>
    <w:p w14:paraId="15CF8B4E" w14:textId="3A6A25BD" w:rsidR="00E152DD" w:rsidRDefault="00E152DD" w:rsidP="00E71709">
      <w:pPr>
        <w:pStyle w:val="12"/>
        <w:spacing w:line="360" w:lineRule="exact"/>
        <w:rPr>
          <w:rFonts w:asciiTheme="minorHAnsi" w:eastAsiaTheme="minorEastAsia" w:hAnsiTheme="minorHAnsi" w:cstheme="minorBidi"/>
          <w:sz w:val="22"/>
          <w:szCs w:val="22"/>
          <w:lang w:eastAsia="ru-RU"/>
        </w:rPr>
      </w:pPr>
      <w:hyperlink w:anchor="_Toc136950709" w:history="1">
        <w:r w:rsidRPr="00130C83">
          <w:rPr>
            <w:rStyle w:val="ab"/>
          </w:rPr>
          <w:t>2.1.5 Навигация</w:t>
        </w:r>
        <w:r>
          <w:rPr>
            <w:webHidden/>
          </w:rPr>
          <w:tab/>
        </w:r>
        <w:r w:rsidR="00F8444E">
          <w:rPr>
            <w:webHidden/>
          </w:rPr>
          <w:t>6</w:t>
        </w:r>
      </w:hyperlink>
    </w:p>
    <w:p w14:paraId="561FF445" w14:textId="70710217" w:rsidR="00E152DD" w:rsidRDefault="00E152DD" w:rsidP="00E71709">
      <w:pPr>
        <w:pStyle w:val="12"/>
        <w:spacing w:line="360" w:lineRule="exact"/>
        <w:rPr>
          <w:rFonts w:asciiTheme="minorHAnsi" w:eastAsiaTheme="minorEastAsia" w:hAnsiTheme="minorHAnsi" w:cstheme="minorBidi"/>
          <w:sz w:val="22"/>
          <w:szCs w:val="22"/>
          <w:lang w:eastAsia="ru-RU"/>
        </w:rPr>
      </w:pPr>
      <w:hyperlink w:anchor="_Toc136950710" w:history="1">
        <w:r w:rsidRPr="00130C83">
          <w:rPr>
            <w:rStyle w:val="ab"/>
          </w:rPr>
          <w:t>2.1.6 Иконки</w:t>
        </w:r>
        <w:r>
          <w:rPr>
            <w:webHidden/>
          </w:rPr>
          <w:tab/>
        </w:r>
        <w:r w:rsidR="00F8444E">
          <w:rPr>
            <w:webHidden/>
          </w:rPr>
          <w:t>6</w:t>
        </w:r>
      </w:hyperlink>
    </w:p>
    <w:p w14:paraId="22EAD91A" w14:textId="1CAE9403" w:rsidR="00E152DD" w:rsidRDefault="00E152DD" w:rsidP="00E71709">
      <w:pPr>
        <w:pStyle w:val="12"/>
        <w:spacing w:line="360" w:lineRule="exact"/>
        <w:rPr>
          <w:rFonts w:asciiTheme="minorHAnsi" w:eastAsiaTheme="minorEastAsia" w:hAnsiTheme="minorHAnsi" w:cstheme="minorBidi"/>
          <w:sz w:val="22"/>
          <w:szCs w:val="22"/>
          <w:lang w:eastAsia="ru-RU"/>
        </w:rPr>
      </w:pPr>
      <w:hyperlink w:anchor="_Toc136950711" w:history="1">
        <w:r w:rsidRPr="00130C83">
          <w:rPr>
            <w:rStyle w:val="ab"/>
          </w:rPr>
          <w:t>2.1.7 Кнопки и поля ввода</w:t>
        </w:r>
        <w:r>
          <w:rPr>
            <w:webHidden/>
          </w:rPr>
          <w:tab/>
        </w:r>
        <w:r w:rsidR="00F8444E">
          <w:rPr>
            <w:webHidden/>
          </w:rPr>
          <w:t>6</w:t>
        </w:r>
      </w:hyperlink>
    </w:p>
    <w:p w14:paraId="269792B6" w14:textId="58966507" w:rsidR="00E152DD" w:rsidRDefault="00E152DD" w:rsidP="00E71709">
      <w:pPr>
        <w:pStyle w:val="12"/>
        <w:spacing w:line="360" w:lineRule="exact"/>
      </w:pPr>
      <w:hyperlink w:anchor="_Toc136950712" w:history="1">
        <w:r w:rsidRPr="00130C83">
          <w:rPr>
            <w:rStyle w:val="ab"/>
          </w:rPr>
          <w:t>2.1.8 Компоненты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_Toc136950712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C85838"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246A08F6" w14:textId="7F336C2C" w:rsidR="00F8444E" w:rsidRPr="00F8444E" w:rsidRDefault="00F8444E" w:rsidP="00F8444E">
      <w:pPr>
        <w:pStyle w:val="12"/>
        <w:spacing w:line="360" w:lineRule="exact"/>
        <w:rPr>
          <w:rFonts w:asciiTheme="minorHAnsi" w:eastAsiaTheme="minorEastAsia" w:hAnsiTheme="minorHAnsi" w:cstheme="minorBidi"/>
          <w:sz w:val="22"/>
          <w:szCs w:val="22"/>
          <w:lang w:eastAsia="ru-RU"/>
        </w:rPr>
      </w:pPr>
      <w:hyperlink w:anchor="_Toc136950712" w:history="1">
        <w:r w:rsidRPr="00130C83">
          <w:rPr>
            <w:rStyle w:val="ab"/>
          </w:rPr>
          <w:t>2</w:t>
        </w:r>
        <w:r>
          <w:rPr>
            <w:rStyle w:val="ab"/>
          </w:rPr>
          <w:t>.2</w:t>
        </w:r>
        <w:r w:rsidRPr="00130C83">
          <w:rPr>
            <w:rStyle w:val="ab"/>
          </w:rPr>
          <w:t xml:space="preserve"> </w:t>
        </w:r>
        <w:r>
          <w:rPr>
            <w:rStyle w:val="ab"/>
          </w:rPr>
          <w:t>Тест кейсы</w:t>
        </w:r>
        <w:r>
          <w:rPr>
            <w:webHidden/>
          </w:rPr>
          <w:tab/>
          <w:t>11</w:t>
        </w:r>
      </w:hyperlink>
    </w:p>
    <w:p w14:paraId="1FE428E9" w14:textId="449E9E98" w:rsidR="00E152DD" w:rsidRDefault="00E152DD" w:rsidP="00E71709">
      <w:pPr>
        <w:pStyle w:val="12"/>
        <w:spacing w:line="360" w:lineRule="exact"/>
        <w:rPr>
          <w:rFonts w:asciiTheme="minorHAnsi" w:eastAsiaTheme="minorEastAsia" w:hAnsiTheme="minorHAnsi" w:cstheme="minorBidi"/>
          <w:sz w:val="22"/>
          <w:szCs w:val="22"/>
          <w:lang w:eastAsia="ru-RU"/>
        </w:rPr>
      </w:pPr>
      <w:hyperlink w:anchor="_Toc136950713" w:history="1">
        <w:r w:rsidRPr="00130C83">
          <w:rPr>
            <w:rStyle w:val="ab"/>
          </w:rPr>
          <w:t>3 Реализация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_Toc136950713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C85838">
          <w:rPr>
            <w:webHidden/>
          </w:rPr>
          <w:t>1</w:t>
        </w:r>
        <w:r w:rsidR="00F8444E">
          <w:rPr>
            <w:webHidden/>
          </w:rPr>
          <w:t>2</w:t>
        </w:r>
        <w:r>
          <w:rPr>
            <w:webHidden/>
          </w:rPr>
          <w:fldChar w:fldCharType="end"/>
        </w:r>
      </w:hyperlink>
    </w:p>
    <w:p w14:paraId="0F022F7D" w14:textId="1EFC91C7" w:rsidR="00E152DD" w:rsidRDefault="00E152DD" w:rsidP="00E71709">
      <w:pPr>
        <w:pStyle w:val="12"/>
        <w:spacing w:line="360" w:lineRule="exact"/>
        <w:rPr>
          <w:rFonts w:asciiTheme="minorHAnsi" w:eastAsiaTheme="minorEastAsia" w:hAnsiTheme="minorHAnsi" w:cstheme="minorBidi"/>
          <w:sz w:val="22"/>
          <w:szCs w:val="22"/>
          <w:lang w:eastAsia="ru-RU"/>
        </w:rPr>
      </w:pPr>
      <w:hyperlink w:anchor="_Toc136950714" w:history="1">
        <w:r w:rsidRPr="00130C83">
          <w:rPr>
            <w:rStyle w:val="ab"/>
          </w:rPr>
          <w:t xml:space="preserve">3.1 </w:t>
        </w:r>
        <w:r w:rsidR="0065576A" w:rsidRPr="0065576A">
          <w:rPr>
            <w:szCs w:val="28"/>
          </w:rPr>
          <w:t>Реализация с помощью flex-box/grid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_Toc136950714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C85838">
          <w:rPr>
            <w:webHidden/>
          </w:rPr>
          <w:t>1</w:t>
        </w:r>
        <w:r w:rsidR="00F8444E">
          <w:rPr>
            <w:webHidden/>
          </w:rPr>
          <w:t>2</w:t>
        </w:r>
        <w:r>
          <w:rPr>
            <w:webHidden/>
          </w:rPr>
          <w:fldChar w:fldCharType="end"/>
        </w:r>
      </w:hyperlink>
    </w:p>
    <w:p w14:paraId="4AD05B8D" w14:textId="28BB6877" w:rsidR="00E152DD" w:rsidRDefault="00E152DD" w:rsidP="0065576A">
      <w:pPr>
        <w:pStyle w:val="12"/>
        <w:spacing w:line="360" w:lineRule="exact"/>
        <w:rPr>
          <w:rFonts w:asciiTheme="minorHAnsi" w:eastAsiaTheme="minorEastAsia" w:hAnsiTheme="minorHAnsi" w:cstheme="minorBidi"/>
          <w:sz w:val="22"/>
          <w:szCs w:val="22"/>
          <w:lang w:eastAsia="ru-RU"/>
        </w:rPr>
      </w:pPr>
      <w:hyperlink w:anchor="_Toc136950715" w:history="1">
        <w:r w:rsidRPr="00130C83">
          <w:rPr>
            <w:rStyle w:val="ab"/>
          </w:rPr>
          <w:t>3.</w:t>
        </w:r>
        <w:r w:rsidR="0065576A">
          <w:rPr>
            <w:rStyle w:val="ab"/>
          </w:rPr>
          <w:t>2</w:t>
        </w:r>
        <w:r w:rsidRPr="00130C83">
          <w:rPr>
            <w:rStyle w:val="ab"/>
          </w:rPr>
          <w:t xml:space="preserve"> </w:t>
        </w:r>
        <w:r w:rsidR="0065576A" w:rsidRPr="0065576A">
          <w:rPr>
            <w:rStyle w:val="ab"/>
          </w:rPr>
          <w:t>Реализация с помощью</w:t>
        </w:r>
        <w:r w:rsidR="0065576A">
          <w:rPr>
            <w:rStyle w:val="ab"/>
          </w:rPr>
          <w:t xml:space="preserve"> </w:t>
        </w:r>
        <w:r w:rsidR="0065576A" w:rsidRPr="0065576A">
          <w:rPr>
            <w:szCs w:val="28"/>
          </w:rPr>
          <w:t>BootStrap</w:t>
        </w:r>
        <w:r>
          <w:rPr>
            <w:webHidden/>
          </w:rPr>
          <w:tab/>
        </w:r>
        <w:r w:rsidR="00F8444E">
          <w:rPr>
            <w:webHidden/>
          </w:rPr>
          <w:t>14</w:t>
        </w:r>
      </w:hyperlink>
    </w:p>
    <w:p w14:paraId="36551022" w14:textId="61076C7C" w:rsidR="00E152DD" w:rsidRDefault="00E152DD" w:rsidP="00E71709">
      <w:pPr>
        <w:pStyle w:val="12"/>
        <w:spacing w:line="360" w:lineRule="exact"/>
        <w:rPr>
          <w:rFonts w:asciiTheme="minorHAnsi" w:eastAsiaTheme="minorEastAsia" w:hAnsiTheme="minorHAnsi" w:cstheme="minorBidi"/>
          <w:sz w:val="22"/>
          <w:szCs w:val="22"/>
          <w:lang w:eastAsia="ru-RU"/>
        </w:rPr>
      </w:pPr>
      <w:hyperlink w:anchor="_Toc136950718" w:history="1">
        <w:r w:rsidRPr="00130C83">
          <w:rPr>
            <w:rStyle w:val="ab"/>
          </w:rPr>
          <w:t>3.</w:t>
        </w:r>
        <w:r w:rsidR="0065576A">
          <w:rPr>
            <w:rStyle w:val="ab"/>
          </w:rPr>
          <w:t>3</w:t>
        </w:r>
        <w:r w:rsidRPr="00130C83">
          <w:rPr>
            <w:rStyle w:val="ab"/>
          </w:rPr>
          <w:t xml:space="preserve"> Спецификация файлов проекта</w:t>
        </w:r>
        <w:r>
          <w:rPr>
            <w:webHidden/>
          </w:rPr>
          <w:tab/>
        </w:r>
        <w:r w:rsidR="00F8444E">
          <w:rPr>
            <w:webHidden/>
          </w:rPr>
          <w:t>16</w:t>
        </w:r>
      </w:hyperlink>
    </w:p>
    <w:p w14:paraId="7858AF01" w14:textId="0CDC3DA2" w:rsidR="00E152DD" w:rsidRDefault="00E152DD" w:rsidP="00E71709">
      <w:pPr>
        <w:pStyle w:val="12"/>
        <w:spacing w:line="360" w:lineRule="exact"/>
        <w:rPr>
          <w:rFonts w:asciiTheme="minorHAnsi" w:eastAsiaTheme="minorEastAsia" w:hAnsiTheme="minorHAnsi" w:cstheme="minorBidi"/>
          <w:sz w:val="22"/>
          <w:szCs w:val="22"/>
          <w:lang w:eastAsia="ru-RU"/>
        </w:rPr>
      </w:pPr>
      <w:hyperlink w:anchor="_Toc136950719" w:history="1">
        <w:r w:rsidRPr="00130C83">
          <w:rPr>
            <w:rStyle w:val="ab"/>
          </w:rPr>
          <w:t>4 Тестирование</w:t>
        </w:r>
        <w:r>
          <w:rPr>
            <w:webHidden/>
          </w:rPr>
          <w:tab/>
        </w:r>
        <w:r w:rsidR="00F8444E">
          <w:rPr>
            <w:webHidden/>
          </w:rPr>
          <w:t>19</w:t>
        </w:r>
      </w:hyperlink>
    </w:p>
    <w:p w14:paraId="7D3EC494" w14:textId="07E5FBAA" w:rsidR="00E152DD" w:rsidRDefault="00E152DD" w:rsidP="00E71709">
      <w:pPr>
        <w:pStyle w:val="12"/>
        <w:spacing w:line="360" w:lineRule="exact"/>
        <w:rPr>
          <w:rFonts w:asciiTheme="minorHAnsi" w:eastAsiaTheme="minorEastAsia" w:hAnsiTheme="minorHAnsi" w:cstheme="minorBidi"/>
          <w:sz w:val="22"/>
          <w:szCs w:val="22"/>
          <w:lang w:eastAsia="ru-RU"/>
        </w:rPr>
      </w:pPr>
      <w:hyperlink w:anchor="_Toc136950720" w:history="1">
        <w:r w:rsidRPr="00130C83">
          <w:rPr>
            <w:rStyle w:val="ab"/>
          </w:rPr>
          <w:t>5 Применение</w:t>
        </w:r>
        <w:r>
          <w:rPr>
            <w:webHidden/>
          </w:rPr>
          <w:tab/>
        </w:r>
        <w:r w:rsidR="00F8444E">
          <w:rPr>
            <w:webHidden/>
          </w:rPr>
          <w:t>21</w:t>
        </w:r>
      </w:hyperlink>
    </w:p>
    <w:p w14:paraId="6C084E7C" w14:textId="3B3520D9" w:rsidR="00E152DD" w:rsidRDefault="00E152DD" w:rsidP="00E71709">
      <w:pPr>
        <w:pStyle w:val="12"/>
        <w:spacing w:line="360" w:lineRule="exact"/>
        <w:rPr>
          <w:rFonts w:asciiTheme="minorHAnsi" w:eastAsiaTheme="minorEastAsia" w:hAnsiTheme="minorHAnsi" w:cstheme="minorBidi"/>
          <w:sz w:val="22"/>
          <w:szCs w:val="22"/>
          <w:lang w:eastAsia="ru-RU"/>
        </w:rPr>
      </w:pPr>
      <w:hyperlink w:anchor="_Toc136950721" w:history="1">
        <w:r w:rsidRPr="00130C83">
          <w:rPr>
            <w:rStyle w:val="ab"/>
          </w:rPr>
          <w:t xml:space="preserve">5.1 Размещение на </w:t>
        </w:r>
        <w:r w:rsidRPr="00130C83">
          <w:rPr>
            <w:rStyle w:val="ab"/>
            <w:lang w:val="en-US"/>
          </w:rPr>
          <w:t>GitHub</w:t>
        </w:r>
        <w:r>
          <w:rPr>
            <w:webHidden/>
          </w:rPr>
          <w:tab/>
        </w:r>
        <w:r w:rsidR="00F8444E">
          <w:rPr>
            <w:webHidden/>
          </w:rPr>
          <w:t>22</w:t>
        </w:r>
      </w:hyperlink>
    </w:p>
    <w:p w14:paraId="15B7DA78" w14:textId="6BB29918" w:rsidR="00E152DD" w:rsidRDefault="00E152DD" w:rsidP="00E71709">
      <w:pPr>
        <w:pStyle w:val="12"/>
        <w:spacing w:line="360" w:lineRule="exact"/>
        <w:rPr>
          <w:rFonts w:asciiTheme="minorHAnsi" w:eastAsiaTheme="minorEastAsia" w:hAnsiTheme="minorHAnsi" w:cstheme="minorBidi"/>
          <w:sz w:val="22"/>
          <w:szCs w:val="22"/>
          <w:lang w:eastAsia="ru-RU"/>
        </w:rPr>
      </w:pPr>
      <w:hyperlink w:anchor="_Toc136950722" w:history="1">
        <w:r w:rsidRPr="00130C83">
          <w:rPr>
            <w:rStyle w:val="ab"/>
          </w:rPr>
          <w:t>Заключение</w:t>
        </w:r>
        <w:r>
          <w:rPr>
            <w:webHidden/>
          </w:rPr>
          <w:tab/>
        </w:r>
        <w:r w:rsidR="00F8444E">
          <w:rPr>
            <w:webHidden/>
          </w:rPr>
          <w:t>23</w:t>
        </w:r>
      </w:hyperlink>
    </w:p>
    <w:p w14:paraId="4944E4F7" w14:textId="59F5A478" w:rsidR="00E152DD" w:rsidRDefault="00E152DD" w:rsidP="00E71709">
      <w:pPr>
        <w:pStyle w:val="12"/>
        <w:spacing w:line="360" w:lineRule="exact"/>
        <w:rPr>
          <w:rFonts w:asciiTheme="minorHAnsi" w:eastAsiaTheme="minorEastAsia" w:hAnsiTheme="minorHAnsi" w:cstheme="minorBidi"/>
          <w:sz w:val="22"/>
          <w:szCs w:val="22"/>
          <w:lang w:eastAsia="ru-RU"/>
        </w:rPr>
      </w:pPr>
      <w:hyperlink w:anchor="_Toc136950723" w:history="1">
        <w:r w:rsidRPr="00130C83">
          <w:rPr>
            <w:rStyle w:val="ab"/>
          </w:rPr>
          <w:t>Список использованных источников</w:t>
        </w:r>
        <w:r>
          <w:rPr>
            <w:webHidden/>
          </w:rPr>
          <w:tab/>
        </w:r>
        <w:r w:rsidR="00F8444E">
          <w:rPr>
            <w:webHidden/>
          </w:rPr>
          <w:t>24</w:t>
        </w:r>
      </w:hyperlink>
    </w:p>
    <w:p w14:paraId="7310BA7C" w14:textId="3965238A" w:rsidR="00E152DD" w:rsidRDefault="00E152DD" w:rsidP="00E71709">
      <w:pPr>
        <w:pStyle w:val="12"/>
        <w:spacing w:line="360" w:lineRule="exact"/>
      </w:pPr>
      <w:hyperlink w:anchor="_Toc136950724" w:history="1">
        <w:r w:rsidRPr="00130C83">
          <w:rPr>
            <w:rStyle w:val="ab"/>
          </w:rPr>
          <w:t>Приложение А Модульная сетка</w:t>
        </w:r>
      </w:hyperlink>
    </w:p>
    <w:p w14:paraId="07BDD7BB" w14:textId="407C9B56" w:rsidR="00F8444E" w:rsidRDefault="00F8444E" w:rsidP="00F8444E">
      <w:pPr>
        <w:pStyle w:val="12"/>
        <w:spacing w:line="360" w:lineRule="exact"/>
      </w:pPr>
      <w:hyperlink w:anchor="_Toc136950724" w:history="1">
        <w:r w:rsidRPr="00130C83">
          <w:rPr>
            <w:rStyle w:val="ab"/>
          </w:rPr>
          <w:t>Приложение</w:t>
        </w:r>
        <w:r>
          <w:rPr>
            <w:rStyle w:val="ab"/>
          </w:rPr>
          <w:t xml:space="preserve"> Б</w:t>
        </w:r>
        <w:r w:rsidRPr="00130C83">
          <w:rPr>
            <w:rStyle w:val="ab"/>
          </w:rPr>
          <w:t xml:space="preserve"> </w:t>
        </w:r>
        <w:r>
          <w:rPr>
            <w:rStyle w:val="ab"/>
          </w:rPr>
          <w:t>Тест</w:t>
        </w:r>
      </w:hyperlink>
      <w:r>
        <w:t xml:space="preserve"> кейсы</w:t>
      </w:r>
    </w:p>
    <w:p w14:paraId="07600EA2" w14:textId="2A362041" w:rsidR="00F8444E" w:rsidRDefault="00F8444E" w:rsidP="00F8444E">
      <w:pPr>
        <w:pStyle w:val="12"/>
        <w:spacing w:line="360" w:lineRule="exact"/>
      </w:pPr>
      <w:hyperlink w:anchor="_Toc136950724" w:history="1">
        <w:r w:rsidRPr="00130C83">
          <w:rPr>
            <w:rStyle w:val="ab"/>
          </w:rPr>
          <w:t xml:space="preserve">Приложение </w:t>
        </w:r>
        <w:r>
          <w:rPr>
            <w:rStyle w:val="ab"/>
          </w:rPr>
          <w:t>В</w:t>
        </w:r>
      </w:hyperlink>
      <w:r>
        <w:t xml:space="preserve"> Листинг</w:t>
      </w:r>
    </w:p>
    <w:p w14:paraId="28197D74" w14:textId="77777777" w:rsidR="00F8444E" w:rsidRPr="00F8444E" w:rsidRDefault="00F8444E" w:rsidP="00F8444E"/>
    <w:p w14:paraId="2F547EBB" w14:textId="77777777" w:rsidR="00F8444E" w:rsidRPr="00F8444E" w:rsidRDefault="00F8444E" w:rsidP="00F8444E">
      <w:pPr>
        <w:rPr>
          <w:lang w:eastAsia="ru-RU"/>
        </w:rPr>
      </w:pPr>
    </w:p>
    <w:p w14:paraId="63CF1052" w14:textId="77777777" w:rsidR="00316583" w:rsidRDefault="00316583" w:rsidP="00E71709">
      <w:pPr>
        <w:spacing w:line="360" w:lineRule="exact"/>
        <w:rPr>
          <w:b/>
          <w:sz w:val="28"/>
          <w:szCs w:val="24"/>
        </w:rPr>
        <w:sectPr w:rsidR="00316583" w:rsidSect="00316583">
          <w:footerReference w:type="first" r:id="rId12"/>
          <w:pgSz w:w="11907" w:h="16839" w:code="9"/>
          <w:pgMar w:top="992" w:right="284" w:bottom="3402" w:left="1701" w:header="284" w:footer="454" w:gutter="0"/>
          <w:pgNumType w:start="3"/>
          <w:cols w:space="720"/>
          <w:titlePg/>
          <w:docGrid w:linePitch="272"/>
        </w:sectPr>
      </w:pPr>
      <w:r>
        <w:rPr>
          <w:b/>
          <w:sz w:val="28"/>
          <w:szCs w:val="24"/>
        </w:rPr>
        <w:fldChar w:fldCharType="end"/>
      </w:r>
    </w:p>
    <w:p w14:paraId="1A86F609" w14:textId="77777777" w:rsidR="00C965B1" w:rsidRPr="00C965B1" w:rsidRDefault="00C965B1" w:rsidP="00C965B1">
      <w:pPr>
        <w:spacing w:line="360" w:lineRule="exact"/>
        <w:ind w:firstLine="851"/>
        <w:rPr>
          <w:b/>
          <w:bCs/>
          <w:sz w:val="28"/>
        </w:rPr>
      </w:pPr>
      <w:bookmarkStart w:id="0" w:name="_Toc136950704"/>
      <w:r w:rsidRPr="00C965B1">
        <w:rPr>
          <w:b/>
          <w:bCs/>
          <w:sz w:val="28"/>
        </w:rPr>
        <w:lastRenderedPageBreak/>
        <w:t>1 Анализ задачи</w:t>
      </w:r>
    </w:p>
    <w:p w14:paraId="51D3D03F" w14:textId="14E5F33F" w:rsidR="00C965B1" w:rsidRPr="00BB0D72" w:rsidRDefault="00C965B1" w:rsidP="00C965B1">
      <w:pPr>
        <w:pStyle w:val="ac"/>
        <w:numPr>
          <w:ilvl w:val="1"/>
          <w:numId w:val="10"/>
        </w:numPr>
        <w:tabs>
          <w:tab w:val="left" w:pos="1134"/>
          <w:tab w:val="left" w:pos="1418"/>
        </w:tabs>
        <w:spacing w:after="0" w:line="360" w:lineRule="exact"/>
        <w:ind w:firstLine="431"/>
        <w:rPr>
          <w:rFonts w:ascii="Times New Roman" w:hAnsi="Times New Roman"/>
          <w:b/>
          <w:bCs/>
          <w:sz w:val="28"/>
        </w:rPr>
      </w:pPr>
      <w:r w:rsidRPr="00C965B1">
        <w:rPr>
          <w:rFonts w:ascii="Times New Roman" w:hAnsi="Times New Roman"/>
          <w:b/>
          <w:bCs/>
          <w:sz w:val="28"/>
        </w:rPr>
        <w:t>Постановка задачи</w:t>
      </w:r>
    </w:p>
    <w:p w14:paraId="6FC4A518" w14:textId="77777777" w:rsidR="00BB0D72" w:rsidRPr="00BB0D72" w:rsidRDefault="00BB0D72" w:rsidP="00F8444E">
      <w:pPr>
        <w:tabs>
          <w:tab w:val="left" w:pos="1134"/>
          <w:tab w:val="left" w:pos="1418"/>
        </w:tabs>
        <w:spacing w:line="360" w:lineRule="exact"/>
        <w:ind w:left="420"/>
        <w:jc w:val="both"/>
        <w:rPr>
          <w:b/>
          <w:bCs/>
          <w:sz w:val="28"/>
          <w:lang w:val="en-US"/>
        </w:rPr>
      </w:pPr>
    </w:p>
    <w:p w14:paraId="201CC3BF" w14:textId="4C2B2F4C" w:rsidR="00024D9C" w:rsidRPr="00024D9C" w:rsidRDefault="00024D9C" w:rsidP="00F8444E">
      <w:pPr>
        <w:spacing w:line="360" w:lineRule="exact"/>
        <w:ind w:firstLine="851"/>
        <w:jc w:val="both"/>
        <w:rPr>
          <w:sz w:val="28"/>
        </w:rPr>
      </w:pPr>
      <w:r w:rsidRPr="00024D9C">
        <w:rPr>
          <w:sz w:val="28"/>
        </w:rPr>
        <w:t>На учебную практику по WEB-программированию была поставлена задача</w:t>
      </w:r>
      <w:r>
        <w:rPr>
          <w:sz w:val="28"/>
        </w:rPr>
        <w:t xml:space="preserve"> </w:t>
      </w:r>
      <w:r w:rsidRPr="00024D9C">
        <w:rPr>
          <w:sz w:val="28"/>
        </w:rPr>
        <w:t>по вёрстке шаблона по макету из Figma на тему: «</w:t>
      </w:r>
      <w:r w:rsidRPr="003C7F33">
        <w:rPr>
          <w:sz w:val="28"/>
        </w:rPr>
        <w:t>Hotel Luxury</w:t>
      </w:r>
      <w:r w:rsidRPr="00024D9C">
        <w:rPr>
          <w:sz w:val="28"/>
        </w:rPr>
        <w:t>».</w:t>
      </w:r>
      <w:r>
        <w:rPr>
          <w:sz w:val="28"/>
        </w:rPr>
        <w:t xml:space="preserve"> </w:t>
      </w:r>
      <w:r w:rsidRPr="00024D9C">
        <w:rPr>
          <w:sz w:val="28"/>
        </w:rPr>
        <w:t>Требуется сверстать главную страницу сайта по макету, представленному в</w:t>
      </w:r>
      <w:r>
        <w:rPr>
          <w:sz w:val="28"/>
        </w:rPr>
        <w:t xml:space="preserve"> </w:t>
      </w:r>
      <w:r w:rsidRPr="00024D9C">
        <w:rPr>
          <w:sz w:val="28"/>
        </w:rPr>
        <w:t>виде figma-ссылки:</w:t>
      </w:r>
    </w:p>
    <w:p w14:paraId="6AD21093" w14:textId="77777777" w:rsidR="00024D9C" w:rsidRDefault="00024D9C" w:rsidP="00F8444E">
      <w:pPr>
        <w:spacing w:line="360" w:lineRule="exact"/>
        <w:ind w:firstLine="851"/>
        <w:jc w:val="both"/>
        <w:rPr>
          <w:sz w:val="28"/>
        </w:rPr>
      </w:pPr>
      <w:r w:rsidRPr="00024D9C">
        <w:rPr>
          <w:sz w:val="28"/>
        </w:rPr>
        <w:t xml:space="preserve">https://www.figma.com/design/v1GupUt5XwbnMEdRAYvcmS/Untitled?node-id=0-1&amp;p=f&amp;t=KcWviPTGWgqdQmC3-0 </w:t>
      </w:r>
    </w:p>
    <w:p w14:paraId="29EF52CC" w14:textId="609FBAE7" w:rsidR="003C7F33" w:rsidRPr="003C7F33" w:rsidRDefault="003C7F33" w:rsidP="00F8444E">
      <w:pPr>
        <w:spacing w:line="360" w:lineRule="exact"/>
        <w:ind w:firstLine="851"/>
        <w:jc w:val="both"/>
        <w:rPr>
          <w:sz w:val="28"/>
        </w:rPr>
      </w:pPr>
      <w:r w:rsidRPr="003C7F33">
        <w:rPr>
          <w:sz w:val="28"/>
        </w:rPr>
        <w:t>Необходимо было разработать проект, который посвящён разработке веб-сайта «Hotel Luxury» для автоматизации процесса информирования клиентов, презентации премиальных услуг отеля и организации онлайн-бронирования номеров.</w:t>
      </w:r>
    </w:p>
    <w:p w14:paraId="4DE6E227" w14:textId="46E4B41F" w:rsidR="00C965B1" w:rsidRPr="00D95814" w:rsidRDefault="00C965B1" w:rsidP="00F8444E">
      <w:pPr>
        <w:spacing w:line="360" w:lineRule="exact"/>
        <w:ind w:firstLine="851"/>
        <w:jc w:val="both"/>
        <w:rPr>
          <w:sz w:val="28"/>
        </w:rPr>
      </w:pPr>
      <w:r w:rsidRPr="00C965B1">
        <w:rPr>
          <w:sz w:val="28"/>
        </w:rPr>
        <w:t xml:space="preserve">Ключевой задачей является создание </w:t>
      </w:r>
      <w:r w:rsidR="003C7F33">
        <w:rPr>
          <w:sz w:val="28"/>
        </w:rPr>
        <w:t xml:space="preserve">верстка сайт на языках разметки </w:t>
      </w:r>
      <w:r w:rsidR="003C7F33">
        <w:rPr>
          <w:sz w:val="28"/>
          <w:lang w:val="en-US"/>
        </w:rPr>
        <w:t>HTML</w:t>
      </w:r>
      <w:r w:rsidR="003C7F33" w:rsidRPr="003C7F33">
        <w:rPr>
          <w:sz w:val="28"/>
        </w:rPr>
        <w:t xml:space="preserve"> </w:t>
      </w:r>
      <w:r w:rsidR="003C7F33">
        <w:rPr>
          <w:sz w:val="28"/>
        </w:rPr>
        <w:t xml:space="preserve"> и</w:t>
      </w:r>
      <w:r w:rsidR="003C7F33" w:rsidRPr="003C7F33">
        <w:rPr>
          <w:sz w:val="28"/>
        </w:rPr>
        <w:t xml:space="preserve"> </w:t>
      </w:r>
      <w:r w:rsidR="003C7F33">
        <w:rPr>
          <w:sz w:val="28"/>
          <w:lang w:val="en-US"/>
        </w:rPr>
        <w:t>CSS</w:t>
      </w:r>
      <w:r w:rsidR="00D95814">
        <w:rPr>
          <w:sz w:val="28"/>
        </w:rPr>
        <w:t xml:space="preserve">,верстка с помощью </w:t>
      </w:r>
      <w:r w:rsidR="00D95814">
        <w:rPr>
          <w:sz w:val="28"/>
          <w:lang w:val="en-US"/>
        </w:rPr>
        <w:t>CSS</w:t>
      </w:r>
      <w:r w:rsidR="00D95814">
        <w:rPr>
          <w:sz w:val="28"/>
        </w:rPr>
        <w:t xml:space="preserve"> фреймворка.</w:t>
      </w:r>
    </w:p>
    <w:p w14:paraId="2D7ED3E0" w14:textId="6A25C85D" w:rsidR="00C965B1" w:rsidRPr="003C7F33" w:rsidRDefault="00C965B1" w:rsidP="00F8444E">
      <w:pPr>
        <w:spacing w:line="360" w:lineRule="exact"/>
        <w:ind w:firstLine="851"/>
        <w:jc w:val="both"/>
        <w:rPr>
          <w:sz w:val="28"/>
        </w:rPr>
      </w:pPr>
      <w:r w:rsidRPr="00C965B1">
        <w:rPr>
          <w:sz w:val="28"/>
        </w:rPr>
        <w:t>Сайт должен включать 10 логических разделов: шапку с навигацией, мобильное меню</w:t>
      </w:r>
      <w:r w:rsidR="003C7F33">
        <w:rPr>
          <w:sz w:val="28"/>
        </w:rPr>
        <w:t>, главный блок</w:t>
      </w:r>
      <w:r w:rsidRPr="00C965B1">
        <w:rPr>
          <w:sz w:val="28"/>
        </w:rPr>
        <w:t xml:space="preserve">, блок популярных номеров, форму проверки доступности, секцию услуг, статистику, блок об истории отеля, отзывы гостей, блог с новостями, форму подписки и информационный подвал. </w:t>
      </w:r>
    </w:p>
    <w:p w14:paraId="4E29FCA3" w14:textId="65BE685F" w:rsidR="00F8444E" w:rsidRDefault="003C7F33" w:rsidP="00F8444E">
      <w:pPr>
        <w:spacing w:line="360" w:lineRule="exact"/>
        <w:jc w:val="both"/>
        <w:rPr>
          <w:sz w:val="28"/>
        </w:rPr>
      </w:pPr>
      <w:r>
        <w:rPr>
          <w:sz w:val="28"/>
        </w:rPr>
        <w:t>Также сайт должен быть адаптивны</w:t>
      </w:r>
      <w:r w:rsidR="00D95814" w:rsidRPr="00D95814">
        <w:rPr>
          <w:sz w:val="28"/>
        </w:rPr>
        <w:t>:</w:t>
      </w:r>
      <w:r w:rsidR="00D95814">
        <w:rPr>
          <w:sz w:val="28"/>
        </w:rPr>
        <w:t xml:space="preserve"> для</w:t>
      </w:r>
      <w:r w:rsidR="00F8444E">
        <w:rPr>
          <w:sz w:val="28"/>
        </w:rPr>
        <w:t xml:space="preserve"> </w:t>
      </w:r>
      <w:r w:rsidR="00D95814">
        <w:rPr>
          <w:sz w:val="28"/>
        </w:rPr>
        <w:t>ПК</w:t>
      </w:r>
      <w:r w:rsidR="00D95814" w:rsidRPr="00D95814">
        <w:rPr>
          <w:sz w:val="28"/>
        </w:rPr>
        <w:t>:</w:t>
      </w:r>
      <w:r w:rsidR="00D95814">
        <w:rPr>
          <w:sz w:val="28"/>
        </w:rPr>
        <w:t>1200</w:t>
      </w:r>
      <w:r w:rsidR="00D95814">
        <w:rPr>
          <w:sz w:val="28"/>
          <w:lang w:val="en-US"/>
        </w:rPr>
        <w:t>px</w:t>
      </w:r>
      <w:r w:rsidR="00D95814" w:rsidRPr="00D95814">
        <w:rPr>
          <w:sz w:val="28"/>
        </w:rPr>
        <w:t>,</w:t>
      </w:r>
      <w:r w:rsidR="00F8444E">
        <w:rPr>
          <w:sz w:val="28"/>
        </w:rPr>
        <w:t xml:space="preserve"> </w:t>
      </w:r>
      <w:r w:rsidR="00D95814">
        <w:rPr>
          <w:sz w:val="28"/>
        </w:rPr>
        <w:t>планшет</w:t>
      </w:r>
      <w:r w:rsidR="00D95814" w:rsidRPr="00D95814">
        <w:rPr>
          <w:sz w:val="28"/>
        </w:rPr>
        <w:t>:801</w:t>
      </w:r>
      <w:r w:rsidR="00D95814">
        <w:rPr>
          <w:sz w:val="28"/>
          <w:lang w:val="en-US"/>
        </w:rPr>
        <w:t>px</w:t>
      </w:r>
      <w:r w:rsidR="00D95814" w:rsidRPr="00D95814">
        <w:rPr>
          <w:sz w:val="28"/>
        </w:rPr>
        <w:t>,</w:t>
      </w:r>
    </w:p>
    <w:p w14:paraId="051E3CFA" w14:textId="16A708F0" w:rsidR="00D95814" w:rsidRDefault="00D95814" w:rsidP="00F546EC">
      <w:pPr>
        <w:spacing w:line="360" w:lineRule="exact"/>
        <w:jc w:val="both"/>
        <w:rPr>
          <w:sz w:val="28"/>
        </w:rPr>
      </w:pPr>
      <w:r>
        <w:rPr>
          <w:sz w:val="28"/>
        </w:rPr>
        <w:t>телефон</w:t>
      </w:r>
      <w:r w:rsidRPr="00D95814">
        <w:rPr>
          <w:sz w:val="28"/>
        </w:rPr>
        <w:t>:481</w:t>
      </w:r>
      <w:r>
        <w:rPr>
          <w:sz w:val="28"/>
          <w:lang w:val="en-US"/>
        </w:rPr>
        <w:t>px</w:t>
      </w:r>
      <w:r w:rsidRPr="00D95814">
        <w:rPr>
          <w:sz w:val="28"/>
        </w:rPr>
        <w:t>.</w:t>
      </w:r>
    </w:p>
    <w:p w14:paraId="3BED00C0" w14:textId="78062666" w:rsidR="00D95814" w:rsidRPr="00D95814" w:rsidRDefault="00D95814" w:rsidP="00F8444E">
      <w:pPr>
        <w:spacing w:line="360" w:lineRule="exact"/>
        <w:jc w:val="both"/>
        <w:rPr>
          <w:sz w:val="28"/>
        </w:rPr>
      </w:pPr>
      <w:r>
        <w:rPr>
          <w:sz w:val="28"/>
        </w:rPr>
        <w:t xml:space="preserve">    </w:t>
      </w:r>
      <w:r w:rsidRPr="00C965B1">
        <w:rPr>
          <w:sz w:val="28"/>
        </w:rPr>
        <w:t xml:space="preserve">Для создания визуального макета и прототипирования пользовательского интерфейса </w:t>
      </w:r>
      <w:r>
        <w:rPr>
          <w:sz w:val="28"/>
        </w:rPr>
        <w:t xml:space="preserve">будет </w:t>
      </w:r>
      <w:r w:rsidRPr="00C965B1">
        <w:rPr>
          <w:sz w:val="28"/>
        </w:rPr>
        <w:t>применяется платформа Figma. Данный инструмент позволяет разработать детализированный дизайн-макет с учётом цветовой палитры (#555555, #F1FAFF, #F5F5F5), шрифтовой системы (Open Sans, Average Sans), сетки адаптивной вёрстки и интерактивных состояний элементов. Figma обеспечивает возможность совместной работы, экспорта ресурсов (иконки, изображения) в форматах SVG/PNG и генерации CSS-сниппетов для ускорения вёрстки.</w:t>
      </w:r>
    </w:p>
    <w:p w14:paraId="38649E72" w14:textId="33FB61D3" w:rsidR="00C965B1" w:rsidRDefault="00BB0D72" w:rsidP="00F8444E">
      <w:pPr>
        <w:spacing w:line="360" w:lineRule="exact"/>
        <w:ind w:firstLine="851"/>
        <w:jc w:val="both"/>
        <w:rPr>
          <w:sz w:val="28"/>
        </w:rPr>
      </w:pPr>
      <w:r w:rsidRPr="00BB0D72">
        <w:rPr>
          <w:sz w:val="28"/>
        </w:rPr>
        <w:t>Для обеспечения контроля версий, совместной разработки и удобного развёртывания проекта использ</w:t>
      </w:r>
      <w:r>
        <w:rPr>
          <w:sz w:val="28"/>
        </w:rPr>
        <w:t>уеться</w:t>
      </w:r>
      <w:r w:rsidRPr="00BB0D72">
        <w:rPr>
          <w:sz w:val="28"/>
        </w:rPr>
        <w:t xml:space="preserve"> платформ</w:t>
      </w:r>
      <w:r>
        <w:rPr>
          <w:sz w:val="28"/>
        </w:rPr>
        <w:t>а</w:t>
      </w:r>
      <w:r w:rsidRPr="00BB0D72">
        <w:rPr>
          <w:sz w:val="28"/>
        </w:rPr>
        <w:t xml:space="preserve"> GitHub</w:t>
      </w:r>
    </w:p>
    <w:p w14:paraId="36DF845C" w14:textId="1C7CCF5F" w:rsidR="00BB0D72" w:rsidRPr="00F546EC" w:rsidRDefault="00BB0D72" w:rsidP="00BB0D72">
      <w:pPr>
        <w:spacing w:line="360" w:lineRule="exact"/>
        <w:ind w:firstLine="851"/>
        <w:rPr>
          <w:sz w:val="28"/>
        </w:rPr>
      </w:pPr>
      <w:r>
        <w:rPr>
          <w:sz w:val="28"/>
        </w:rPr>
        <w:t>Ссылка на репозиторий</w:t>
      </w:r>
      <w:r w:rsidRPr="00F546EC">
        <w:rPr>
          <w:sz w:val="28"/>
        </w:rPr>
        <w:t>:</w:t>
      </w:r>
      <w:r w:rsidR="00F546EC" w:rsidRPr="00F546EC">
        <w:t xml:space="preserve"> </w:t>
      </w:r>
      <w:r w:rsidR="00F546EC" w:rsidRPr="00F546EC">
        <w:rPr>
          <w:sz w:val="28"/>
          <w:lang w:val="en-US"/>
        </w:rPr>
        <w:t>https</w:t>
      </w:r>
      <w:r w:rsidR="00F546EC" w:rsidRPr="00F546EC">
        <w:rPr>
          <w:sz w:val="28"/>
        </w:rPr>
        <w:t>://</w:t>
      </w:r>
      <w:r w:rsidR="00F546EC" w:rsidRPr="00F546EC">
        <w:rPr>
          <w:sz w:val="28"/>
          <w:lang w:val="en-US"/>
        </w:rPr>
        <w:t>github</w:t>
      </w:r>
      <w:r w:rsidR="00F546EC" w:rsidRPr="00F546EC">
        <w:rPr>
          <w:sz w:val="28"/>
        </w:rPr>
        <w:t>.</w:t>
      </w:r>
      <w:r w:rsidR="00F546EC" w:rsidRPr="00F546EC">
        <w:rPr>
          <w:sz w:val="28"/>
          <w:lang w:val="en-US"/>
        </w:rPr>
        <w:t>com</w:t>
      </w:r>
      <w:r w:rsidR="00F546EC" w:rsidRPr="00F546EC">
        <w:rPr>
          <w:sz w:val="28"/>
        </w:rPr>
        <w:t>/</w:t>
      </w:r>
      <w:r w:rsidR="00F546EC" w:rsidRPr="00F546EC">
        <w:rPr>
          <w:sz w:val="28"/>
          <w:lang w:val="en-US"/>
        </w:rPr>
        <w:t>Fadiist</w:t>
      </w:r>
      <w:r w:rsidR="00F546EC" w:rsidRPr="00F546EC">
        <w:rPr>
          <w:sz w:val="28"/>
        </w:rPr>
        <w:t>1/-</w:t>
      </w:r>
      <w:r w:rsidR="00F546EC" w:rsidRPr="00F546EC">
        <w:rPr>
          <w:sz w:val="28"/>
          <w:lang w:val="en-US"/>
        </w:rPr>
        <w:t>WEB</w:t>
      </w:r>
    </w:p>
    <w:p w14:paraId="4BAB9EC9" w14:textId="77777777" w:rsidR="00BB0D72" w:rsidRPr="00F546EC" w:rsidRDefault="00BB0D72" w:rsidP="00BB0D72">
      <w:pPr>
        <w:spacing w:line="360" w:lineRule="exact"/>
        <w:ind w:firstLine="851"/>
        <w:rPr>
          <w:sz w:val="28"/>
        </w:rPr>
      </w:pPr>
    </w:p>
    <w:p w14:paraId="569261BE" w14:textId="7198E1B1" w:rsidR="00C965B1" w:rsidRPr="00BB0D72" w:rsidRDefault="00C965B1" w:rsidP="00C965B1">
      <w:pPr>
        <w:pStyle w:val="ac"/>
        <w:numPr>
          <w:ilvl w:val="1"/>
          <w:numId w:val="10"/>
        </w:numPr>
        <w:tabs>
          <w:tab w:val="left" w:pos="1276"/>
        </w:tabs>
        <w:spacing w:after="0" w:line="360" w:lineRule="exact"/>
        <w:ind w:firstLine="431"/>
        <w:rPr>
          <w:rFonts w:ascii="Times New Roman" w:hAnsi="Times New Roman"/>
          <w:b/>
          <w:bCs/>
          <w:sz w:val="28"/>
        </w:rPr>
      </w:pPr>
      <w:r w:rsidRPr="00C965B1">
        <w:rPr>
          <w:rFonts w:ascii="Times New Roman" w:hAnsi="Times New Roman"/>
          <w:b/>
          <w:bCs/>
          <w:sz w:val="28"/>
        </w:rPr>
        <w:t>Инструменты разработки</w:t>
      </w:r>
    </w:p>
    <w:p w14:paraId="1D28F679" w14:textId="77777777" w:rsidR="00BB0D72" w:rsidRPr="00C965B1" w:rsidRDefault="00BB0D72" w:rsidP="00055C67">
      <w:pPr>
        <w:pStyle w:val="ac"/>
        <w:tabs>
          <w:tab w:val="left" w:pos="1276"/>
        </w:tabs>
        <w:spacing w:after="0" w:line="360" w:lineRule="exact"/>
        <w:ind w:left="851"/>
        <w:rPr>
          <w:rFonts w:ascii="Times New Roman" w:hAnsi="Times New Roman"/>
          <w:b/>
          <w:bCs/>
          <w:sz w:val="28"/>
        </w:rPr>
      </w:pPr>
    </w:p>
    <w:p w14:paraId="322BBFD1" w14:textId="77777777" w:rsidR="00C965B1" w:rsidRPr="00C965B1" w:rsidRDefault="00C965B1" w:rsidP="00C965B1">
      <w:pPr>
        <w:spacing w:line="360" w:lineRule="exact"/>
        <w:ind w:firstLine="851"/>
        <w:rPr>
          <w:sz w:val="28"/>
        </w:rPr>
      </w:pPr>
      <w:r w:rsidRPr="00C965B1">
        <w:rPr>
          <w:sz w:val="28"/>
        </w:rPr>
        <w:t>Разработка веб-сайта будет выполняться с использованием следующих инструментов:</w:t>
      </w:r>
    </w:p>
    <w:p w14:paraId="536A8FD0" w14:textId="2F17104D" w:rsidR="00C965B1" w:rsidRPr="00C965B1" w:rsidRDefault="00C965B1" w:rsidP="00C965B1">
      <w:pPr>
        <w:spacing w:line="360" w:lineRule="exact"/>
        <w:ind w:firstLine="851"/>
        <w:rPr>
          <w:sz w:val="28"/>
        </w:rPr>
      </w:pPr>
      <w:r w:rsidRPr="00C965B1">
        <w:rPr>
          <w:sz w:val="28"/>
        </w:rPr>
        <w:t>1. Проектирование интерфейса:</w:t>
      </w:r>
      <w:r w:rsidRPr="00C965B1">
        <w:rPr>
          <w:sz w:val="28"/>
        </w:rPr>
        <w:br/>
      </w:r>
      <w:r w:rsidR="00640C15" w:rsidRPr="00640C15">
        <w:rPr>
          <w:sz w:val="28"/>
        </w:rPr>
        <w:t xml:space="preserve">Создание макетов и прототипирование осуществляется в Figma. Данный инструмент предоставляет широкие возможности для дизайна веб-интерфейсов: </w:t>
      </w:r>
      <w:r w:rsidR="00640C15" w:rsidRPr="00640C15">
        <w:rPr>
          <w:sz w:val="28"/>
        </w:rPr>
        <w:lastRenderedPageBreak/>
        <w:t>векторное редактирование, систему авто-лейаутов (Auto Layout) для адаптивного изменения размеров компонентов, компонентный подход (создание переиспользуемых элементов), совместную работу в реальном времени и облачное хранение. Выбор Figma обусловлен удобством передачи макета разработчику (возможность выгружать CSS-свойства, отступы, размеры и графику), наличием встроенной системы создания интерактивных прототипов и бесплатным тарифом для образовательных и небольших коммерческих проектов.</w:t>
      </w:r>
    </w:p>
    <w:p w14:paraId="3A1C0511" w14:textId="77777777" w:rsidR="00C965B1" w:rsidRPr="00C965B1" w:rsidRDefault="00C965B1" w:rsidP="00C965B1">
      <w:pPr>
        <w:spacing w:line="360" w:lineRule="exact"/>
        <w:ind w:firstLine="851"/>
        <w:rPr>
          <w:sz w:val="28"/>
        </w:rPr>
      </w:pPr>
      <w:r w:rsidRPr="00C965B1">
        <w:rPr>
          <w:sz w:val="28"/>
        </w:rPr>
        <w:t>2. Интегрированная среда разработки:</w:t>
      </w:r>
      <w:r w:rsidRPr="00C965B1">
        <w:rPr>
          <w:sz w:val="28"/>
        </w:rPr>
        <w:br/>
        <w:t>Написание и отладка кода осуществляется в среде Visual Studio 2022. Данная IDE предоставляет расширенные возможности для работы с веб-проектами: подсветку синтаксиса HTML5/CSS3, интеллектуальное автодополнение, встроенный эмулятор для предпросмотра, интеграцию с системами контроля версий Git. Выбор Visual Studio 2022 обусловлен его стабильностью, поддержкой современных стандартов и удобством навигации по файлам проекта.</w:t>
      </w:r>
    </w:p>
    <w:p w14:paraId="5FFB233B" w14:textId="77777777" w:rsidR="00C965B1" w:rsidRPr="00C965B1" w:rsidRDefault="00C965B1" w:rsidP="00C965B1">
      <w:pPr>
        <w:spacing w:line="360" w:lineRule="exact"/>
        <w:ind w:firstLine="851"/>
        <w:rPr>
          <w:sz w:val="28"/>
        </w:rPr>
      </w:pPr>
      <w:r w:rsidRPr="00C965B1">
        <w:rPr>
          <w:sz w:val="28"/>
        </w:rPr>
        <w:t>3. Языки разметки и стилей:</w:t>
      </w:r>
    </w:p>
    <w:p w14:paraId="40838844" w14:textId="77777777" w:rsidR="00C965B1" w:rsidRPr="00C965B1" w:rsidRDefault="00C965B1" w:rsidP="00C965B1">
      <w:pPr>
        <w:numPr>
          <w:ilvl w:val="0"/>
          <w:numId w:val="9"/>
        </w:numPr>
        <w:tabs>
          <w:tab w:val="clear" w:pos="720"/>
          <w:tab w:val="left" w:pos="993"/>
          <w:tab w:val="num" w:pos="1418"/>
        </w:tabs>
        <w:spacing w:line="360" w:lineRule="exact"/>
        <w:ind w:left="0" w:firstLine="851"/>
        <w:rPr>
          <w:sz w:val="28"/>
        </w:rPr>
      </w:pPr>
      <w:r w:rsidRPr="00C965B1">
        <w:rPr>
          <w:sz w:val="28"/>
        </w:rPr>
        <w:t>HTML5 — для семантической структуры страницы (теги &lt;header&gt;, &lt;main&gt;, &lt;section&gt;, &lt;article&gt;, &lt;footer&gt;), обеспечения доступности (атрибуты alt, aria-label, role) и SEO-оптимизации (мета-теги description, keywords, Open Graph).</w:t>
      </w:r>
    </w:p>
    <w:p w14:paraId="110F7FE2" w14:textId="77777777" w:rsidR="00C965B1" w:rsidRDefault="00C965B1" w:rsidP="00C965B1">
      <w:pPr>
        <w:numPr>
          <w:ilvl w:val="0"/>
          <w:numId w:val="9"/>
        </w:numPr>
        <w:tabs>
          <w:tab w:val="clear" w:pos="720"/>
          <w:tab w:val="left" w:pos="993"/>
          <w:tab w:val="num" w:pos="1418"/>
        </w:tabs>
        <w:spacing w:line="360" w:lineRule="exact"/>
        <w:ind w:left="0" w:firstLine="851"/>
        <w:rPr>
          <w:sz w:val="28"/>
        </w:rPr>
      </w:pPr>
      <w:r w:rsidRPr="00C965B1">
        <w:rPr>
          <w:sz w:val="28"/>
        </w:rPr>
        <w:t>CSS3 — для визуального оформления: реализация адаптивной вёрстки через Flexbox и Grid, анимаций (@keyframes, transition), градиентов (linear-gradient, radial-gradient), фильтров изображений и псевдоэлементов для декоративных эффектов.</w:t>
      </w:r>
    </w:p>
    <w:p w14:paraId="292C6E9C" w14:textId="327165BB" w:rsidR="00D95814" w:rsidRPr="00C965B1" w:rsidRDefault="0008368A" w:rsidP="00C965B1">
      <w:pPr>
        <w:numPr>
          <w:ilvl w:val="0"/>
          <w:numId w:val="9"/>
        </w:numPr>
        <w:tabs>
          <w:tab w:val="clear" w:pos="720"/>
          <w:tab w:val="left" w:pos="993"/>
          <w:tab w:val="num" w:pos="1418"/>
        </w:tabs>
        <w:spacing w:line="360" w:lineRule="exact"/>
        <w:ind w:left="0" w:firstLine="851"/>
        <w:rPr>
          <w:sz w:val="28"/>
        </w:rPr>
      </w:pPr>
      <w:r>
        <w:rPr>
          <w:sz w:val="28"/>
          <w:lang w:val="en-US"/>
        </w:rPr>
        <w:t>Bootstrap</w:t>
      </w:r>
      <w:r w:rsidR="00BB0D72" w:rsidRPr="00C965B1">
        <w:rPr>
          <w:sz w:val="28"/>
        </w:rPr>
        <w:t xml:space="preserve">— </w:t>
      </w:r>
      <w:r w:rsidR="00BB0D72" w:rsidRPr="00BB0D72">
        <w:rPr>
          <w:sz w:val="28"/>
        </w:rPr>
        <w:t>CSS-фреймворк для ускорения разработки адаптивного интерфейса. Предоставляет готовую сеточную систему (container, row, col-), предустановленные компоненты (карточки, модальные окна, навбары) и утилитарные классы для отступов, типографики и выравнивания. Использование Bootstrap обеспечивает кроссбраузерность, мобильную адаптацию «из коробки» и соблюдение единых стандартов вёрстки, что особенно важно при работе с макетами из Figma.</w:t>
      </w:r>
    </w:p>
    <w:p w14:paraId="08E48441" w14:textId="56CE9749" w:rsidR="00C965B1" w:rsidRPr="00BB0D72" w:rsidRDefault="00C965B1" w:rsidP="00BB0D72">
      <w:pPr>
        <w:spacing w:line="360" w:lineRule="exact"/>
        <w:rPr>
          <w:b/>
          <w:sz w:val="28"/>
        </w:rPr>
      </w:pPr>
      <w:r w:rsidRPr="00C965B1">
        <w:br w:type="page"/>
      </w:r>
    </w:p>
    <w:p w14:paraId="2A70328F" w14:textId="066686B4" w:rsidR="00C47DC2" w:rsidRDefault="00C47DC2" w:rsidP="00E71709">
      <w:pPr>
        <w:pStyle w:val="af8"/>
        <w:spacing w:line="360" w:lineRule="exact"/>
      </w:pPr>
      <w:r>
        <w:lastRenderedPageBreak/>
        <w:t>2 Проектирование задачи</w:t>
      </w:r>
      <w:bookmarkEnd w:id="0"/>
    </w:p>
    <w:p w14:paraId="2D506C18" w14:textId="77777777" w:rsidR="00C47DC2" w:rsidRDefault="00C47DC2" w:rsidP="00E71709">
      <w:pPr>
        <w:pStyle w:val="af8"/>
        <w:spacing w:line="360" w:lineRule="exact"/>
      </w:pPr>
      <w:bookmarkStart w:id="1" w:name="_Toc136950705"/>
      <w:r>
        <w:t>2.1 Гайд по стилю</w:t>
      </w:r>
      <w:bookmarkEnd w:id="1"/>
    </w:p>
    <w:p w14:paraId="014FADE3" w14:textId="77777777" w:rsidR="00C47DC2" w:rsidRDefault="00C47DC2" w:rsidP="00E71709">
      <w:pPr>
        <w:pStyle w:val="af8"/>
        <w:spacing w:line="360" w:lineRule="exact"/>
      </w:pPr>
      <w:bookmarkStart w:id="2" w:name="_Toc136950706"/>
      <w:r>
        <w:t>2.1.1 Логотип</w:t>
      </w:r>
      <w:bookmarkEnd w:id="2"/>
    </w:p>
    <w:p w14:paraId="68CE96C8" w14:textId="77777777" w:rsidR="00C47DC2" w:rsidRDefault="00C47DC2" w:rsidP="00E71709">
      <w:pPr>
        <w:pStyle w:val="aff0"/>
        <w:spacing w:line="360" w:lineRule="exact"/>
      </w:pPr>
    </w:p>
    <w:p w14:paraId="587B7523" w14:textId="77777777" w:rsidR="00367C73" w:rsidRDefault="00285E31" w:rsidP="00E71709">
      <w:pPr>
        <w:pStyle w:val="81"/>
        <w:spacing w:line="360" w:lineRule="exact"/>
      </w:pPr>
      <w:r>
        <w:t>Главные «НЕ» для логотипа:</w:t>
      </w:r>
    </w:p>
    <w:p w14:paraId="13499609" w14:textId="77777777" w:rsidR="00285E31" w:rsidRDefault="006B6D05" w:rsidP="00E71709">
      <w:pPr>
        <w:pStyle w:val="81"/>
        <w:numPr>
          <w:ilvl w:val="0"/>
          <w:numId w:val="7"/>
        </w:numPr>
        <w:spacing w:line="360" w:lineRule="exact"/>
        <w:ind w:left="851"/>
      </w:pPr>
      <w:r>
        <w:t>н</w:t>
      </w:r>
      <w:r w:rsidR="00285E31">
        <w:t>ельзя менять оттенки;</w:t>
      </w:r>
    </w:p>
    <w:p w14:paraId="090D9457" w14:textId="77777777" w:rsidR="00285E31" w:rsidRDefault="00285E31" w:rsidP="00E71709">
      <w:pPr>
        <w:pStyle w:val="81"/>
        <w:numPr>
          <w:ilvl w:val="0"/>
          <w:numId w:val="7"/>
        </w:numPr>
        <w:spacing w:line="360" w:lineRule="exact"/>
        <w:ind w:left="851"/>
      </w:pPr>
      <w:r>
        <w:t>не стоит модернизировать логотип;</w:t>
      </w:r>
    </w:p>
    <w:p w14:paraId="69008281" w14:textId="77777777" w:rsidR="00285E31" w:rsidRDefault="00285E31" w:rsidP="00E71709">
      <w:pPr>
        <w:pStyle w:val="81"/>
        <w:numPr>
          <w:ilvl w:val="0"/>
          <w:numId w:val="7"/>
        </w:numPr>
        <w:spacing w:line="360" w:lineRule="exact"/>
        <w:ind w:left="851"/>
      </w:pPr>
      <w:r>
        <w:t>нельзя делать перенос в словах;</w:t>
      </w:r>
    </w:p>
    <w:p w14:paraId="539B71D8" w14:textId="77777777" w:rsidR="00285E31" w:rsidRDefault="00285E31" w:rsidP="00E71709">
      <w:pPr>
        <w:pStyle w:val="81"/>
        <w:numPr>
          <w:ilvl w:val="0"/>
          <w:numId w:val="7"/>
        </w:numPr>
        <w:spacing w:line="360" w:lineRule="exact"/>
        <w:ind w:left="851"/>
      </w:pPr>
      <w:r>
        <w:t>нельзя изменять расстояние между буквами;</w:t>
      </w:r>
    </w:p>
    <w:p w14:paraId="0D6B434A" w14:textId="77777777" w:rsidR="00285E31" w:rsidRDefault="00285E31" w:rsidP="00E71709">
      <w:pPr>
        <w:pStyle w:val="81"/>
        <w:numPr>
          <w:ilvl w:val="0"/>
          <w:numId w:val="7"/>
        </w:numPr>
        <w:spacing w:line="360" w:lineRule="exact"/>
        <w:ind w:left="851"/>
      </w:pPr>
      <w:r>
        <w:t>нельзя менять шрифт.</w:t>
      </w:r>
    </w:p>
    <w:p w14:paraId="67011CDC" w14:textId="77777777" w:rsidR="00167691" w:rsidRDefault="00167691" w:rsidP="00167691">
      <w:pPr>
        <w:pStyle w:val="81"/>
        <w:ind w:left="0" w:firstLine="425"/>
        <w:jc w:val="center"/>
      </w:pPr>
    </w:p>
    <w:p w14:paraId="30BD1FDB" w14:textId="50BAEBF2" w:rsidR="00916F2E" w:rsidRDefault="00925673" w:rsidP="00167691">
      <w:pPr>
        <w:pStyle w:val="81"/>
        <w:ind w:left="0" w:firstLine="425"/>
        <w:jc w:val="center"/>
      </w:pPr>
      <w:r w:rsidRPr="00925673">
        <w:rPr>
          <w:noProof/>
        </w:rPr>
        <w:drawing>
          <wp:inline distT="0" distB="0" distL="0" distR="0" wp14:anchorId="2DFA7197" wp14:editId="7BE47D0D">
            <wp:extent cx="1790950" cy="800212"/>
            <wp:effectExtent l="0" t="0" r="0" b="0"/>
            <wp:docPr id="7746639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66390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90950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BD8AB" w14:textId="77777777" w:rsidR="00167691" w:rsidRDefault="00167691" w:rsidP="00167691">
      <w:pPr>
        <w:pStyle w:val="81"/>
        <w:ind w:left="0" w:firstLine="425"/>
        <w:jc w:val="center"/>
      </w:pPr>
      <w:r>
        <w:t>Рисунок 1 — Внешний вид логотипа сайта</w:t>
      </w:r>
    </w:p>
    <w:p w14:paraId="4433F63B" w14:textId="77777777" w:rsidR="00167691" w:rsidRDefault="00167691" w:rsidP="00E71709">
      <w:pPr>
        <w:pStyle w:val="81"/>
        <w:spacing w:line="360" w:lineRule="exact"/>
        <w:ind w:left="0" w:firstLine="425"/>
        <w:jc w:val="center"/>
      </w:pPr>
    </w:p>
    <w:p w14:paraId="187A14AC" w14:textId="77777777" w:rsidR="00916F2E" w:rsidRDefault="00026C2E" w:rsidP="00E71709">
      <w:pPr>
        <w:pStyle w:val="af8"/>
        <w:spacing w:line="360" w:lineRule="exact"/>
      </w:pPr>
      <w:bookmarkStart w:id="3" w:name="_Toc136950707"/>
      <w:r>
        <w:t>2.1.2 Цветовая палитра</w:t>
      </w:r>
      <w:bookmarkEnd w:id="3"/>
    </w:p>
    <w:p w14:paraId="1E77B8CB" w14:textId="77777777" w:rsidR="00916F2E" w:rsidRDefault="00916F2E" w:rsidP="00E71709">
      <w:pPr>
        <w:pStyle w:val="aff0"/>
        <w:spacing w:line="360" w:lineRule="exact"/>
      </w:pPr>
    </w:p>
    <w:p w14:paraId="71F900F6" w14:textId="77777777" w:rsidR="00285E31" w:rsidRDefault="00916F2E" w:rsidP="00E71709">
      <w:pPr>
        <w:pStyle w:val="aff0"/>
        <w:spacing w:line="360" w:lineRule="exact"/>
      </w:pPr>
      <w:r>
        <w:t>Чёрный цвет шрифта - #555555</w:t>
      </w:r>
    </w:p>
    <w:p w14:paraId="78A6C690" w14:textId="77777777" w:rsidR="00916F2E" w:rsidRDefault="00026C2E" w:rsidP="00E71709">
      <w:pPr>
        <w:pStyle w:val="aff0"/>
        <w:spacing w:line="360" w:lineRule="exact"/>
      </w:pPr>
      <w:r>
        <w:t xml:space="preserve">Цвет градиента (для кнопок, фоновых вставок, заголовков) - </w:t>
      </w:r>
      <w:r w:rsidRPr="00026C2E">
        <w:t>#F1FAFF</w:t>
      </w:r>
    </w:p>
    <w:p w14:paraId="311C836A" w14:textId="77777777" w:rsidR="00916F2E" w:rsidRDefault="00337CEB" w:rsidP="00E71709">
      <w:pPr>
        <w:pStyle w:val="aff0"/>
        <w:spacing w:line="360" w:lineRule="exact"/>
      </w:pPr>
      <w:r>
        <w:t>Белый цвет шрифта - #FFFFFF</w:t>
      </w:r>
    </w:p>
    <w:p w14:paraId="2DEA5226" w14:textId="77777777" w:rsidR="00916F2E" w:rsidRPr="00925673" w:rsidRDefault="00337CEB" w:rsidP="00E71709">
      <w:pPr>
        <w:pStyle w:val="aff0"/>
        <w:spacing w:line="360" w:lineRule="exact"/>
      </w:pPr>
      <w:r w:rsidRPr="00925673">
        <w:t>Для фона всего хэдера используется цвет - #F5F5F5</w:t>
      </w:r>
    </w:p>
    <w:p w14:paraId="66157E52" w14:textId="02923302" w:rsidR="00925673" w:rsidRPr="00925673" w:rsidRDefault="00925673" w:rsidP="00E71709">
      <w:pPr>
        <w:pStyle w:val="aff0"/>
        <w:spacing w:line="360" w:lineRule="exact"/>
        <w:ind w:firstLine="0"/>
      </w:pPr>
      <w:r w:rsidRPr="00925673">
        <w:t xml:space="preserve">Для текста всего сайта использовались шрифты Open Sans и Average Sans разной жирности и размеров, что представлено в таблице </w:t>
      </w:r>
      <w:r w:rsidR="009365DA">
        <w:t>2.</w:t>
      </w:r>
      <w:r w:rsidRPr="00925673">
        <w:t>1.</w:t>
      </w:r>
    </w:p>
    <w:p w14:paraId="18AD15D5" w14:textId="5D23BAD9" w:rsidR="00916F2E" w:rsidRDefault="003B71BB" w:rsidP="00E71709">
      <w:pPr>
        <w:pStyle w:val="aff0"/>
        <w:spacing w:line="360" w:lineRule="exact"/>
        <w:ind w:firstLine="0"/>
      </w:pPr>
      <w:r>
        <w:t xml:space="preserve">Таблица </w:t>
      </w:r>
      <w:r w:rsidR="009365DA">
        <w:t>2.</w:t>
      </w:r>
      <w:r>
        <w:t xml:space="preserve">1 </w:t>
      </w:r>
      <w:r w:rsidR="00E71709">
        <w:t>–</w:t>
      </w:r>
      <w:r>
        <w:t xml:space="preserve"> Размеры и жирность шрифта текста</w:t>
      </w:r>
    </w:p>
    <w:tbl>
      <w:tblPr>
        <w:tblStyle w:val="a7"/>
        <w:tblW w:w="0" w:type="auto"/>
        <w:tblInd w:w="-284" w:type="dxa"/>
        <w:tblLook w:val="04A0" w:firstRow="1" w:lastRow="0" w:firstColumn="1" w:lastColumn="0" w:noHBand="0" w:noVBand="1"/>
      </w:tblPr>
      <w:tblGrid>
        <w:gridCol w:w="4802"/>
        <w:gridCol w:w="4808"/>
      </w:tblGrid>
      <w:tr w:rsidR="003B71BB" w14:paraId="0FE5A827" w14:textId="77777777" w:rsidTr="009365DA">
        <w:tc>
          <w:tcPr>
            <w:tcW w:w="49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32B3AD6" w14:textId="77777777" w:rsidR="003B71BB" w:rsidRPr="00F41609" w:rsidRDefault="003B71BB" w:rsidP="00E71709">
            <w:pPr>
              <w:pStyle w:val="aff0"/>
              <w:spacing w:line="360" w:lineRule="exact"/>
              <w:ind w:left="0" w:firstLine="0"/>
              <w:jc w:val="center"/>
              <w:rPr>
                <w:b/>
              </w:rPr>
            </w:pPr>
            <w:r w:rsidRPr="00F41609">
              <w:rPr>
                <w:b/>
              </w:rPr>
              <w:t>Элемент</w:t>
            </w:r>
          </w:p>
        </w:tc>
        <w:tc>
          <w:tcPr>
            <w:tcW w:w="49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C7CEEE5" w14:textId="77777777" w:rsidR="003B71BB" w:rsidRPr="00F41609" w:rsidRDefault="003B71BB" w:rsidP="00E71709">
            <w:pPr>
              <w:pStyle w:val="aff0"/>
              <w:spacing w:line="360" w:lineRule="exact"/>
              <w:ind w:left="0" w:firstLine="0"/>
              <w:jc w:val="center"/>
              <w:rPr>
                <w:b/>
              </w:rPr>
            </w:pPr>
            <w:r w:rsidRPr="00F41609">
              <w:rPr>
                <w:b/>
              </w:rPr>
              <w:t>Размер, жирность шрифта</w:t>
            </w:r>
          </w:p>
        </w:tc>
      </w:tr>
      <w:tr w:rsidR="003B71BB" w14:paraId="3AEE37F3" w14:textId="77777777" w:rsidTr="009365DA">
        <w:tc>
          <w:tcPr>
            <w:tcW w:w="4956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78709570" w14:textId="77777777" w:rsidR="003B71BB" w:rsidRDefault="00DE4E94" w:rsidP="00E71709">
            <w:pPr>
              <w:pStyle w:val="aff0"/>
              <w:spacing w:line="360" w:lineRule="exact"/>
              <w:ind w:left="0" w:firstLine="0"/>
            </w:pPr>
            <w:r>
              <w:t>Логотип (верхняя часть)</w:t>
            </w:r>
          </w:p>
        </w:tc>
        <w:tc>
          <w:tcPr>
            <w:tcW w:w="4956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1221EF83" w14:textId="087625C9" w:rsidR="003B71BB" w:rsidRPr="00DE4E94" w:rsidRDefault="007E0F4F" w:rsidP="00E71709">
            <w:pPr>
              <w:pStyle w:val="aff0"/>
              <w:spacing w:line="360" w:lineRule="exact"/>
              <w:ind w:left="0" w:firstLine="0"/>
            </w:pPr>
            <w:r w:rsidRPr="007E0F4F">
              <w:t>26px, 700 (фактически жирность задана через font-weight: bold)</w:t>
            </w:r>
          </w:p>
        </w:tc>
      </w:tr>
      <w:tr w:rsidR="003B71BB" w14:paraId="1956B6EC" w14:textId="77777777" w:rsidTr="009365DA">
        <w:tc>
          <w:tcPr>
            <w:tcW w:w="4956" w:type="dxa"/>
            <w:tcBorders>
              <w:left w:val="single" w:sz="12" w:space="0" w:color="auto"/>
              <w:right w:val="single" w:sz="12" w:space="0" w:color="auto"/>
            </w:tcBorders>
          </w:tcPr>
          <w:p w14:paraId="5FE54A6E" w14:textId="77777777" w:rsidR="003B71BB" w:rsidRDefault="00DE4E94" w:rsidP="00E71709">
            <w:pPr>
              <w:pStyle w:val="aff0"/>
              <w:spacing w:line="360" w:lineRule="exact"/>
              <w:ind w:left="0" w:firstLine="0"/>
            </w:pPr>
            <w:r>
              <w:t>Текст меню (шапки и подвала)</w:t>
            </w:r>
          </w:p>
        </w:tc>
        <w:tc>
          <w:tcPr>
            <w:tcW w:w="4956" w:type="dxa"/>
            <w:tcBorders>
              <w:left w:val="single" w:sz="12" w:space="0" w:color="auto"/>
              <w:right w:val="single" w:sz="12" w:space="0" w:color="auto"/>
            </w:tcBorders>
          </w:tcPr>
          <w:p w14:paraId="7A65400A" w14:textId="7BB9981C" w:rsidR="003B71BB" w:rsidRPr="00DE4E94" w:rsidRDefault="007E0F4F" w:rsidP="00E71709">
            <w:pPr>
              <w:pStyle w:val="aff0"/>
              <w:spacing w:line="360" w:lineRule="exact"/>
              <w:ind w:left="0" w:firstLine="0"/>
              <w:rPr>
                <w:lang w:val="en-US"/>
              </w:rPr>
            </w:pPr>
            <w:r w:rsidRPr="007E0F4F">
              <w:t>18px, 400 (шрифт Average Sans)</w:t>
            </w:r>
          </w:p>
        </w:tc>
      </w:tr>
      <w:tr w:rsidR="00DE4E94" w14:paraId="37A6E2A7" w14:textId="77777777" w:rsidTr="009365DA">
        <w:tc>
          <w:tcPr>
            <w:tcW w:w="4956" w:type="dxa"/>
            <w:tcBorders>
              <w:left w:val="single" w:sz="12" w:space="0" w:color="auto"/>
              <w:right w:val="single" w:sz="12" w:space="0" w:color="auto"/>
            </w:tcBorders>
          </w:tcPr>
          <w:p w14:paraId="2EB435CE" w14:textId="77777777" w:rsidR="00DE4E94" w:rsidRPr="00DE4E94" w:rsidRDefault="00DE4E94" w:rsidP="00E71709">
            <w:pPr>
              <w:pStyle w:val="aff0"/>
              <w:spacing w:line="360" w:lineRule="exact"/>
              <w:ind w:left="0" w:firstLine="0"/>
            </w:pPr>
            <w:r>
              <w:t>Текст заголовков</w:t>
            </w:r>
          </w:p>
        </w:tc>
        <w:tc>
          <w:tcPr>
            <w:tcW w:w="4956" w:type="dxa"/>
            <w:tcBorders>
              <w:left w:val="single" w:sz="12" w:space="0" w:color="auto"/>
              <w:right w:val="single" w:sz="12" w:space="0" w:color="auto"/>
            </w:tcBorders>
          </w:tcPr>
          <w:p w14:paraId="5280F0E8" w14:textId="62DF238A" w:rsidR="00DE4E94" w:rsidRPr="00DE4E94" w:rsidRDefault="007E0F4F" w:rsidP="00E71709">
            <w:pPr>
              <w:pStyle w:val="aff0"/>
              <w:spacing w:line="360" w:lineRule="exact"/>
              <w:ind w:left="0" w:firstLine="0"/>
              <w:rPr>
                <w:lang w:val="en-US"/>
              </w:rPr>
            </w:pPr>
            <w:r w:rsidRPr="007E0F4F">
              <w:t>40px, 400 (Open Sans)</w:t>
            </w:r>
          </w:p>
        </w:tc>
      </w:tr>
      <w:tr w:rsidR="00DE4E94" w14:paraId="1CB251C4" w14:textId="77777777" w:rsidTr="009365DA">
        <w:tc>
          <w:tcPr>
            <w:tcW w:w="4956" w:type="dxa"/>
            <w:tcBorders>
              <w:left w:val="single" w:sz="12" w:space="0" w:color="auto"/>
              <w:right w:val="single" w:sz="12" w:space="0" w:color="auto"/>
            </w:tcBorders>
          </w:tcPr>
          <w:p w14:paraId="1851E980" w14:textId="77777777" w:rsidR="00DE4E94" w:rsidRDefault="00DE4E94" w:rsidP="00E71709">
            <w:pPr>
              <w:pStyle w:val="aff0"/>
              <w:spacing w:line="360" w:lineRule="exact"/>
              <w:ind w:left="0" w:firstLine="0"/>
            </w:pPr>
            <w:r>
              <w:t>Текст подзаголовков</w:t>
            </w:r>
          </w:p>
        </w:tc>
        <w:tc>
          <w:tcPr>
            <w:tcW w:w="4956" w:type="dxa"/>
            <w:tcBorders>
              <w:left w:val="single" w:sz="12" w:space="0" w:color="auto"/>
              <w:right w:val="single" w:sz="12" w:space="0" w:color="auto"/>
            </w:tcBorders>
          </w:tcPr>
          <w:p w14:paraId="19779C42" w14:textId="71919A50" w:rsidR="00DE4E94" w:rsidRPr="00F41609" w:rsidRDefault="007E0F4F" w:rsidP="00E71709">
            <w:pPr>
              <w:pStyle w:val="aff0"/>
              <w:spacing w:line="360" w:lineRule="exact"/>
              <w:ind w:left="0" w:firstLine="0"/>
              <w:rPr>
                <w:lang w:val="en-US"/>
              </w:rPr>
            </w:pPr>
            <w:r w:rsidRPr="007E0F4F">
              <w:t>45px, 400 (Open Sans)</w:t>
            </w:r>
          </w:p>
        </w:tc>
      </w:tr>
      <w:tr w:rsidR="00DE4E94" w:rsidRPr="00F546EC" w14:paraId="28E70399" w14:textId="77777777" w:rsidTr="009365DA">
        <w:tc>
          <w:tcPr>
            <w:tcW w:w="4956" w:type="dxa"/>
            <w:tcBorders>
              <w:left w:val="single" w:sz="12" w:space="0" w:color="auto"/>
              <w:right w:val="single" w:sz="12" w:space="0" w:color="auto"/>
            </w:tcBorders>
          </w:tcPr>
          <w:p w14:paraId="7FF7921C" w14:textId="77777777" w:rsidR="00DE4E94" w:rsidRDefault="00DE4E94" w:rsidP="00E71709">
            <w:pPr>
              <w:pStyle w:val="aff0"/>
              <w:spacing w:line="360" w:lineRule="exact"/>
              <w:ind w:left="0" w:firstLine="0"/>
            </w:pPr>
            <w:r>
              <w:t>Мелкий текст</w:t>
            </w:r>
          </w:p>
        </w:tc>
        <w:tc>
          <w:tcPr>
            <w:tcW w:w="4956" w:type="dxa"/>
            <w:tcBorders>
              <w:left w:val="single" w:sz="12" w:space="0" w:color="auto"/>
              <w:right w:val="single" w:sz="12" w:space="0" w:color="auto"/>
            </w:tcBorders>
          </w:tcPr>
          <w:p w14:paraId="57AD2811" w14:textId="2CD6EEF5" w:rsidR="00DE4E94" w:rsidRPr="00F41609" w:rsidRDefault="007E0F4F" w:rsidP="00E71709">
            <w:pPr>
              <w:pStyle w:val="aff0"/>
              <w:spacing w:line="360" w:lineRule="exact"/>
              <w:ind w:left="0" w:firstLine="0"/>
              <w:rPr>
                <w:lang w:val="en-US"/>
              </w:rPr>
            </w:pPr>
            <w:r w:rsidRPr="007E0F4F">
              <w:rPr>
                <w:lang w:val="en-US"/>
              </w:rPr>
              <w:t>16px, 400 (Average Sans или Open Sans</w:t>
            </w:r>
          </w:p>
        </w:tc>
      </w:tr>
      <w:tr w:rsidR="00DE4E94" w14:paraId="1FC93C14" w14:textId="77777777" w:rsidTr="009365DA">
        <w:tc>
          <w:tcPr>
            <w:tcW w:w="495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181BBE1" w14:textId="77777777" w:rsidR="00DE4E94" w:rsidRDefault="00DE4E94" w:rsidP="00E71709">
            <w:pPr>
              <w:pStyle w:val="aff0"/>
              <w:spacing w:line="360" w:lineRule="exact"/>
              <w:ind w:left="0" w:firstLine="0"/>
            </w:pPr>
            <w:r>
              <w:t>Мелкий текст подвала</w:t>
            </w:r>
          </w:p>
        </w:tc>
        <w:tc>
          <w:tcPr>
            <w:tcW w:w="495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9118287" w14:textId="13C54775" w:rsidR="00DE4E94" w:rsidRPr="00F41609" w:rsidRDefault="007E0F4F" w:rsidP="00E71709">
            <w:pPr>
              <w:pStyle w:val="aff0"/>
              <w:spacing w:line="360" w:lineRule="exact"/>
              <w:ind w:left="0" w:firstLine="0"/>
              <w:rPr>
                <w:lang w:val="en-US"/>
              </w:rPr>
            </w:pPr>
            <w:r>
              <w:t>16</w:t>
            </w:r>
            <w:r w:rsidR="00F41609">
              <w:rPr>
                <w:lang w:val="en-US"/>
              </w:rPr>
              <w:t>px, 400</w:t>
            </w:r>
          </w:p>
        </w:tc>
      </w:tr>
    </w:tbl>
    <w:p w14:paraId="0612863D" w14:textId="61214943" w:rsidR="00916F2E" w:rsidRDefault="00916F2E" w:rsidP="00E71709">
      <w:pPr>
        <w:pStyle w:val="aff0"/>
        <w:spacing w:line="360" w:lineRule="exact"/>
        <w:ind w:firstLine="0"/>
      </w:pPr>
    </w:p>
    <w:p w14:paraId="294EACD4" w14:textId="77777777" w:rsidR="008534AD" w:rsidRDefault="008534AD" w:rsidP="00E71709">
      <w:pPr>
        <w:pStyle w:val="aff0"/>
        <w:spacing w:line="360" w:lineRule="exact"/>
        <w:ind w:firstLine="0"/>
      </w:pPr>
    </w:p>
    <w:p w14:paraId="607158B8" w14:textId="77777777" w:rsidR="008B7B59" w:rsidRDefault="008B7B59" w:rsidP="00E71709">
      <w:pPr>
        <w:pStyle w:val="aff0"/>
        <w:spacing w:line="360" w:lineRule="exact"/>
        <w:ind w:firstLine="0"/>
      </w:pPr>
    </w:p>
    <w:p w14:paraId="093BAF16" w14:textId="77777777" w:rsidR="008B7B59" w:rsidRDefault="008B7B59" w:rsidP="00E71709">
      <w:pPr>
        <w:pStyle w:val="aff0"/>
        <w:spacing w:line="360" w:lineRule="exact"/>
        <w:ind w:firstLine="0"/>
      </w:pPr>
    </w:p>
    <w:p w14:paraId="1B2FB31F" w14:textId="5C4418F6" w:rsidR="006B6D05" w:rsidRDefault="00493248" w:rsidP="008534AD">
      <w:pPr>
        <w:pStyle w:val="af8"/>
        <w:spacing w:line="360" w:lineRule="exact"/>
      </w:pPr>
      <w:bookmarkStart w:id="4" w:name="_Toc136950708"/>
      <w:r>
        <w:lastRenderedPageBreak/>
        <w:t>2.1.4 Схема сайта</w:t>
      </w:r>
      <w:bookmarkEnd w:id="4"/>
    </w:p>
    <w:p w14:paraId="7FC75008" w14:textId="77777777" w:rsidR="008534AD" w:rsidRDefault="008534AD" w:rsidP="008534AD">
      <w:pPr>
        <w:pStyle w:val="af8"/>
        <w:spacing w:line="360" w:lineRule="exact"/>
      </w:pPr>
    </w:p>
    <w:p w14:paraId="6DAA027E" w14:textId="1BE982CA" w:rsidR="008534AD" w:rsidRDefault="00305560" w:rsidP="008534AD">
      <w:pPr>
        <w:pStyle w:val="aff0"/>
        <w:spacing w:line="360" w:lineRule="exact"/>
        <w:ind w:right="283"/>
      </w:pPr>
      <w:r w:rsidRPr="00305560">
        <w:t>Схема сайта представляет собой блочную структуру, состоящую из 10 разделов: шапка, меню навигации, главный экран , проверка доступности номеров, наши популярные номера, удобства отеля, статистика отеля, наша история, отзывы клиентов, наши последние статьи, подписка на новости, подвал. Сама схема сайта на ПК представлена в приложении А.</w:t>
      </w:r>
    </w:p>
    <w:p w14:paraId="498FEA79" w14:textId="77777777" w:rsidR="008B7B59" w:rsidRDefault="008B7B59" w:rsidP="008534AD">
      <w:pPr>
        <w:pStyle w:val="aff0"/>
        <w:spacing w:line="360" w:lineRule="exact"/>
        <w:ind w:right="283"/>
      </w:pPr>
    </w:p>
    <w:p w14:paraId="1F6CD840" w14:textId="7EADD3AE" w:rsidR="00B30A27" w:rsidRDefault="00B30A27" w:rsidP="005211F6">
      <w:pPr>
        <w:pStyle w:val="af8"/>
        <w:spacing w:line="360" w:lineRule="exact"/>
      </w:pPr>
      <w:bookmarkStart w:id="5" w:name="_Toc136950709"/>
      <w:r>
        <w:t>2.1.5 Навигация</w:t>
      </w:r>
      <w:bookmarkEnd w:id="5"/>
    </w:p>
    <w:p w14:paraId="0880749E" w14:textId="77777777" w:rsidR="005211F6" w:rsidRDefault="005211F6" w:rsidP="005211F6">
      <w:pPr>
        <w:pStyle w:val="af8"/>
        <w:spacing w:line="360" w:lineRule="exact"/>
      </w:pPr>
    </w:p>
    <w:p w14:paraId="2DB0C14E" w14:textId="584BEA48" w:rsidR="00916F2E" w:rsidRPr="007B1653" w:rsidRDefault="00B30A27" w:rsidP="00E71709">
      <w:pPr>
        <w:pStyle w:val="aff0"/>
        <w:spacing w:line="360" w:lineRule="exact"/>
        <w:ind w:right="283"/>
        <w:rPr>
          <w:lang w:val="en-US"/>
        </w:rPr>
      </w:pPr>
      <w:r>
        <w:t>Навигация сайта находится на главной странице в шапке сайта. Она</w:t>
      </w:r>
      <w:r w:rsidRPr="007B1653">
        <w:rPr>
          <w:lang w:val="en-US"/>
        </w:rPr>
        <w:t xml:space="preserve"> </w:t>
      </w:r>
      <w:r>
        <w:t>состоит</w:t>
      </w:r>
      <w:r w:rsidRPr="007B1653">
        <w:rPr>
          <w:lang w:val="en-US"/>
        </w:rPr>
        <w:t xml:space="preserve"> </w:t>
      </w:r>
      <w:r>
        <w:t>из</w:t>
      </w:r>
      <w:r w:rsidR="007B1653" w:rsidRPr="007B1653">
        <w:rPr>
          <w:lang w:val="en-US"/>
        </w:rPr>
        <w:t xml:space="preserve"> 5</w:t>
      </w:r>
      <w:r w:rsidRPr="007B1653">
        <w:rPr>
          <w:lang w:val="en-US"/>
        </w:rPr>
        <w:t xml:space="preserve"> </w:t>
      </w:r>
      <w:r>
        <w:t>ссылок</w:t>
      </w:r>
      <w:r w:rsidRPr="007B1653">
        <w:rPr>
          <w:lang w:val="en-US"/>
        </w:rPr>
        <w:t>:</w:t>
      </w:r>
      <w:r w:rsidR="007B1653" w:rsidRPr="007B1653">
        <w:rPr>
          <w:lang w:val="en-US"/>
        </w:rPr>
        <w:t xml:space="preserve"> </w:t>
      </w:r>
      <w:r w:rsidR="007B1653">
        <w:rPr>
          <w:lang w:val="en-US"/>
        </w:rPr>
        <w:t>Home</w:t>
      </w:r>
      <w:r w:rsidR="007B1653" w:rsidRPr="007B1653">
        <w:rPr>
          <w:lang w:val="en-US"/>
        </w:rPr>
        <w:t xml:space="preserve">, </w:t>
      </w:r>
      <w:r w:rsidR="007E0F4F">
        <w:rPr>
          <w:lang w:val="en-US"/>
        </w:rPr>
        <w:t>Branch</w:t>
      </w:r>
      <w:r w:rsidR="007B1653" w:rsidRPr="007B1653">
        <w:rPr>
          <w:lang w:val="en-US"/>
        </w:rPr>
        <w:t xml:space="preserve">, </w:t>
      </w:r>
      <w:r w:rsidR="007E0F4F">
        <w:rPr>
          <w:lang w:val="en-US"/>
        </w:rPr>
        <w:t>Search</w:t>
      </w:r>
      <w:r w:rsidR="007B1653" w:rsidRPr="007B1653">
        <w:rPr>
          <w:lang w:val="en-US"/>
        </w:rPr>
        <w:t xml:space="preserve">, </w:t>
      </w:r>
      <w:r w:rsidR="007B1653">
        <w:rPr>
          <w:lang w:val="en-US"/>
        </w:rPr>
        <w:t>About</w:t>
      </w:r>
      <w:r w:rsidR="007E0F4F">
        <w:rPr>
          <w:lang w:val="en-US"/>
        </w:rPr>
        <w:t xml:space="preserve"> US</w:t>
      </w:r>
      <w:r w:rsidR="007B1653" w:rsidRPr="007B1653">
        <w:rPr>
          <w:lang w:val="en-US"/>
        </w:rPr>
        <w:t xml:space="preserve">, </w:t>
      </w:r>
      <w:r w:rsidR="007E0F4F">
        <w:rPr>
          <w:lang w:val="en-US"/>
        </w:rPr>
        <w:t>Pages,Blog</w:t>
      </w:r>
      <w:r w:rsidR="007B1653" w:rsidRPr="007B1653">
        <w:rPr>
          <w:lang w:val="en-US"/>
        </w:rPr>
        <w:t>.</w:t>
      </w:r>
    </w:p>
    <w:p w14:paraId="70F48DB2" w14:textId="77777777" w:rsidR="00916F2E" w:rsidRDefault="00916F2E" w:rsidP="00E71709">
      <w:pPr>
        <w:pStyle w:val="aff0"/>
        <w:spacing w:line="360" w:lineRule="exact"/>
        <w:ind w:right="283"/>
        <w:rPr>
          <w:lang w:val="en-US"/>
        </w:rPr>
      </w:pPr>
    </w:p>
    <w:p w14:paraId="70ECE6FD" w14:textId="77777777" w:rsidR="00916F2E" w:rsidRDefault="00F87D0E" w:rsidP="00E71709">
      <w:pPr>
        <w:pStyle w:val="af8"/>
        <w:spacing w:line="360" w:lineRule="exact"/>
      </w:pPr>
      <w:bookmarkStart w:id="6" w:name="_Toc136950710"/>
      <w:r>
        <w:t>2.1.6 Иконки</w:t>
      </w:r>
      <w:bookmarkEnd w:id="6"/>
    </w:p>
    <w:p w14:paraId="11E61FF0" w14:textId="2BC3843C" w:rsidR="00305560" w:rsidRPr="00305560" w:rsidRDefault="00305560" w:rsidP="00640C15">
      <w:pPr>
        <w:pStyle w:val="af8"/>
        <w:spacing w:line="360" w:lineRule="exact"/>
        <w:jc w:val="both"/>
        <w:rPr>
          <w:b w:val="0"/>
          <w:bCs/>
        </w:rPr>
      </w:pPr>
      <w:r w:rsidRPr="00305560">
        <w:rPr>
          <w:b w:val="0"/>
          <w:bCs/>
        </w:rPr>
        <w:t>На рисунках 2-4 представлены иконки, используемые в интерфейсе разрабатываемого сайта: иконка календаря (для выбора дат заезда и выезда), иконка выпадающего списка (для выбора количества гостей), а также иконки социальных сетей (Facebook, Instagram, Twitter).</w:t>
      </w:r>
    </w:p>
    <w:p w14:paraId="4B666588" w14:textId="77777777" w:rsidR="00F87D0E" w:rsidRDefault="00F87D0E" w:rsidP="00E71709">
      <w:pPr>
        <w:pStyle w:val="af8"/>
        <w:spacing w:line="360" w:lineRule="exact"/>
      </w:pPr>
    </w:p>
    <w:p w14:paraId="3251E25B" w14:textId="10C259FB" w:rsidR="00F87D0E" w:rsidRDefault="00305560" w:rsidP="00F87D0E">
      <w:pPr>
        <w:pStyle w:val="aff0"/>
        <w:jc w:val="center"/>
      </w:pPr>
      <w:r w:rsidRPr="00305560">
        <w:rPr>
          <w:noProof/>
        </w:rPr>
        <w:drawing>
          <wp:inline distT="0" distB="0" distL="0" distR="0" wp14:anchorId="0B029D45" wp14:editId="7E58248C">
            <wp:extent cx="352474" cy="342948"/>
            <wp:effectExtent l="0" t="0" r="9525" b="0"/>
            <wp:docPr id="12942366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23665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2474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58FA2" w14:textId="74C0103F" w:rsidR="00F87D0E" w:rsidRPr="00305560" w:rsidRDefault="00F87D0E" w:rsidP="00F87D0E">
      <w:pPr>
        <w:pStyle w:val="aff0"/>
        <w:jc w:val="center"/>
      </w:pPr>
      <w:r>
        <w:t xml:space="preserve">Рисунок 2 </w:t>
      </w:r>
      <w:r w:rsidRPr="00305560">
        <w:t xml:space="preserve">— </w:t>
      </w:r>
      <w:r w:rsidR="00305560" w:rsidRPr="00305560">
        <w:t> Иконка календаря</w:t>
      </w:r>
    </w:p>
    <w:p w14:paraId="7543F3C5" w14:textId="69B3DB1A" w:rsidR="00F87D0E" w:rsidRPr="00305560" w:rsidRDefault="00305560" w:rsidP="00F87D0E">
      <w:pPr>
        <w:pStyle w:val="aff0"/>
        <w:jc w:val="center"/>
      </w:pPr>
      <w:r w:rsidRPr="00305560">
        <w:rPr>
          <w:noProof/>
        </w:rPr>
        <w:drawing>
          <wp:inline distT="0" distB="0" distL="0" distR="0" wp14:anchorId="33E96464" wp14:editId="1BBD120B">
            <wp:extent cx="285790" cy="304843"/>
            <wp:effectExtent l="0" t="0" r="0" b="0"/>
            <wp:docPr id="16142272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22724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5790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BB611" w14:textId="0531515A" w:rsidR="00F87D0E" w:rsidRPr="00305560" w:rsidRDefault="00F87D0E" w:rsidP="00F87D0E">
      <w:pPr>
        <w:pStyle w:val="aff0"/>
        <w:jc w:val="center"/>
      </w:pPr>
      <w:r w:rsidRPr="00305560">
        <w:t xml:space="preserve">Рисунок 3 — </w:t>
      </w:r>
      <w:r w:rsidR="00305560" w:rsidRPr="00305560">
        <w:t> Иконка выпадающего списка</w:t>
      </w:r>
    </w:p>
    <w:p w14:paraId="4FB47A6C" w14:textId="34B36683" w:rsidR="00F87D0E" w:rsidRPr="00305560" w:rsidRDefault="00305560" w:rsidP="00F87D0E">
      <w:pPr>
        <w:pStyle w:val="aff0"/>
        <w:jc w:val="center"/>
      </w:pPr>
      <w:r w:rsidRPr="00305560">
        <w:rPr>
          <w:noProof/>
        </w:rPr>
        <w:drawing>
          <wp:inline distT="0" distB="0" distL="0" distR="0" wp14:anchorId="61708C59" wp14:editId="35C52D97">
            <wp:extent cx="1562318" cy="419158"/>
            <wp:effectExtent l="0" t="0" r="0" b="0"/>
            <wp:docPr id="17290612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06127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562318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E3603" w14:textId="314EC105" w:rsidR="006001FA" w:rsidRPr="00305560" w:rsidRDefault="00F87D0E" w:rsidP="00157CDD">
      <w:pPr>
        <w:pStyle w:val="aff0"/>
        <w:jc w:val="center"/>
      </w:pPr>
      <w:r w:rsidRPr="00305560">
        <w:t xml:space="preserve">Рисунок 4 — </w:t>
      </w:r>
      <w:r w:rsidR="00305560" w:rsidRPr="00305560">
        <w:t> Иконки социальных сетей</w:t>
      </w:r>
    </w:p>
    <w:p w14:paraId="44FAD5B9" w14:textId="77777777" w:rsidR="00C62D8A" w:rsidRDefault="00C62D8A" w:rsidP="00C62D8A">
      <w:pPr>
        <w:pStyle w:val="af8"/>
      </w:pPr>
      <w:bookmarkStart w:id="7" w:name="_Toc136950711"/>
      <w:r>
        <w:t>2.1.7 Кнопки и по</w:t>
      </w:r>
      <w:r w:rsidR="00157CDD">
        <w:t>ля ввода</w:t>
      </w:r>
      <w:bookmarkEnd w:id="7"/>
    </w:p>
    <w:p w14:paraId="160C9750" w14:textId="77777777" w:rsidR="00EB3633" w:rsidRPr="00EB3633" w:rsidRDefault="00EB3633" w:rsidP="001C6BC0">
      <w:pPr>
        <w:pStyle w:val="aff0"/>
        <w:spacing w:line="360" w:lineRule="exact"/>
        <w:ind w:left="0" w:right="0" w:firstLine="851"/>
        <w:rPr>
          <w:bCs/>
        </w:rPr>
      </w:pPr>
      <w:r w:rsidRPr="00EB3633">
        <w:rPr>
          <w:bCs/>
        </w:rPr>
        <w:t>На рисунке 5 представлена основная кнопка призыва к действию «Get Started», расположенная в главном экране сайта.</w:t>
      </w:r>
    </w:p>
    <w:p w14:paraId="4403A8AF" w14:textId="489EFAE9" w:rsidR="00C62D8A" w:rsidRDefault="00305560" w:rsidP="005603E5">
      <w:pPr>
        <w:pStyle w:val="aff0"/>
        <w:jc w:val="center"/>
      </w:pPr>
      <w:r w:rsidRPr="00305560">
        <w:rPr>
          <w:noProof/>
        </w:rPr>
        <w:lastRenderedPageBreak/>
        <w:drawing>
          <wp:inline distT="0" distB="0" distL="0" distR="0" wp14:anchorId="4109968B" wp14:editId="4D3C7C65">
            <wp:extent cx="3242194" cy="2119745"/>
            <wp:effectExtent l="0" t="0" r="0" b="0"/>
            <wp:docPr id="6033435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34359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74492" cy="2140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B18DD" w14:textId="51E22110" w:rsidR="00AE10A1" w:rsidRDefault="009D3749" w:rsidP="005603E5">
      <w:pPr>
        <w:pStyle w:val="aff0"/>
        <w:jc w:val="center"/>
      </w:pPr>
      <w:r>
        <w:t>Рисунок 5</w:t>
      </w:r>
      <w:r w:rsidR="005603E5">
        <w:t xml:space="preserve"> — </w:t>
      </w:r>
      <w:r w:rsidR="00305560" w:rsidRPr="00305560">
        <w:t>Основная кнопка «Get Started»</w:t>
      </w:r>
    </w:p>
    <w:p w14:paraId="18DB7DD1" w14:textId="77777777" w:rsidR="00EB3633" w:rsidRDefault="00EB3633" w:rsidP="00EB3633">
      <w:pPr>
        <w:pStyle w:val="aff0"/>
      </w:pPr>
    </w:p>
    <w:p w14:paraId="59502ABB" w14:textId="731BD925" w:rsidR="00EB3633" w:rsidRPr="001C6BC0" w:rsidRDefault="00EB3633" w:rsidP="001C6BC0">
      <w:pPr>
        <w:pStyle w:val="aff0"/>
        <w:spacing w:line="360" w:lineRule="exact"/>
        <w:ind w:left="0" w:right="0" w:firstLine="851"/>
        <w:rPr>
          <w:bCs/>
        </w:rPr>
      </w:pPr>
      <w:r w:rsidRPr="001C6BC0">
        <w:rPr>
          <w:bCs/>
        </w:rPr>
        <w:t>На рисунке 6 представлена кнопка проверки доступности «CHECK AVAILABILITY», используемая в форме бронирования.</w:t>
      </w:r>
    </w:p>
    <w:p w14:paraId="36A5C794" w14:textId="0EB2720C" w:rsidR="005603E5" w:rsidRDefault="00A74AE3" w:rsidP="00A74AE3">
      <w:pPr>
        <w:pStyle w:val="aff0"/>
        <w:ind w:firstLine="284"/>
        <w:jc w:val="center"/>
      </w:pPr>
      <w:r w:rsidRPr="00A74AE3">
        <w:rPr>
          <w:noProof/>
        </w:rPr>
        <w:drawing>
          <wp:inline distT="0" distB="0" distL="0" distR="0" wp14:anchorId="6ECDF885" wp14:editId="5257BBF3">
            <wp:extent cx="6300470" cy="2530475"/>
            <wp:effectExtent l="0" t="0" r="5080" b="3175"/>
            <wp:docPr id="2138716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7166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53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644D2" w14:textId="3B6150EF" w:rsidR="005603E5" w:rsidRDefault="009D3749" w:rsidP="005603E5">
      <w:pPr>
        <w:pStyle w:val="aff0"/>
        <w:jc w:val="center"/>
      </w:pPr>
      <w:r>
        <w:t>Рисунок 6</w:t>
      </w:r>
      <w:r w:rsidR="005603E5">
        <w:t xml:space="preserve"> — </w:t>
      </w:r>
      <w:r w:rsidR="00305560" w:rsidRPr="00305560">
        <w:rPr>
          <w:b/>
          <w:bCs/>
        </w:rPr>
        <w:t> </w:t>
      </w:r>
      <w:r w:rsidR="00305560" w:rsidRPr="00305560">
        <w:t>Кнопка проверки доступности «CHECK AVAILABILITY»</w:t>
      </w:r>
    </w:p>
    <w:p w14:paraId="102B9D50" w14:textId="77777777" w:rsidR="00EB3633" w:rsidRDefault="00EB3633" w:rsidP="00EB3633">
      <w:pPr>
        <w:pStyle w:val="aff0"/>
      </w:pPr>
    </w:p>
    <w:p w14:paraId="24F65997" w14:textId="3EBDAB9A" w:rsidR="00EB3633" w:rsidRPr="001C6BC0" w:rsidRDefault="00EB3633" w:rsidP="001C6BC0">
      <w:pPr>
        <w:pStyle w:val="aff0"/>
        <w:spacing w:line="360" w:lineRule="exact"/>
        <w:ind w:left="0" w:right="0" w:firstLine="851"/>
        <w:rPr>
          <w:bCs/>
        </w:rPr>
      </w:pPr>
      <w:r w:rsidRPr="001C6BC0">
        <w:rPr>
          <w:bCs/>
        </w:rPr>
        <w:t>На рисунке 7 представлено поле ввода электронной почты для формы подписки на новости и обновления отеля.</w:t>
      </w:r>
    </w:p>
    <w:p w14:paraId="6CEAEDC6" w14:textId="510AEDEF" w:rsidR="00157CDD" w:rsidRDefault="00305560" w:rsidP="004E19C1">
      <w:pPr>
        <w:pStyle w:val="72"/>
      </w:pPr>
      <w:r w:rsidRPr="00305560">
        <w:rPr>
          <w:noProof/>
        </w:rPr>
        <w:lastRenderedPageBreak/>
        <w:drawing>
          <wp:inline distT="0" distB="0" distL="0" distR="0" wp14:anchorId="2B56C683" wp14:editId="39005A79">
            <wp:extent cx="5906593" cy="2399665"/>
            <wp:effectExtent l="0" t="0" r="0" b="635"/>
            <wp:docPr id="17759437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94373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10273" cy="240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0BBB2" w14:textId="4438871A" w:rsidR="004E19C1" w:rsidRDefault="004E19C1" w:rsidP="004E19C1">
      <w:pPr>
        <w:pStyle w:val="72"/>
      </w:pPr>
      <w:r>
        <w:t>Рисунок</w:t>
      </w:r>
      <w:r w:rsidR="009D3749">
        <w:t xml:space="preserve"> 7</w:t>
      </w:r>
      <w:r>
        <w:t xml:space="preserve"> — </w:t>
      </w:r>
      <w:r w:rsidR="00305560" w:rsidRPr="00305560">
        <w:rPr>
          <w:b/>
        </w:rPr>
        <w:t> </w:t>
      </w:r>
      <w:r w:rsidR="00305560" w:rsidRPr="00305560">
        <w:rPr>
          <w:bCs w:val="0"/>
        </w:rPr>
        <w:t>Поле ввода для подписки на новости</w:t>
      </w:r>
    </w:p>
    <w:p w14:paraId="161D4B65" w14:textId="77777777" w:rsidR="00AE10A1" w:rsidRDefault="00AE10A1" w:rsidP="005603E5">
      <w:pPr>
        <w:pStyle w:val="aff0"/>
        <w:jc w:val="center"/>
      </w:pPr>
    </w:p>
    <w:p w14:paraId="6970D753" w14:textId="33107EBD" w:rsidR="00061674" w:rsidRDefault="00AE10A1" w:rsidP="00640C15">
      <w:pPr>
        <w:pStyle w:val="af8"/>
      </w:pPr>
      <w:bookmarkStart w:id="8" w:name="_Toc136950712"/>
      <w:r>
        <w:t>2.1.8 Компоненты</w:t>
      </w:r>
      <w:bookmarkEnd w:id="8"/>
    </w:p>
    <w:p w14:paraId="6A4E3D71" w14:textId="77777777" w:rsidR="00640C15" w:rsidRDefault="00640C15" w:rsidP="00640C15">
      <w:pPr>
        <w:pStyle w:val="af8"/>
      </w:pPr>
    </w:p>
    <w:p w14:paraId="12C367A4" w14:textId="77777777" w:rsidR="00061674" w:rsidRPr="001C6BC0" w:rsidRDefault="00E71709" w:rsidP="001C6BC0">
      <w:pPr>
        <w:pStyle w:val="aff0"/>
        <w:spacing w:line="360" w:lineRule="exact"/>
        <w:ind w:left="0" w:right="0" w:firstLine="851"/>
        <w:rPr>
          <w:bCs/>
        </w:rPr>
      </w:pPr>
      <w:r w:rsidRPr="00E71709">
        <w:rPr>
          <w:bCs/>
        </w:rPr>
        <w:t>В</w:t>
      </w:r>
      <w:r>
        <w:rPr>
          <w:bCs/>
        </w:rPr>
        <w:t xml:space="preserve"> разрабатываемом интернет-ресурсе можно выделить блоки, представленные на рисунках 8-14.</w:t>
      </w:r>
    </w:p>
    <w:p w14:paraId="4C6CE7A9" w14:textId="509582B0" w:rsidR="00061674" w:rsidRDefault="00061674" w:rsidP="001C6BC0">
      <w:pPr>
        <w:pStyle w:val="aff0"/>
        <w:spacing w:line="360" w:lineRule="exact"/>
        <w:ind w:left="0" w:right="0" w:firstLine="851"/>
        <w:rPr>
          <w:bCs/>
        </w:rPr>
      </w:pPr>
      <w:r w:rsidRPr="00061674">
        <w:rPr>
          <w:bCs/>
        </w:rPr>
        <w:t>На рисунке 8 представлена адаптивная шапка сайта с логотипом, навигационным меню и кнопкой бронирования.</w:t>
      </w:r>
    </w:p>
    <w:p w14:paraId="69E7CAB2" w14:textId="77777777" w:rsidR="001C6BC0" w:rsidRPr="001C6BC0" w:rsidRDefault="001C6BC0" w:rsidP="001C6BC0">
      <w:pPr>
        <w:pStyle w:val="aff0"/>
        <w:spacing w:line="360" w:lineRule="exact"/>
        <w:ind w:left="0" w:right="0" w:firstLine="851"/>
        <w:rPr>
          <w:bCs/>
        </w:rPr>
      </w:pPr>
    </w:p>
    <w:p w14:paraId="70583D3D" w14:textId="218A5EF1" w:rsidR="00AE10A1" w:rsidRDefault="00A74AE3" w:rsidP="00C30D3B">
      <w:pPr>
        <w:pStyle w:val="92"/>
        <w:ind w:left="-284"/>
      </w:pPr>
      <w:r w:rsidRPr="00A74AE3">
        <w:rPr>
          <w:noProof/>
        </w:rPr>
        <w:drawing>
          <wp:inline distT="0" distB="0" distL="0" distR="0" wp14:anchorId="54690364" wp14:editId="6F9CEA0C">
            <wp:extent cx="6300470" cy="389255"/>
            <wp:effectExtent l="0" t="0" r="5080" b="0"/>
            <wp:docPr id="3892451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24510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8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23683" w14:textId="77777777" w:rsidR="009741A6" w:rsidRDefault="009D3749" w:rsidP="00C30D3B">
      <w:pPr>
        <w:pStyle w:val="72"/>
      </w:pPr>
      <w:r>
        <w:t>Рисунок 8</w:t>
      </w:r>
      <w:r w:rsidR="009741A6">
        <w:t xml:space="preserve"> — Шапка</w:t>
      </w:r>
    </w:p>
    <w:p w14:paraId="68157B41" w14:textId="77777777" w:rsidR="00061674" w:rsidRDefault="00061674" w:rsidP="00061674">
      <w:pPr>
        <w:pStyle w:val="72"/>
        <w:jc w:val="left"/>
      </w:pPr>
    </w:p>
    <w:p w14:paraId="2988BDDD" w14:textId="59F31840" w:rsidR="00061674" w:rsidRDefault="00061674" w:rsidP="001C6BC0">
      <w:pPr>
        <w:pStyle w:val="aff0"/>
        <w:spacing w:line="360" w:lineRule="exact"/>
        <w:ind w:left="0" w:right="0" w:firstLine="851"/>
        <w:rPr>
          <w:bCs/>
        </w:rPr>
      </w:pPr>
      <w:r w:rsidRPr="001C6BC0">
        <w:rPr>
          <w:bCs/>
        </w:rPr>
        <w:t>На рисунке 9 представлен главный экран с приветственным текстом и блок проверки доступности номеров.</w:t>
      </w:r>
    </w:p>
    <w:p w14:paraId="79BDD88C" w14:textId="77777777" w:rsidR="001C6BC0" w:rsidRPr="001C6BC0" w:rsidRDefault="001C6BC0" w:rsidP="001C6BC0">
      <w:pPr>
        <w:pStyle w:val="aff0"/>
        <w:spacing w:line="360" w:lineRule="exact"/>
        <w:ind w:left="0" w:right="0" w:firstLine="851"/>
        <w:rPr>
          <w:bCs/>
        </w:rPr>
      </w:pPr>
    </w:p>
    <w:p w14:paraId="79911046" w14:textId="77777777" w:rsidR="00A74AE3" w:rsidRDefault="00A74AE3" w:rsidP="00C30D3B">
      <w:pPr>
        <w:pStyle w:val="72"/>
      </w:pPr>
      <w:r w:rsidRPr="00A74AE3">
        <w:rPr>
          <w:noProof/>
        </w:rPr>
        <w:drawing>
          <wp:inline distT="0" distB="0" distL="0" distR="0" wp14:anchorId="7EC47937" wp14:editId="281D7F8A">
            <wp:extent cx="4043080" cy="1697181"/>
            <wp:effectExtent l="0" t="0" r="0" b="0"/>
            <wp:docPr id="6860705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07056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87032" cy="1715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DBA95" w14:textId="0F25DCEC" w:rsidR="00061674" w:rsidRDefault="009D3749" w:rsidP="001C6BC0">
      <w:pPr>
        <w:pStyle w:val="72"/>
        <w:rPr>
          <w:bCs w:val="0"/>
        </w:rPr>
      </w:pPr>
      <w:r>
        <w:t>Рисунок 9</w:t>
      </w:r>
      <w:r w:rsidR="009741A6">
        <w:t xml:space="preserve"> — </w:t>
      </w:r>
      <w:r w:rsidR="00A74AE3" w:rsidRPr="00A74AE3">
        <w:rPr>
          <w:bCs w:val="0"/>
        </w:rPr>
        <w:t>Главный экран  и проверка доступности</w:t>
      </w:r>
    </w:p>
    <w:p w14:paraId="0833448E" w14:textId="41EAEBEA" w:rsidR="00061674" w:rsidRDefault="00061674" w:rsidP="001C6BC0">
      <w:pPr>
        <w:pStyle w:val="aff0"/>
        <w:spacing w:line="360" w:lineRule="exact"/>
        <w:ind w:left="0" w:right="0" w:firstLine="851"/>
        <w:rPr>
          <w:bCs/>
        </w:rPr>
      </w:pPr>
      <w:r w:rsidRPr="001C6BC0">
        <w:rPr>
          <w:bCs/>
        </w:rPr>
        <w:lastRenderedPageBreak/>
        <w:t>На рисунке 10 представлен блок «Наши популярные номера» с карточками номеров, изображениями и ценами.</w:t>
      </w:r>
    </w:p>
    <w:p w14:paraId="1FE51575" w14:textId="77777777" w:rsidR="00640C15" w:rsidRPr="001C6BC0" w:rsidRDefault="00640C15" w:rsidP="001C6BC0">
      <w:pPr>
        <w:pStyle w:val="aff0"/>
        <w:spacing w:line="360" w:lineRule="exact"/>
        <w:ind w:left="0" w:right="0" w:firstLine="851"/>
        <w:rPr>
          <w:bCs/>
        </w:rPr>
      </w:pPr>
    </w:p>
    <w:p w14:paraId="45E1AC5B" w14:textId="20BA5061" w:rsidR="00E22179" w:rsidRDefault="00A74AE3" w:rsidP="006B2557">
      <w:pPr>
        <w:pStyle w:val="72"/>
      </w:pPr>
      <w:r w:rsidRPr="00A74AE3">
        <w:rPr>
          <w:noProof/>
        </w:rPr>
        <w:drawing>
          <wp:inline distT="0" distB="0" distL="0" distR="0" wp14:anchorId="26AA4D8A" wp14:editId="71251E43">
            <wp:extent cx="6300470" cy="2987675"/>
            <wp:effectExtent l="0" t="0" r="5080" b="3175"/>
            <wp:docPr id="10799628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96285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98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816EF" w14:textId="0F52D97F" w:rsidR="00061674" w:rsidRDefault="009D3749" w:rsidP="001C6BC0">
      <w:pPr>
        <w:pStyle w:val="72"/>
        <w:rPr>
          <w:b/>
        </w:rPr>
      </w:pPr>
      <w:r>
        <w:t>Рисунок 10</w:t>
      </w:r>
      <w:r w:rsidR="00E22179">
        <w:t xml:space="preserve"> — </w:t>
      </w:r>
      <w:r w:rsidR="00A74AE3" w:rsidRPr="00A74AE3">
        <w:rPr>
          <w:bCs w:val="0"/>
        </w:rPr>
        <w:t>Блок «Наши популярные номера»</w:t>
      </w:r>
      <w:r w:rsidR="00A74AE3" w:rsidRPr="00A74AE3">
        <w:rPr>
          <w:b/>
        </w:rPr>
        <w:t> </w:t>
      </w:r>
    </w:p>
    <w:p w14:paraId="122A8E93" w14:textId="1EB853BC" w:rsidR="00061674" w:rsidRPr="001C6BC0" w:rsidRDefault="00061674" w:rsidP="001C6BC0">
      <w:pPr>
        <w:pStyle w:val="aff0"/>
        <w:spacing w:line="360" w:lineRule="exact"/>
        <w:ind w:left="0" w:right="0" w:firstLine="851"/>
        <w:rPr>
          <w:bCs/>
        </w:rPr>
      </w:pPr>
      <w:r w:rsidRPr="001C6BC0">
        <w:rPr>
          <w:bCs/>
        </w:rPr>
        <w:t>На рисунке 11 представлен блок «Удобства отеля» с перечнем предоставляемых услуг и тематическими иконками.</w:t>
      </w:r>
    </w:p>
    <w:p w14:paraId="2E62B83F" w14:textId="6A385E9B" w:rsidR="00EB1AE2" w:rsidRDefault="00A74AE3" w:rsidP="006B2557">
      <w:pPr>
        <w:pStyle w:val="72"/>
        <w:rPr>
          <w:b/>
          <w:lang w:val="en-US"/>
        </w:rPr>
      </w:pPr>
      <w:r w:rsidRPr="00A74AE3">
        <w:rPr>
          <w:b/>
          <w:noProof/>
          <w:lang w:val="en-US"/>
        </w:rPr>
        <w:drawing>
          <wp:inline distT="0" distB="0" distL="0" distR="0" wp14:anchorId="0F924936" wp14:editId="0A7ACCEA">
            <wp:extent cx="3606800" cy="1812488"/>
            <wp:effectExtent l="0" t="0" r="0" b="0"/>
            <wp:docPr id="3620707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07077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23591" cy="1820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A2FA4" w14:textId="2B8E5B57" w:rsidR="00061674" w:rsidRDefault="009D3749" w:rsidP="001C6BC0">
      <w:pPr>
        <w:pStyle w:val="72"/>
        <w:rPr>
          <w:bCs w:val="0"/>
        </w:rPr>
      </w:pPr>
      <w:r>
        <w:t>Рисунок 11</w:t>
      </w:r>
      <w:r w:rsidR="00EB1AE2">
        <w:t xml:space="preserve"> — </w:t>
      </w:r>
      <w:r w:rsidR="00A74AE3" w:rsidRPr="00A74AE3">
        <w:rPr>
          <w:bCs w:val="0"/>
        </w:rPr>
        <w:t>Блок «Удобства отеля»</w:t>
      </w:r>
    </w:p>
    <w:p w14:paraId="5AC798AD" w14:textId="0A19610E" w:rsidR="00061674" w:rsidRPr="00A74AE3" w:rsidRDefault="00061674" w:rsidP="001C6BC0">
      <w:pPr>
        <w:pStyle w:val="aff0"/>
        <w:spacing w:line="360" w:lineRule="exact"/>
        <w:ind w:left="0" w:right="0" w:firstLine="851"/>
        <w:rPr>
          <w:bCs/>
        </w:rPr>
      </w:pPr>
      <w:r w:rsidRPr="001C6BC0">
        <w:rPr>
          <w:bCs/>
        </w:rPr>
        <w:t>На рисунке 12 представлены блок «Статистика отеля» с ключевыми показателями и раздел «Наша история».</w:t>
      </w:r>
    </w:p>
    <w:p w14:paraId="57390400" w14:textId="11752E64" w:rsidR="00EB1AE2" w:rsidRDefault="00A74AE3" w:rsidP="006B2557">
      <w:pPr>
        <w:pStyle w:val="72"/>
        <w:rPr>
          <w:b/>
        </w:rPr>
      </w:pPr>
      <w:r w:rsidRPr="00A74AE3">
        <w:rPr>
          <w:b/>
          <w:noProof/>
        </w:rPr>
        <w:drawing>
          <wp:inline distT="0" distB="0" distL="0" distR="0" wp14:anchorId="57817BF2" wp14:editId="37528F78">
            <wp:extent cx="6300470" cy="1256030"/>
            <wp:effectExtent l="0" t="0" r="5080" b="1270"/>
            <wp:docPr id="6273069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30690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125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D48C0" w14:textId="371E96DD" w:rsidR="00061674" w:rsidRDefault="009D3749" w:rsidP="001C6BC0">
      <w:pPr>
        <w:pStyle w:val="72"/>
      </w:pPr>
      <w:r>
        <w:t>Рисунок 12</w:t>
      </w:r>
      <w:r w:rsidR="00EB1AE2">
        <w:t xml:space="preserve"> </w:t>
      </w:r>
      <w:r w:rsidR="00EB1AE2" w:rsidRPr="00A74AE3">
        <w:t xml:space="preserve">— </w:t>
      </w:r>
      <w:r w:rsidR="00A74AE3" w:rsidRPr="00A74AE3">
        <w:t>Блок «Статистика отеля» и «Наша история»</w:t>
      </w:r>
    </w:p>
    <w:p w14:paraId="549DA495" w14:textId="093A8C94" w:rsidR="00061674" w:rsidRDefault="00061674" w:rsidP="001C6BC0">
      <w:pPr>
        <w:pStyle w:val="aff0"/>
        <w:spacing w:line="360" w:lineRule="exact"/>
        <w:ind w:left="0" w:right="0" w:firstLine="851"/>
        <w:rPr>
          <w:bCs/>
        </w:rPr>
      </w:pPr>
      <w:r w:rsidRPr="001C6BC0">
        <w:rPr>
          <w:bCs/>
        </w:rPr>
        <w:lastRenderedPageBreak/>
        <w:t>На рисунке 13 представлен блок «Отзывы клиентов» со слайдером карточек отзывов.</w:t>
      </w:r>
    </w:p>
    <w:p w14:paraId="4A3FA47B" w14:textId="77777777" w:rsidR="00640C15" w:rsidRPr="001C6BC0" w:rsidRDefault="00640C15" w:rsidP="00640C15">
      <w:pPr>
        <w:pStyle w:val="aff0"/>
        <w:spacing w:line="360" w:lineRule="exact"/>
        <w:ind w:left="0" w:right="0" w:firstLine="425"/>
        <w:rPr>
          <w:bCs/>
        </w:rPr>
      </w:pPr>
    </w:p>
    <w:p w14:paraId="669DC496" w14:textId="59CC1B44" w:rsidR="00EB1AE2" w:rsidRDefault="00A74AE3" w:rsidP="006B2557">
      <w:pPr>
        <w:pStyle w:val="72"/>
        <w:rPr>
          <w:b/>
        </w:rPr>
      </w:pPr>
      <w:r w:rsidRPr="00A74AE3">
        <w:rPr>
          <w:b/>
          <w:noProof/>
        </w:rPr>
        <w:drawing>
          <wp:inline distT="0" distB="0" distL="0" distR="0" wp14:anchorId="063EF771" wp14:editId="4C29B65C">
            <wp:extent cx="6300470" cy="2626995"/>
            <wp:effectExtent l="0" t="0" r="5080" b="1905"/>
            <wp:docPr id="7980002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00022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62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B9B36" w14:textId="7B760DA2" w:rsidR="00EB1AE2" w:rsidRDefault="009D3749" w:rsidP="006B2557">
      <w:pPr>
        <w:pStyle w:val="72"/>
      </w:pPr>
      <w:r>
        <w:t>Рисунок 13</w:t>
      </w:r>
      <w:r w:rsidR="00EB1AE2">
        <w:t xml:space="preserve"> — </w:t>
      </w:r>
      <w:r w:rsidR="00A74AE3" w:rsidRPr="00A74AE3">
        <w:t>Блок «Отзывы клиентов»</w:t>
      </w:r>
    </w:p>
    <w:p w14:paraId="41D4B760" w14:textId="77777777" w:rsidR="00061674" w:rsidRDefault="00061674" w:rsidP="00061674">
      <w:pPr>
        <w:pStyle w:val="72"/>
        <w:jc w:val="left"/>
      </w:pPr>
    </w:p>
    <w:p w14:paraId="44332C38" w14:textId="11565AFF" w:rsidR="00061674" w:rsidRDefault="00061674" w:rsidP="001C6BC0">
      <w:pPr>
        <w:pStyle w:val="aff0"/>
        <w:spacing w:line="360" w:lineRule="exact"/>
        <w:ind w:left="0" w:right="0" w:firstLine="851"/>
        <w:rPr>
          <w:bCs/>
        </w:rPr>
      </w:pPr>
      <w:r w:rsidRPr="001C6BC0">
        <w:rPr>
          <w:bCs/>
        </w:rPr>
        <w:t>На рисунке 14 представлен блок «Наша история» с текстовым описанием и встроенным видеоплеером.</w:t>
      </w:r>
    </w:p>
    <w:p w14:paraId="3F44897F" w14:textId="77777777" w:rsidR="00640C15" w:rsidRPr="001C6BC0" w:rsidRDefault="00640C15" w:rsidP="001C6BC0">
      <w:pPr>
        <w:pStyle w:val="aff0"/>
        <w:spacing w:line="360" w:lineRule="exact"/>
        <w:ind w:left="0" w:right="0" w:firstLine="851"/>
        <w:rPr>
          <w:bCs/>
        </w:rPr>
      </w:pPr>
    </w:p>
    <w:p w14:paraId="63824644" w14:textId="0CA985C0" w:rsidR="005211F6" w:rsidRDefault="005211F6" w:rsidP="006B2557">
      <w:pPr>
        <w:pStyle w:val="72"/>
      </w:pPr>
      <w:r w:rsidRPr="005211F6">
        <w:rPr>
          <w:noProof/>
        </w:rPr>
        <w:drawing>
          <wp:inline distT="0" distB="0" distL="0" distR="0" wp14:anchorId="5E7CD4F0" wp14:editId="19F12453">
            <wp:extent cx="6300470" cy="2607945"/>
            <wp:effectExtent l="0" t="0" r="5080" b="1905"/>
            <wp:docPr id="21011444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14449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60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ED8EA" w14:textId="2B1D7429" w:rsidR="005211F6" w:rsidRDefault="005211F6" w:rsidP="006B2557">
      <w:pPr>
        <w:pStyle w:val="72"/>
        <w:rPr>
          <w:bCs w:val="0"/>
        </w:rPr>
      </w:pPr>
      <w:r w:rsidRPr="005211F6">
        <w:rPr>
          <w:bCs w:val="0"/>
        </w:rPr>
        <w:t>Рисунок 14 — Блок «Наша история»</w:t>
      </w:r>
    </w:p>
    <w:p w14:paraId="7156592B" w14:textId="77777777" w:rsidR="005211F6" w:rsidRDefault="005211F6" w:rsidP="001C6BC0">
      <w:pPr>
        <w:pStyle w:val="aff0"/>
        <w:spacing w:line="360" w:lineRule="exact"/>
        <w:ind w:left="0" w:right="0" w:firstLine="851"/>
        <w:rPr>
          <w:bCs/>
        </w:rPr>
      </w:pPr>
    </w:p>
    <w:p w14:paraId="6ECB895F" w14:textId="6EADD1B5" w:rsidR="00061674" w:rsidRDefault="00061674" w:rsidP="001C6BC0">
      <w:pPr>
        <w:pStyle w:val="aff0"/>
        <w:spacing w:line="360" w:lineRule="exact"/>
        <w:ind w:left="0" w:right="0" w:firstLine="851"/>
        <w:rPr>
          <w:bCs/>
        </w:rPr>
      </w:pPr>
      <w:r w:rsidRPr="001C6BC0">
        <w:rPr>
          <w:bCs/>
        </w:rPr>
        <w:t>На рисунке 15 представлен блок «Наш блог» с сеткой карточек новостных публикаций.</w:t>
      </w:r>
    </w:p>
    <w:p w14:paraId="7555B77C" w14:textId="77777777" w:rsidR="005211F6" w:rsidRDefault="005211F6" w:rsidP="006B2557">
      <w:pPr>
        <w:pStyle w:val="72"/>
        <w:rPr>
          <w:bCs w:val="0"/>
        </w:rPr>
      </w:pPr>
    </w:p>
    <w:p w14:paraId="18CAB6C5" w14:textId="70B86BC9" w:rsidR="005211F6" w:rsidRDefault="005211F6" w:rsidP="006B2557">
      <w:pPr>
        <w:pStyle w:val="72"/>
      </w:pPr>
      <w:r w:rsidRPr="005211F6">
        <w:rPr>
          <w:noProof/>
        </w:rPr>
        <w:lastRenderedPageBreak/>
        <w:drawing>
          <wp:inline distT="0" distB="0" distL="0" distR="0" wp14:anchorId="6E0BDF46" wp14:editId="147FFA19">
            <wp:extent cx="6300470" cy="2658745"/>
            <wp:effectExtent l="0" t="0" r="5080" b="8255"/>
            <wp:docPr id="1287676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6760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65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39847" w14:textId="1E6160C9" w:rsidR="005211F6" w:rsidRDefault="005211F6" w:rsidP="006B2557">
      <w:pPr>
        <w:pStyle w:val="72"/>
      </w:pPr>
      <w:r w:rsidRPr="005211F6">
        <w:t>Рисунок 15 — Блок «Наш блог»</w:t>
      </w:r>
    </w:p>
    <w:p w14:paraId="60A0497B" w14:textId="6AA22DCA" w:rsidR="00061674" w:rsidRDefault="00061674" w:rsidP="001C6BC0">
      <w:pPr>
        <w:pStyle w:val="aff0"/>
        <w:spacing w:line="360" w:lineRule="exact"/>
        <w:ind w:left="0" w:right="0" w:firstLine="851"/>
        <w:rPr>
          <w:bCs/>
        </w:rPr>
      </w:pPr>
      <w:r w:rsidRPr="001C6BC0">
        <w:rPr>
          <w:bCs/>
        </w:rPr>
        <w:t>На рисунке 16 представлен подвал сайта с контактной информацией, ссылками на социальные сети и копирайтом.</w:t>
      </w:r>
    </w:p>
    <w:p w14:paraId="2F410990" w14:textId="77777777" w:rsidR="00640C15" w:rsidRPr="001C6BC0" w:rsidRDefault="00640C15" w:rsidP="001C6BC0">
      <w:pPr>
        <w:pStyle w:val="aff0"/>
        <w:spacing w:line="360" w:lineRule="exact"/>
        <w:ind w:left="0" w:right="0" w:firstLine="851"/>
        <w:rPr>
          <w:bCs/>
        </w:rPr>
      </w:pPr>
    </w:p>
    <w:p w14:paraId="7FCE55F5" w14:textId="584C9204" w:rsidR="00915A00" w:rsidRDefault="00A74AE3" w:rsidP="006B2557">
      <w:pPr>
        <w:pStyle w:val="72"/>
        <w:rPr>
          <w:b/>
        </w:rPr>
      </w:pPr>
      <w:r w:rsidRPr="00A74AE3">
        <w:rPr>
          <w:b/>
          <w:noProof/>
        </w:rPr>
        <w:drawing>
          <wp:inline distT="0" distB="0" distL="0" distR="0" wp14:anchorId="0C8A9A11" wp14:editId="7AF36383">
            <wp:extent cx="6300470" cy="1849755"/>
            <wp:effectExtent l="0" t="0" r="5080" b="0"/>
            <wp:docPr id="6483773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37735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184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4FBF6" w14:textId="61F1CF96" w:rsidR="00055C67" w:rsidRDefault="00B71AC1" w:rsidP="00E71709">
      <w:pPr>
        <w:pStyle w:val="72"/>
      </w:pPr>
      <w:r>
        <w:t>Рисунок</w:t>
      </w:r>
      <w:r w:rsidR="009D3749">
        <w:t xml:space="preserve"> 1</w:t>
      </w:r>
      <w:r w:rsidR="005211F6">
        <w:t>6</w:t>
      </w:r>
      <w:r w:rsidR="00915A00">
        <w:t xml:space="preserve"> — Подвал</w:t>
      </w:r>
    </w:p>
    <w:p w14:paraId="2B54E64A" w14:textId="2390EF3E" w:rsidR="009333FB" w:rsidRPr="001C6BC0" w:rsidRDefault="009333FB" w:rsidP="001C6BC0">
      <w:pPr>
        <w:pStyle w:val="72"/>
        <w:ind w:firstLine="1135"/>
        <w:jc w:val="left"/>
        <w:rPr>
          <w:b/>
          <w:bCs w:val="0"/>
        </w:rPr>
      </w:pPr>
      <w:r w:rsidRPr="001C6BC0">
        <w:rPr>
          <w:b/>
          <w:bCs w:val="0"/>
        </w:rPr>
        <w:t>2.2</w:t>
      </w:r>
      <w:r w:rsidR="001C6BC0" w:rsidRPr="001C6BC0">
        <w:rPr>
          <w:b/>
          <w:bCs w:val="0"/>
        </w:rPr>
        <w:t xml:space="preserve"> Тест кейсы</w:t>
      </w:r>
    </w:p>
    <w:p w14:paraId="0E9ECF63" w14:textId="7D86B159" w:rsidR="009333FB" w:rsidRDefault="009333FB" w:rsidP="001C6BC0">
      <w:pPr>
        <w:pStyle w:val="72"/>
        <w:spacing w:after="0" w:line="360" w:lineRule="exact"/>
        <w:ind w:left="0" w:right="0" w:firstLine="851"/>
        <w:jc w:val="left"/>
      </w:pPr>
      <w:r w:rsidRPr="000640B0">
        <w:t>Разработанные</w:t>
      </w:r>
      <w:r>
        <w:t xml:space="preserve"> </w:t>
      </w:r>
      <w:r w:rsidRPr="000640B0">
        <w:t>тест-кейсы</w:t>
      </w:r>
      <w:r>
        <w:t xml:space="preserve"> </w:t>
      </w:r>
      <w:r w:rsidRPr="000640B0">
        <w:t>и</w:t>
      </w:r>
      <w:r>
        <w:t xml:space="preserve"> </w:t>
      </w:r>
      <w:r w:rsidRPr="000640B0">
        <w:t>результаты</w:t>
      </w:r>
      <w:r>
        <w:t xml:space="preserve"> </w:t>
      </w:r>
      <w:r w:rsidRPr="000640B0">
        <w:t>тестирования</w:t>
      </w:r>
      <w:r>
        <w:t xml:space="preserve"> </w:t>
      </w:r>
      <w:r w:rsidRPr="000640B0">
        <w:t>представлены</w:t>
      </w:r>
      <w:r>
        <w:t xml:space="preserve"> </w:t>
      </w:r>
      <w:r w:rsidRPr="000640B0">
        <w:t>и</w:t>
      </w:r>
      <w:r>
        <w:t xml:space="preserve"> </w:t>
      </w:r>
      <w:r w:rsidRPr="000640B0">
        <w:t>описаны</w:t>
      </w:r>
      <w:r>
        <w:t xml:space="preserve"> </w:t>
      </w:r>
      <w:r w:rsidRPr="000640B0">
        <w:t>в</w:t>
      </w:r>
      <w:r>
        <w:t xml:space="preserve"> </w:t>
      </w:r>
      <w:r w:rsidRPr="000640B0">
        <w:t>приложении</w:t>
      </w:r>
      <w:r>
        <w:t xml:space="preserve"> Б </w:t>
      </w:r>
      <w:r w:rsidRPr="000640B0">
        <w:t>таблица</w:t>
      </w:r>
      <w:r>
        <w:t xml:space="preserve"> Б</w:t>
      </w:r>
      <w:r w:rsidRPr="000640B0">
        <w:t>.1.</w:t>
      </w:r>
    </w:p>
    <w:p w14:paraId="14B58B88" w14:textId="77777777" w:rsidR="00055C67" w:rsidRDefault="00055C67">
      <w:r>
        <w:br w:type="page"/>
      </w:r>
    </w:p>
    <w:p w14:paraId="1B599656" w14:textId="56E928B9" w:rsidR="0046408D" w:rsidRDefault="0046408D" w:rsidP="0046408D">
      <w:pPr>
        <w:ind w:firstLine="851"/>
        <w:rPr>
          <w:b/>
          <w:bCs/>
          <w:sz w:val="28"/>
          <w:szCs w:val="28"/>
        </w:rPr>
      </w:pPr>
      <w:r w:rsidRPr="0046408D">
        <w:rPr>
          <w:b/>
          <w:bCs/>
          <w:sz w:val="28"/>
          <w:szCs w:val="28"/>
        </w:rPr>
        <w:lastRenderedPageBreak/>
        <w:t>3 Реализация</w:t>
      </w:r>
    </w:p>
    <w:p w14:paraId="142188B9" w14:textId="5722E899" w:rsidR="0046408D" w:rsidRDefault="0046408D" w:rsidP="0046408D">
      <w:pPr>
        <w:ind w:firstLine="851"/>
        <w:rPr>
          <w:sz w:val="28"/>
        </w:rPr>
      </w:pPr>
      <w:r w:rsidRPr="0046408D">
        <w:rPr>
          <w:b/>
          <w:bCs/>
          <w:sz w:val="28"/>
          <w:szCs w:val="28"/>
        </w:rPr>
        <w:t>3.1 Реализация с помощью flex-box/grid</w:t>
      </w:r>
      <w:r w:rsidRPr="0046408D">
        <w:rPr>
          <w:sz w:val="28"/>
          <w:szCs w:val="28"/>
        </w:rPr>
        <w:br/>
        <w:t> </w:t>
      </w:r>
    </w:p>
    <w:p w14:paraId="66A60754" w14:textId="77777777" w:rsidR="006331CF" w:rsidRPr="006331CF" w:rsidRDefault="006331CF" w:rsidP="00B32164">
      <w:pPr>
        <w:ind w:firstLine="851"/>
        <w:jc w:val="both"/>
        <w:rPr>
          <w:sz w:val="28"/>
        </w:rPr>
      </w:pPr>
      <w:r w:rsidRPr="006331CF">
        <w:rPr>
          <w:sz w:val="28"/>
        </w:rPr>
        <w:t>Вёрстка сайта «Hotel Luxury» выполнена на чистом CSS с активным использованием современных технологий раскладки Flexbox и CSS Grid. Это позволило создать семантически корректную и адаптивную структуру без подключения сторонних библиотек на этапе базовой компоновки.</w:t>
      </w:r>
    </w:p>
    <w:p w14:paraId="0A740DA4" w14:textId="217D2535" w:rsidR="006331CF" w:rsidRDefault="006331CF" w:rsidP="00B32164">
      <w:pPr>
        <w:ind w:firstLine="851"/>
        <w:jc w:val="both"/>
        <w:rPr>
          <w:sz w:val="28"/>
        </w:rPr>
      </w:pPr>
      <w:r w:rsidRPr="006331CF">
        <w:rPr>
          <w:sz w:val="28"/>
        </w:rPr>
        <w:t xml:space="preserve">Flexbox применялся для построения линейных структур. В шапке сайта контейнер .header__container использует display: flex с justify-content: space-between, что автоматически распределяет логотип, навигацию и кнопку бронирования по краям, а align-items: center обеспечивает строгое вертикальное центрирование. На рисунке </w:t>
      </w:r>
      <w:r w:rsidR="001C6BC0">
        <w:rPr>
          <w:sz w:val="28"/>
        </w:rPr>
        <w:t>17</w:t>
      </w:r>
      <w:r w:rsidRPr="006331CF">
        <w:rPr>
          <w:sz w:val="28"/>
        </w:rPr>
        <w:t xml:space="preserve"> представлен фрагмент CSS-правил, отвечающих за компоновку шапки.</w:t>
      </w:r>
    </w:p>
    <w:p w14:paraId="07D47452" w14:textId="77777777" w:rsidR="006331CF" w:rsidRPr="006331CF" w:rsidRDefault="006331CF" w:rsidP="006331CF">
      <w:pPr>
        <w:ind w:firstLine="851"/>
        <w:rPr>
          <w:sz w:val="28"/>
        </w:rPr>
      </w:pPr>
    </w:p>
    <w:p w14:paraId="3CEC9977" w14:textId="1322C795" w:rsidR="00B32164" w:rsidRDefault="006331CF" w:rsidP="00D81F82">
      <w:pPr>
        <w:ind w:firstLine="851"/>
        <w:jc w:val="center"/>
        <w:rPr>
          <w:sz w:val="28"/>
        </w:rPr>
      </w:pPr>
      <w:r w:rsidRPr="006331CF">
        <w:rPr>
          <w:noProof/>
          <w:sz w:val="28"/>
        </w:rPr>
        <w:drawing>
          <wp:inline distT="0" distB="0" distL="0" distR="0" wp14:anchorId="753469F1" wp14:editId="76D14812">
            <wp:extent cx="2800741" cy="1114581"/>
            <wp:effectExtent l="0" t="0" r="0" b="9525"/>
            <wp:docPr id="4480286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02862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800741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6408D" w:rsidRPr="0046408D">
        <w:rPr>
          <w:sz w:val="28"/>
        </w:rPr>
        <w:br/>
        <w:t xml:space="preserve">Рисунок </w:t>
      </w:r>
      <w:r w:rsidR="001C6BC0">
        <w:rPr>
          <w:sz w:val="28"/>
        </w:rPr>
        <w:t>17</w:t>
      </w:r>
      <w:r w:rsidR="0046408D" w:rsidRPr="0046408D">
        <w:rPr>
          <w:sz w:val="28"/>
        </w:rPr>
        <w:t xml:space="preserve"> – </w:t>
      </w:r>
      <w:r w:rsidRPr="006331CF">
        <w:rPr>
          <w:sz w:val="28"/>
        </w:rPr>
        <w:t>Правила стилей для шапки сайта</w:t>
      </w:r>
      <w:r w:rsidR="0046408D" w:rsidRPr="006331CF">
        <w:rPr>
          <w:sz w:val="28"/>
        </w:rPr>
        <w:br/>
      </w:r>
    </w:p>
    <w:p w14:paraId="2C867C9C" w14:textId="59B15D59" w:rsidR="00B32164" w:rsidRDefault="00B32164" w:rsidP="00D81F82">
      <w:pPr>
        <w:ind w:firstLine="851"/>
        <w:jc w:val="both"/>
        <w:rPr>
          <w:sz w:val="28"/>
        </w:rPr>
      </w:pPr>
      <w:r w:rsidRPr="00B32164">
        <w:rPr>
          <w:sz w:val="28"/>
        </w:rPr>
        <w:t xml:space="preserve">Hero-секция также использует Flexbox для размещения текста слева и изображения здания справа. Свойства display: flex, align-items: center и justify-content: space-between в классе .hero__container обеспечивают идеальное выравнивание. На рисунке </w:t>
      </w:r>
      <w:r w:rsidR="001C6BC0">
        <w:rPr>
          <w:sz w:val="28"/>
        </w:rPr>
        <w:t>18</w:t>
      </w:r>
      <w:r w:rsidRPr="00B32164">
        <w:rPr>
          <w:sz w:val="28"/>
        </w:rPr>
        <w:t xml:space="preserve"> показан соответствующий код.</w:t>
      </w:r>
    </w:p>
    <w:p w14:paraId="3829AB51" w14:textId="77777777" w:rsidR="00D81F82" w:rsidRDefault="00D81F82" w:rsidP="00D81F82">
      <w:pPr>
        <w:ind w:firstLine="851"/>
        <w:jc w:val="both"/>
        <w:rPr>
          <w:sz w:val="28"/>
        </w:rPr>
      </w:pPr>
    </w:p>
    <w:p w14:paraId="010B08C2" w14:textId="30BF2AA5" w:rsidR="00B32164" w:rsidRDefault="00D81F82" w:rsidP="006331CF">
      <w:pPr>
        <w:ind w:firstLine="851"/>
        <w:jc w:val="center"/>
        <w:rPr>
          <w:sz w:val="28"/>
        </w:rPr>
      </w:pPr>
      <w:r w:rsidRPr="00D81F82">
        <w:rPr>
          <w:noProof/>
          <w:sz w:val="28"/>
        </w:rPr>
        <w:drawing>
          <wp:inline distT="0" distB="0" distL="0" distR="0" wp14:anchorId="30D3BFD4" wp14:editId="4672F138">
            <wp:extent cx="2924583" cy="1057423"/>
            <wp:effectExtent l="0" t="0" r="0" b="9525"/>
            <wp:docPr id="16108141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81419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924583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6786A" w14:textId="1493DB1C" w:rsidR="00B32164" w:rsidRDefault="00B32164" w:rsidP="006331CF">
      <w:pPr>
        <w:ind w:firstLine="851"/>
        <w:jc w:val="center"/>
        <w:rPr>
          <w:sz w:val="28"/>
        </w:rPr>
      </w:pPr>
      <w:r w:rsidRPr="0046408D">
        <w:rPr>
          <w:sz w:val="28"/>
        </w:rPr>
        <w:t xml:space="preserve">Рисунок </w:t>
      </w:r>
      <w:r w:rsidR="001C6BC0">
        <w:rPr>
          <w:sz w:val="28"/>
        </w:rPr>
        <w:t>18</w:t>
      </w:r>
      <w:r w:rsidRPr="0046408D">
        <w:rPr>
          <w:sz w:val="28"/>
        </w:rPr>
        <w:t xml:space="preserve"> – </w:t>
      </w:r>
      <w:r w:rsidR="00D81F82" w:rsidRPr="00D81F82">
        <w:rPr>
          <w:sz w:val="28"/>
        </w:rPr>
        <w:t>Flexbox для Hero-секции</w:t>
      </w:r>
    </w:p>
    <w:p w14:paraId="18F7F90F" w14:textId="77777777" w:rsidR="00B32164" w:rsidRDefault="00B32164" w:rsidP="006331CF">
      <w:pPr>
        <w:ind w:firstLine="851"/>
        <w:jc w:val="center"/>
        <w:rPr>
          <w:sz w:val="28"/>
        </w:rPr>
      </w:pPr>
    </w:p>
    <w:p w14:paraId="20674EDA" w14:textId="77777777" w:rsidR="00B32164" w:rsidRDefault="00B32164" w:rsidP="006331CF">
      <w:pPr>
        <w:ind w:firstLine="851"/>
        <w:jc w:val="center"/>
        <w:rPr>
          <w:sz w:val="28"/>
        </w:rPr>
      </w:pPr>
    </w:p>
    <w:p w14:paraId="7BDCBCF1" w14:textId="39D7BEF0" w:rsidR="00B32164" w:rsidRDefault="006331CF" w:rsidP="00B32164">
      <w:pPr>
        <w:ind w:firstLine="851"/>
        <w:jc w:val="both"/>
        <w:rPr>
          <w:sz w:val="28"/>
        </w:rPr>
      </w:pPr>
      <w:r w:rsidRPr="006331CF">
        <w:rPr>
          <w:sz w:val="28"/>
        </w:rPr>
        <w:t xml:space="preserve">Для сетки карточек услуг («Hotel Facilities») использован CSS Grid. Свойство grid-template-columns: repeat(3, 1fr) создаёт три равнозначные колонки, а gap: 30px задаёт фиксированные отступы без использования маргинов и паддингов. На рисунке </w:t>
      </w:r>
      <w:r w:rsidR="001C6BC0">
        <w:rPr>
          <w:sz w:val="28"/>
        </w:rPr>
        <w:t>19</w:t>
      </w:r>
      <w:r w:rsidRPr="006331CF">
        <w:rPr>
          <w:sz w:val="28"/>
        </w:rPr>
        <w:t xml:space="preserve"> показан код, формирующий основную сетку услуг.</w:t>
      </w:r>
    </w:p>
    <w:p w14:paraId="73F8F8A6" w14:textId="2DA262EA" w:rsidR="0046408D" w:rsidRDefault="0046408D" w:rsidP="00B32164">
      <w:pPr>
        <w:ind w:firstLine="851"/>
        <w:jc w:val="center"/>
        <w:rPr>
          <w:sz w:val="28"/>
        </w:rPr>
      </w:pPr>
      <w:r w:rsidRPr="0046408D">
        <w:rPr>
          <w:sz w:val="28"/>
        </w:rPr>
        <w:lastRenderedPageBreak/>
        <w:br/>
        <w:t> </w:t>
      </w:r>
      <w:r w:rsidR="00B32164" w:rsidRPr="00B32164">
        <w:rPr>
          <w:noProof/>
          <w:sz w:val="28"/>
        </w:rPr>
        <w:drawing>
          <wp:inline distT="0" distB="0" distL="0" distR="0" wp14:anchorId="190A5BE6" wp14:editId="3D744D5D">
            <wp:extent cx="3639058" cy="1028844"/>
            <wp:effectExtent l="0" t="0" r="0" b="0"/>
            <wp:docPr id="14772906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29065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6408D">
        <w:rPr>
          <w:sz w:val="28"/>
        </w:rPr>
        <w:br/>
        <w:t xml:space="preserve">Рисунок </w:t>
      </w:r>
      <w:r w:rsidR="001C6BC0">
        <w:rPr>
          <w:sz w:val="28"/>
        </w:rPr>
        <w:t>19</w:t>
      </w:r>
      <w:r w:rsidRPr="0046408D">
        <w:rPr>
          <w:sz w:val="28"/>
        </w:rPr>
        <w:t xml:space="preserve"> – </w:t>
      </w:r>
      <w:r w:rsidR="00B32164" w:rsidRPr="00B32164">
        <w:rPr>
          <w:sz w:val="28"/>
        </w:rPr>
        <w:t>Правила стилей для сетки услуг</w:t>
      </w:r>
    </w:p>
    <w:p w14:paraId="3F8A4C0C" w14:textId="77777777" w:rsidR="00B32164" w:rsidRDefault="00B32164" w:rsidP="00B32164">
      <w:pPr>
        <w:ind w:firstLine="851"/>
        <w:jc w:val="center"/>
        <w:rPr>
          <w:sz w:val="28"/>
        </w:rPr>
      </w:pPr>
    </w:p>
    <w:p w14:paraId="187656CD" w14:textId="63F8834A" w:rsidR="00D81F82" w:rsidRPr="001C6BC0" w:rsidRDefault="00B32164" w:rsidP="00D81F82">
      <w:pPr>
        <w:ind w:firstLine="851"/>
        <w:jc w:val="both"/>
        <w:rPr>
          <w:sz w:val="28"/>
          <w:lang w:val="en-US"/>
        </w:rPr>
      </w:pPr>
      <w:r w:rsidRPr="00B32164">
        <w:rPr>
          <w:sz w:val="28"/>
        </w:rPr>
        <w:t>Карточки номеров («Our Most Popular Room») также выстроены с помощью Flexbox (display: flex; justify-content: space-between; gap: 30px;), что обеспечивает равномерное распределение трёх карточек по ширине контейнера на десктопной версии.</w:t>
      </w:r>
      <w:r w:rsidR="0046408D" w:rsidRPr="0046408D">
        <w:rPr>
          <w:sz w:val="28"/>
        </w:rPr>
        <w:t> </w:t>
      </w:r>
      <w:r w:rsidR="001C6BC0">
        <w:rPr>
          <w:sz w:val="28"/>
        </w:rPr>
        <w:t>На р</w:t>
      </w:r>
      <w:r w:rsidR="001C6BC0" w:rsidRPr="0046408D">
        <w:rPr>
          <w:sz w:val="28"/>
        </w:rPr>
        <w:t xml:space="preserve">исунок </w:t>
      </w:r>
      <w:r w:rsidR="001C6BC0">
        <w:rPr>
          <w:sz w:val="28"/>
        </w:rPr>
        <w:t>20</w:t>
      </w:r>
      <w:r w:rsidR="001C6BC0">
        <w:rPr>
          <w:sz w:val="28"/>
          <w:lang w:val="en-US"/>
        </w:rPr>
        <w:t>,</w:t>
      </w:r>
      <w:r w:rsidR="001C6BC0" w:rsidRPr="001C6BC0">
        <w:rPr>
          <w:sz w:val="28"/>
        </w:rPr>
        <w:t xml:space="preserve"> </w:t>
      </w:r>
      <w:r w:rsidR="001C6BC0" w:rsidRPr="00D81F82">
        <w:rPr>
          <w:sz w:val="28"/>
        </w:rPr>
        <w:t>Flexbox для сетки номеров</w:t>
      </w:r>
      <w:r w:rsidR="001C6BC0">
        <w:rPr>
          <w:sz w:val="28"/>
          <w:lang w:val="en-US"/>
        </w:rPr>
        <w:t>.</w:t>
      </w:r>
    </w:p>
    <w:p w14:paraId="7B3FB5C8" w14:textId="43A47DAE" w:rsidR="0046408D" w:rsidRDefault="0046408D" w:rsidP="00D81F82">
      <w:pPr>
        <w:ind w:firstLine="851"/>
        <w:jc w:val="center"/>
        <w:rPr>
          <w:sz w:val="28"/>
        </w:rPr>
      </w:pPr>
      <w:r w:rsidRPr="0046408D">
        <w:rPr>
          <w:sz w:val="28"/>
        </w:rPr>
        <w:br/>
      </w:r>
      <w:r w:rsidR="00D81F82" w:rsidRPr="00D81F82">
        <w:rPr>
          <w:noProof/>
          <w:sz w:val="28"/>
        </w:rPr>
        <w:drawing>
          <wp:inline distT="0" distB="0" distL="0" distR="0" wp14:anchorId="685CE692" wp14:editId="4F0666D9">
            <wp:extent cx="2953162" cy="1066949"/>
            <wp:effectExtent l="0" t="0" r="0" b="0"/>
            <wp:docPr id="3820993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09930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953162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26FDD" w14:textId="4F038869" w:rsidR="00D81F82" w:rsidRDefault="00D81F82" w:rsidP="00D81F82">
      <w:pPr>
        <w:jc w:val="center"/>
        <w:rPr>
          <w:sz w:val="28"/>
        </w:rPr>
      </w:pPr>
      <w:r w:rsidRPr="0046408D">
        <w:rPr>
          <w:sz w:val="28"/>
        </w:rPr>
        <w:t xml:space="preserve">Рисунок </w:t>
      </w:r>
      <w:r w:rsidR="001C6BC0">
        <w:rPr>
          <w:sz w:val="28"/>
        </w:rPr>
        <w:t>20</w:t>
      </w:r>
      <w:r w:rsidRPr="0046408D">
        <w:rPr>
          <w:sz w:val="28"/>
        </w:rPr>
        <w:t xml:space="preserve"> – </w:t>
      </w:r>
      <w:r w:rsidRPr="00D81F82">
        <w:rPr>
          <w:sz w:val="28"/>
        </w:rPr>
        <w:t>Flexbox для сетки номеров</w:t>
      </w:r>
    </w:p>
    <w:p w14:paraId="2A854670" w14:textId="77777777" w:rsidR="00D81F82" w:rsidRDefault="00D81F82" w:rsidP="00D81F82">
      <w:pPr>
        <w:jc w:val="center"/>
        <w:rPr>
          <w:sz w:val="28"/>
        </w:rPr>
      </w:pPr>
    </w:p>
    <w:p w14:paraId="71FA6E2F" w14:textId="59E33515" w:rsidR="00D81F82" w:rsidRDefault="00D81F82" w:rsidP="00640C15">
      <w:pPr>
        <w:ind w:firstLine="851"/>
        <w:jc w:val="both"/>
        <w:rPr>
          <w:sz w:val="28"/>
        </w:rPr>
      </w:pPr>
      <w:r w:rsidRPr="00D81F82">
        <w:rPr>
          <w:sz w:val="28"/>
        </w:rPr>
        <w:t>Секция статистики использует Flexbox для горизонтального размещения четырёх блоков с числами. Класс</w:t>
      </w:r>
      <w:r w:rsidRPr="00D81F82">
        <w:rPr>
          <w:sz w:val="28"/>
          <w:lang w:val="en-US"/>
        </w:rPr>
        <w:t xml:space="preserve"> .stats__container </w:t>
      </w:r>
      <w:r w:rsidRPr="00D81F82">
        <w:rPr>
          <w:sz w:val="28"/>
        </w:rPr>
        <w:t>с</w:t>
      </w:r>
      <w:r w:rsidRPr="00D81F82">
        <w:rPr>
          <w:sz w:val="28"/>
          <w:lang w:val="en-US"/>
        </w:rPr>
        <w:t xml:space="preserve"> display: flex </w:t>
      </w:r>
      <w:r w:rsidRPr="00D81F82">
        <w:rPr>
          <w:sz w:val="28"/>
        </w:rPr>
        <w:t>и</w:t>
      </w:r>
      <w:r w:rsidRPr="00D81F82">
        <w:rPr>
          <w:sz w:val="28"/>
          <w:lang w:val="en-US"/>
        </w:rPr>
        <w:t xml:space="preserve"> justify-content: space-between </w:t>
      </w:r>
      <w:r w:rsidRPr="00D81F82">
        <w:rPr>
          <w:sz w:val="28"/>
        </w:rPr>
        <w:t>создаёт</w:t>
      </w:r>
      <w:r w:rsidRPr="00D81F82">
        <w:rPr>
          <w:sz w:val="28"/>
          <w:lang w:val="en-US"/>
        </w:rPr>
        <w:t xml:space="preserve"> </w:t>
      </w:r>
      <w:r w:rsidRPr="00D81F82">
        <w:rPr>
          <w:sz w:val="28"/>
        </w:rPr>
        <w:t>равномерную</w:t>
      </w:r>
      <w:r w:rsidRPr="00D81F82">
        <w:rPr>
          <w:sz w:val="28"/>
          <w:lang w:val="en-US"/>
        </w:rPr>
        <w:t xml:space="preserve"> </w:t>
      </w:r>
      <w:r w:rsidRPr="00D81F82">
        <w:rPr>
          <w:sz w:val="28"/>
        </w:rPr>
        <w:t>структуру</w:t>
      </w:r>
      <w:r w:rsidRPr="00D81F82">
        <w:rPr>
          <w:sz w:val="28"/>
          <w:lang w:val="en-US"/>
        </w:rPr>
        <w:t xml:space="preserve">. </w:t>
      </w:r>
      <w:r w:rsidRPr="00D81F82">
        <w:rPr>
          <w:sz w:val="28"/>
        </w:rPr>
        <w:t xml:space="preserve">На рисунке </w:t>
      </w:r>
      <w:r w:rsidR="001C6BC0">
        <w:rPr>
          <w:sz w:val="28"/>
        </w:rPr>
        <w:t>21</w:t>
      </w:r>
      <w:r w:rsidRPr="00D81F82">
        <w:rPr>
          <w:sz w:val="28"/>
        </w:rPr>
        <w:t xml:space="preserve"> показан код этой секции.</w:t>
      </w:r>
    </w:p>
    <w:p w14:paraId="3CC74C92" w14:textId="77777777" w:rsidR="00D81F82" w:rsidRDefault="00D81F82" w:rsidP="00D81F82">
      <w:pPr>
        <w:ind w:firstLine="851"/>
        <w:rPr>
          <w:sz w:val="28"/>
        </w:rPr>
      </w:pPr>
    </w:p>
    <w:p w14:paraId="7466A1C1" w14:textId="77777777" w:rsidR="00D81F82" w:rsidRDefault="00D81F82" w:rsidP="00D81F82">
      <w:pPr>
        <w:jc w:val="center"/>
        <w:rPr>
          <w:sz w:val="28"/>
        </w:rPr>
      </w:pPr>
      <w:r w:rsidRPr="00D81F82">
        <w:rPr>
          <w:noProof/>
          <w:sz w:val="28"/>
        </w:rPr>
        <w:drawing>
          <wp:inline distT="0" distB="0" distL="0" distR="0" wp14:anchorId="7C892C2D" wp14:editId="3570BC20">
            <wp:extent cx="2848373" cy="1295581"/>
            <wp:effectExtent l="0" t="0" r="9525" b="0"/>
            <wp:docPr id="12407247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72473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848373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8669F" w14:textId="0D1D8D37" w:rsidR="00D81F82" w:rsidRDefault="00D81F82" w:rsidP="00D81F82">
      <w:pPr>
        <w:jc w:val="center"/>
        <w:rPr>
          <w:sz w:val="28"/>
        </w:rPr>
      </w:pPr>
      <w:r w:rsidRPr="0046408D">
        <w:rPr>
          <w:sz w:val="28"/>
        </w:rPr>
        <w:t xml:space="preserve">Рисунок </w:t>
      </w:r>
      <w:r w:rsidR="001C6BC0" w:rsidRPr="001C6BC0">
        <w:rPr>
          <w:sz w:val="28"/>
        </w:rPr>
        <w:t>21</w:t>
      </w:r>
      <w:r w:rsidRPr="0046408D">
        <w:rPr>
          <w:sz w:val="28"/>
        </w:rPr>
        <w:t xml:space="preserve"> – </w:t>
      </w:r>
      <w:r w:rsidRPr="00D81F82">
        <w:rPr>
          <w:sz w:val="28"/>
        </w:rPr>
        <w:t xml:space="preserve">Flexbox для сетки </w:t>
      </w:r>
      <w:r>
        <w:rPr>
          <w:sz w:val="28"/>
        </w:rPr>
        <w:t>статистики</w:t>
      </w:r>
    </w:p>
    <w:p w14:paraId="55F9A24D" w14:textId="77777777" w:rsidR="00D81F82" w:rsidRDefault="00D81F82" w:rsidP="00D81F82">
      <w:pPr>
        <w:jc w:val="center"/>
        <w:rPr>
          <w:sz w:val="28"/>
        </w:rPr>
      </w:pPr>
    </w:p>
    <w:p w14:paraId="72117110" w14:textId="03AC2C75" w:rsidR="00B32164" w:rsidRPr="0046408D" w:rsidRDefault="00D81F82" w:rsidP="00640C15">
      <w:pPr>
        <w:ind w:firstLine="851"/>
        <w:jc w:val="both"/>
        <w:rPr>
          <w:sz w:val="28"/>
        </w:rPr>
      </w:pPr>
      <w:r w:rsidRPr="00D81F82">
        <w:rPr>
          <w:sz w:val="28"/>
        </w:rPr>
        <w:t xml:space="preserve">Футер сайта построен на CSS Grid. Свойство grid-template-columns: 1.5fr 1fr 1fr в классе .footer__main создаёт три колонки разной ширины для логотипа, контактов и социальных сетей. На рисунке </w:t>
      </w:r>
      <w:r w:rsidR="001C6BC0">
        <w:rPr>
          <w:sz w:val="28"/>
        </w:rPr>
        <w:t>22</w:t>
      </w:r>
      <w:r w:rsidRPr="00D81F82">
        <w:rPr>
          <w:sz w:val="28"/>
        </w:rPr>
        <w:t xml:space="preserve"> представлен соответствующий код.</w:t>
      </w:r>
    </w:p>
    <w:p w14:paraId="77159E2C" w14:textId="77777777" w:rsidR="00D81F82" w:rsidRDefault="00D81F82" w:rsidP="00D81F82">
      <w:pPr>
        <w:ind w:firstLine="851"/>
        <w:jc w:val="center"/>
        <w:rPr>
          <w:b/>
          <w:bCs/>
          <w:sz w:val="28"/>
          <w:szCs w:val="28"/>
        </w:rPr>
      </w:pPr>
      <w:r w:rsidRPr="00D81F82">
        <w:rPr>
          <w:noProof/>
          <w:sz w:val="28"/>
        </w:rPr>
        <w:drawing>
          <wp:inline distT="0" distB="0" distL="0" distR="0" wp14:anchorId="3AF8D302" wp14:editId="76C3D31B">
            <wp:extent cx="3343742" cy="1152686"/>
            <wp:effectExtent l="0" t="0" r="9525" b="9525"/>
            <wp:docPr id="4687056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70568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2017D" w14:textId="4964AE4F" w:rsidR="00D81F82" w:rsidRDefault="00D81F82" w:rsidP="00D81F82">
      <w:pPr>
        <w:jc w:val="center"/>
        <w:rPr>
          <w:sz w:val="28"/>
        </w:rPr>
      </w:pPr>
      <w:r w:rsidRPr="0046408D">
        <w:rPr>
          <w:sz w:val="28"/>
        </w:rPr>
        <w:t xml:space="preserve">Рисунок </w:t>
      </w:r>
      <w:r w:rsidR="001C6BC0">
        <w:rPr>
          <w:sz w:val="28"/>
        </w:rPr>
        <w:t>22</w:t>
      </w:r>
      <w:r w:rsidRPr="0046408D">
        <w:rPr>
          <w:sz w:val="28"/>
        </w:rPr>
        <w:t xml:space="preserve">– </w:t>
      </w:r>
      <w:r w:rsidRPr="00D81F82">
        <w:rPr>
          <w:sz w:val="28"/>
        </w:rPr>
        <w:t>Grid Layout для футера</w:t>
      </w:r>
    </w:p>
    <w:p w14:paraId="0670E5E5" w14:textId="3B03A97B" w:rsidR="00D81F82" w:rsidRDefault="00D81F82" w:rsidP="00640C15">
      <w:pPr>
        <w:ind w:firstLine="851"/>
        <w:jc w:val="both"/>
        <w:rPr>
          <w:sz w:val="28"/>
        </w:rPr>
      </w:pPr>
      <w:r w:rsidRPr="00D81F82">
        <w:rPr>
          <w:sz w:val="28"/>
        </w:rPr>
        <w:lastRenderedPageBreak/>
        <w:t xml:space="preserve">Адаптивность интерфейса реализована через медиа-запросы. На экранах уже 992px сетка услуг перестраивается из трёх колонок в две, что предотвращает сжатие контента. На рисунке </w:t>
      </w:r>
      <w:r w:rsidR="001C6BC0">
        <w:rPr>
          <w:sz w:val="28"/>
        </w:rPr>
        <w:t>23</w:t>
      </w:r>
      <w:r w:rsidRPr="00D81F82">
        <w:rPr>
          <w:sz w:val="28"/>
        </w:rPr>
        <w:t xml:space="preserve"> представлен код адаптации сетки.</w:t>
      </w:r>
    </w:p>
    <w:p w14:paraId="52470DCA" w14:textId="77777777" w:rsidR="00D81F82" w:rsidRDefault="00D81F82" w:rsidP="00D81F82">
      <w:pPr>
        <w:ind w:firstLine="851"/>
        <w:rPr>
          <w:sz w:val="28"/>
        </w:rPr>
      </w:pPr>
    </w:p>
    <w:p w14:paraId="200CA7C8" w14:textId="77777777" w:rsidR="00D81F82" w:rsidRDefault="00D81F82" w:rsidP="00D81F82">
      <w:pPr>
        <w:ind w:firstLine="851"/>
        <w:jc w:val="center"/>
        <w:rPr>
          <w:b/>
          <w:bCs/>
          <w:sz w:val="28"/>
          <w:szCs w:val="28"/>
        </w:rPr>
      </w:pPr>
      <w:r w:rsidRPr="00D81F82">
        <w:rPr>
          <w:noProof/>
          <w:sz w:val="28"/>
        </w:rPr>
        <w:drawing>
          <wp:inline distT="0" distB="0" distL="0" distR="0" wp14:anchorId="0B0DEBC1" wp14:editId="3019F5F9">
            <wp:extent cx="3858163" cy="1162212"/>
            <wp:effectExtent l="0" t="0" r="9525" b="0"/>
            <wp:docPr id="13851147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11478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30B5E" w14:textId="00FA7033" w:rsidR="0046408D" w:rsidRDefault="00D81F82" w:rsidP="00D81F82">
      <w:pPr>
        <w:jc w:val="center"/>
        <w:rPr>
          <w:b/>
          <w:bCs/>
          <w:sz w:val="28"/>
          <w:szCs w:val="28"/>
        </w:rPr>
      </w:pPr>
      <w:r w:rsidRPr="0046408D">
        <w:rPr>
          <w:sz w:val="28"/>
        </w:rPr>
        <w:t xml:space="preserve">Рисунок </w:t>
      </w:r>
      <w:r w:rsidR="001C6BC0">
        <w:rPr>
          <w:sz w:val="28"/>
        </w:rPr>
        <w:t>23</w:t>
      </w:r>
      <w:r w:rsidRPr="00D81F82">
        <w:rPr>
          <w:b/>
          <w:bCs/>
          <w:sz w:val="28"/>
        </w:rPr>
        <w:t xml:space="preserve">– </w:t>
      </w:r>
      <w:r w:rsidRPr="001C6BC0">
        <w:rPr>
          <w:sz w:val="28"/>
        </w:rPr>
        <w:t>Адаптация сетки для планшетов</w:t>
      </w:r>
      <w:r w:rsidR="0046408D" w:rsidRPr="0046408D">
        <w:rPr>
          <w:sz w:val="28"/>
        </w:rPr>
        <w:br/>
      </w:r>
    </w:p>
    <w:p w14:paraId="0B6FE8ED" w14:textId="5F478BDC" w:rsidR="001C6BC0" w:rsidRDefault="0046408D" w:rsidP="001C6BC0">
      <w:pPr>
        <w:ind w:firstLine="851"/>
        <w:rPr>
          <w:sz w:val="28"/>
          <w:szCs w:val="28"/>
        </w:rPr>
      </w:pPr>
      <w:r w:rsidRPr="0046408D">
        <w:rPr>
          <w:b/>
          <w:bCs/>
          <w:sz w:val="28"/>
          <w:szCs w:val="28"/>
        </w:rPr>
        <w:t>3.2 Реализация с помощью BootStrap</w:t>
      </w:r>
      <w:r w:rsidRPr="0046408D">
        <w:rPr>
          <w:sz w:val="28"/>
          <w:szCs w:val="28"/>
        </w:rPr>
        <w:br/>
        <w:t> </w:t>
      </w:r>
    </w:p>
    <w:p w14:paraId="7AFDFF09" w14:textId="5C5226D4" w:rsidR="0012738E" w:rsidRDefault="0012738E" w:rsidP="00640C15">
      <w:pPr>
        <w:ind w:firstLine="851"/>
        <w:jc w:val="both"/>
        <w:rPr>
          <w:sz w:val="28"/>
          <w:szCs w:val="28"/>
        </w:rPr>
      </w:pPr>
      <w:r w:rsidRPr="0012738E">
        <w:rPr>
          <w:sz w:val="28"/>
          <w:szCs w:val="28"/>
        </w:rPr>
        <w:t xml:space="preserve">Для ускорения разработки и обеспечения надёжной адаптивности сайта «Hotel Luxury» был использован фреймворк Bootstrap 5.3.2. Подключение осуществлялось через CDN, что позволило гарантировать актуальность версии и снизить нагрузку на хостинг. Фрагмент кода, отвечающий за подключение и базовые компоненты, отображен на рисунке </w:t>
      </w:r>
      <w:r w:rsidR="001C6BC0">
        <w:rPr>
          <w:sz w:val="28"/>
          <w:szCs w:val="28"/>
        </w:rPr>
        <w:t>24</w:t>
      </w:r>
    </w:p>
    <w:p w14:paraId="664D15F2" w14:textId="71EC0A6B" w:rsidR="0012738E" w:rsidRDefault="0046408D" w:rsidP="0012738E">
      <w:pPr>
        <w:ind w:firstLine="851"/>
        <w:jc w:val="center"/>
        <w:rPr>
          <w:sz w:val="28"/>
          <w:szCs w:val="28"/>
        </w:rPr>
      </w:pPr>
      <w:r w:rsidRPr="0046408D">
        <w:rPr>
          <w:sz w:val="28"/>
          <w:szCs w:val="28"/>
        </w:rPr>
        <w:br/>
      </w:r>
      <w:r w:rsidR="0012738E" w:rsidRPr="0012738E">
        <w:rPr>
          <w:noProof/>
          <w:sz w:val="28"/>
          <w:szCs w:val="28"/>
        </w:rPr>
        <w:drawing>
          <wp:inline distT="0" distB="0" distL="0" distR="0" wp14:anchorId="6DA00084" wp14:editId="63E9F262">
            <wp:extent cx="5066440" cy="1721485"/>
            <wp:effectExtent l="0" t="0" r="1270" b="0"/>
            <wp:docPr id="13091365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13651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072860" cy="1723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6408D">
        <w:rPr>
          <w:sz w:val="28"/>
          <w:szCs w:val="28"/>
        </w:rPr>
        <w:br/>
        <w:t> </w:t>
      </w:r>
      <w:r w:rsidRPr="0046408D">
        <w:rPr>
          <w:sz w:val="28"/>
          <w:szCs w:val="28"/>
        </w:rPr>
        <w:br/>
        <w:t xml:space="preserve">Рисунок </w:t>
      </w:r>
      <w:r w:rsidR="001C6BC0">
        <w:rPr>
          <w:sz w:val="28"/>
          <w:szCs w:val="28"/>
        </w:rPr>
        <w:t>24</w:t>
      </w:r>
      <w:r w:rsidRPr="0046408D">
        <w:rPr>
          <w:sz w:val="28"/>
          <w:szCs w:val="28"/>
        </w:rPr>
        <w:t xml:space="preserve"> – Подключение фреймворка Bootstrap</w:t>
      </w:r>
      <w:r w:rsidR="0012738E">
        <w:rPr>
          <w:sz w:val="28"/>
          <w:szCs w:val="28"/>
        </w:rPr>
        <w:t xml:space="preserve"> </w:t>
      </w:r>
    </w:p>
    <w:p w14:paraId="55397C24" w14:textId="195C64FF" w:rsidR="001C6BC0" w:rsidRDefault="001C6BC0" w:rsidP="001C6BC0">
      <w:pPr>
        <w:ind w:firstLine="851"/>
        <w:jc w:val="both"/>
        <w:rPr>
          <w:sz w:val="28"/>
          <w:szCs w:val="28"/>
        </w:rPr>
      </w:pPr>
    </w:p>
    <w:p w14:paraId="2AD88C5F" w14:textId="33ABFEE0" w:rsidR="00951CD4" w:rsidRDefault="0012738E" w:rsidP="001C6BC0">
      <w:pPr>
        <w:ind w:firstLine="851"/>
        <w:jc w:val="both"/>
        <w:rPr>
          <w:sz w:val="28"/>
          <w:szCs w:val="28"/>
        </w:rPr>
      </w:pPr>
      <w:r w:rsidRPr="0012738E">
        <w:rPr>
          <w:sz w:val="28"/>
          <w:szCs w:val="28"/>
        </w:rPr>
        <w:t xml:space="preserve">Вместо ручного описания адаптивной сетки использовалась система контейнеров и колонок с брейкпоинтами. Например, в секции «Our Most Popular Room» карточки размещались с помощью классов row, col-12, col-md-6, col-lg-4, что автоматически обеспечивало отображение трёх карточек на десктопе, двух на планшете и одной на мобильных устройствах. На рисунке </w:t>
      </w:r>
      <w:r w:rsidR="001C6BC0">
        <w:rPr>
          <w:sz w:val="28"/>
          <w:szCs w:val="28"/>
        </w:rPr>
        <w:t xml:space="preserve">25 </w:t>
      </w:r>
      <w:r w:rsidRPr="0012738E">
        <w:rPr>
          <w:sz w:val="28"/>
          <w:szCs w:val="28"/>
        </w:rPr>
        <w:t>представлен фрагмент HTML-разметки, реализующей навигационную панель с выпадающими списками.</w:t>
      </w:r>
    </w:p>
    <w:p w14:paraId="7D8BF2D8" w14:textId="4A1BC167" w:rsidR="00951CD4" w:rsidRDefault="0046408D" w:rsidP="00951CD4">
      <w:pPr>
        <w:jc w:val="center"/>
        <w:rPr>
          <w:sz w:val="28"/>
          <w:szCs w:val="28"/>
        </w:rPr>
      </w:pPr>
      <w:r w:rsidRPr="0046408D">
        <w:rPr>
          <w:sz w:val="28"/>
          <w:szCs w:val="28"/>
        </w:rPr>
        <w:lastRenderedPageBreak/>
        <w:br/>
        <w:t> </w:t>
      </w:r>
      <w:r w:rsidR="00951CD4" w:rsidRPr="00951CD4">
        <w:rPr>
          <w:noProof/>
          <w:sz w:val="28"/>
          <w:szCs w:val="28"/>
        </w:rPr>
        <w:drawing>
          <wp:inline distT="0" distB="0" distL="0" distR="0" wp14:anchorId="2660F698" wp14:editId="33F40905">
            <wp:extent cx="3967480" cy="3095618"/>
            <wp:effectExtent l="0" t="0" r="0" b="0"/>
            <wp:docPr id="9353738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37389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970351" cy="3097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6408D">
        <w:rPr>
          <w:sz w:val="28"/>
          <w:szCs w:val="28"/>
        </w:rPr>
        <w:br/>
        <w:t xml:space="preserve">Рисунок </w:t>
      </w:r>
      <w:r w:rsidR="001C6BC0">
        <w:rPr>
          <w:sz w:val="28"/>
          <w:szCs w:val="28"/>
        </w:rPr>
        <w:t>25</w:t>
      </w:r>
      <w:r w:rsidRPr="0046408D">
        <w:rPr>
          <w:sz w:val="28"/>
          <w:szCs w:val="28"/>
        </w:rPr>
        <w:t xml:space="preserve"> – </w:t>
      </w:r>
      <w:r w:rsidR="00951CD4" w:rsidRPr="00951CD4">
        <w:rPr>
          <w:sz w:val="28"/>
          <w:szCs w:val="28"/>
        </w:rPr>
        <w:t>Реализация навигации с Dropdown</w:t>
      </w:r>
    </w:p>
    <w:p w14:paraId="3BDB96A0" w14:textId="722E484C" w:rsidR="001C6BC0" w:rsidRDefault="0046408D" w:rsidP="001C6BC0">
      <w:pPr>
        <w:ind w:firstLine="851"/>
        <w:rPr>
          <w:sz w:val="28"/>
          <w:szCs w:val="28"/>
        </w:rPr>
      </w:pPr>
      <w:r w:rsidRPr="0046408D">
        <w:rPr>
          <w:sz w:val="28"/>
          <w:szCs w:val="28"/>
        </w:rPr>
        <w:br/>
        <w:t> </w:t>
      </w:r>
    </w:p>
    <w:p w14:paraId="219AF066" w14:textId="42013FF7" w:rsidR="00951CD4" w:rsidRDefault="00951CD4" w:rsidP="00640C15">
      <w:pPr>
        <w:ind w:firstLine="851"/>
        <w:jc w:val="both"/>
        <w:rPr>
          <w:sz w:val="28"/>
          <w:szCs w:val="28"/>
        </w:rPr>
      </w:pPr>
      <w:r w:rsidRPr="00951CD4">
        <w:rPr>
          <w:sz w:val="28"/>
          <w:szCs w:val="28"/>
        </w:rPr>
        <w:t xml:space="preserve">Из готовых компонентов Bootstrap были задействованы: карусель (Carousel) для слайдера отзывов, навигационная панель (Navbar) с адаптивным бургер-меню, вкладки (Tabs) для фильтрации номеров, аккордеон (Accordion) для блока часто задаваемых вопросов, а также тултипы (Tooltip) для всплывающих подсказок. На рисунке </w:t>
      </w:r>
      <w:r w:rsidR="001C6BC0">
        <w:rPr>
          <w:sz w:val="28"/>
          <w:szCs w:val="28"/>
        </w:rPr>
        <w:t>26</w:t>
      </w:r>
      <w:r>
        <w:rPr>
          <w:sz w:val="28"/>
          <w:szCs w:val="28"/>
        </w:rPr>
        <w:t xml:space="preserve"> </w:t>
      </w:r>
      <w:r w:rsidRPr="00951CD4">
        <w:rPr>
          <w:sz w:val="28"/>
          <w:szCs w:val="28"/>
        </w:rPr>
        <w:t xml:space="preserve"> приведён пример кода карусели отзывов.</w:t>
      </w:r>
    </w:p>
    <w:p w14:paraId="02A6D0E5" w14:textId="77777777" w:rsidR="00951CD4" w:rsidRDefault="00951CD4" w:rsidP="0012738E">
      <w:pPr>
        <w:rPr>
          <w:sz w:val="28"/>
          <w:szCs w:val="28"/>
        </w:rPr>
      </w:pPr>
    </w:p>
    <w:p w14:paraId="11341406" w14:textId="6E203BAD" w:rsidR="00951CD4" w:rsidRDefault="00951CD4" w:rsidP="00951CD4">
      <w:pPr>
        <w:jc w:val="center"/>
        <w:rPr>
          <w:sz w:val="28"/>
          <w:szCs w:val="28"/>
        </w:rPr>
      </w:pPr>
      <w:r w:rsidRPr="00951CD4">
        <w:rPr>
          <w:noProof/>
          <w:sz w:val="28"/>
          <w:szCs w:val="28"/>
        </w:rPr>
        <w:drawing>
          <wp:inline distT="0" distB="0" distL="0" distR="0" wp14:anchorId="4045707E" wp14:editId="0C294BEA">
            <wp:extent cx="4587645" cy="2712085"/>
            <wp:effectExtent l="0" t="0" r="3810" b="0"/>
            <wp:docPr id="8340830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08304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592689" cy="2715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6408D" w:rsidRPr="0046408D">
        <w:rPr>
          <w:sz w:val="28"/>
          <w:szCs w:val="28"/>
        </w:rPr>
        <w:br/>
        <w:t xml:space="preserve">Рисунок </w:t>
      </w:r>
      <w:r w:rsidR="001C6BC0">
        <w:rPr>
          <w:sz w:val="28"/>
          <w:szCs w:val="28"/>
        </w:rPr>
        <w:t>26</w:t>
      </w:r>
      <w:r w:rsidR="0046408D" w:rsidRPr="0046408D">
        <w:rPr>
          <w:sz w:val="28"/>
          <w:szCs w:val="28"/>
        </w:rPr>
        <w:t xml:space="preserve"> – </w:t>
      </w:r>
      <w:r w:rsidRPr="00951CD4">
        <w:rPr>
          <w:sz w:val="28"/>
          <w:szCs w:val="28"/>
        </w:rPr>
        <w:t>Реализация карусели отзывов</w:t>
      </w:r>
    </w:p>
    <w:p w14:paraId="08A64E9B" w14:textId="290D95A5" w:rsidR="00951CD4" w:rsidRDefault="0046408D" w:rsidP="00951CD4">
      <w:pPr>
        <w:rPr>
          <w:sz w:val="28"/>
          <w:szCs w:val="28"/>
        </w:rPr>
      </w:pPr>
      <w:r w:rsidRPr="0046408D">
        <w:rPr>
          <w:sz w:val="28"/>
          <w:szCs w:val="28"/>
        </w:rPr>
        <w:t> </w:t>
      </w:r>
    </w:p>
    <w:p w14:paraId="0FAC31E9" w14:textId="3A2B8E43" w:rsidR="00951CD4" w:rsidRDefault="00951CD4" w:rsidP="001C6BC0">
      <w:pPr>
        <w:ind w:firstLine="851"/>
        <w:jc w:val="both"/>
        <w:rPr>
          <w:sz w:val="28"/>
          <w:szCs w:val="28"/>
        </w:rPr>
      </w:pPr>
      <w:r w:rsidRPr="00951CD4">
        <w:rPr>
          <w:sz w:val="28"/>
          <w:szCs w:val="28"/>
        </w:rPr>
        <w:t xml:space="preserve">Для организации переключения категорий номеров использовался компонент Tabs. Активная вкладка подсвечивается градиентом, а контент переключается без перезагрузки страницы благодаря встроенному JavaScript Bootstrap. На рисунке </w:t>
      </w:r>
      <w:r w:rsidR="001C6BC0">
        <w:rPr>
          <w:sz w:val="28"/>
          <w:szCs w:val="28"/>
        </w:rPr>
        <w:t>27</w:t>
      </w:r>
      <w:r w:rsidRPr="00951CD4">
        <w:rPr>
          <w:sz w:val="28"/>
          <w:szCs w:val="28"/>
        </w:rPr>
        <w:t xml:space="preserve"> показан фрагмент кода вкладок.</w:t>
      </w:r>
    </w:p>
    <w:p w14:paraId="07F655E6" w14:textId="77777777" w:rsidR="00951CD4" w:rsidRDefault="00951CD4" w:rsidP="00951CD4">
      <w:pPr>
        <w:rPr>
          <w:sz w:val="28"/>
          <w:szCs w:val="28"/>
        </w:rPr>
      </w:pPr>
    </w:p>
    <w:p w14:paraId="1107CA6B" w14:textId="3E6611B6" w:rsidR="00951CD4" w:rsidRDefault="00951CD4" w:rsidP="00951CD4">
      <w:pPr>
        <w:jc w:val="center"/>
        <w:rPr>
          <w:sz w:val="28"/>
          <w:szCs w:val="28"/>
        </w:rPr>
      </w:pPr>
      <w:r w:rsidRPr="00951CD4">
        <w:rPr>
          <w:noProof/>
          <w:sz w:val="28"/>
          <w:szCs w:val="28"/>
        </w:rPr>
        <w:drawing>
          <wp:inline distT="0" distB="0" distL="0" distR="0" wp14:anchorId="6CC25199" wp14:editId="1C089067">
            <wp:extent cx="4988560" cy="2635576"/>
            <wp:effectExtent l="0" t="0" r="2540" b="0"/>
            <wp:docPr id="9852091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20911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991678" cy="2637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EAD32" w14:textId="585BA4AD" w:rsidR="00951CD4" w:rsidRDefault="00951CD4" w:rsidP="00951CD4">
      <w:pPr>
        <w:jc w:val="center"/>
        <w:rPr>
          <w:sz w:val="28"/>
          <w:szCs w:val="28"/>
        </w:rPr>
      </w:pPr>
      <w:r w:rsidRPr="0046408D">
        <w:rPr>
          <w:sz w:val="28"/>
          <w:szCs w:val="28"/>
        </w:rPr>
        <w:t xml:space="preserve">Рисунок </w:t>
      </w:r>
      <w:r w:rsidR="001C6BC0">
        <w:rPr>
          <w:sz w:val="28"/>
          <w:szCs w:val="28"/>
        </w:rPr>
        <w:t>27</w:t>
      </w:r>
      <w:r w:rsidRPr="0046408D">
        <w:rPr>
          <w:sz w:val="28"/>
          <w:szCs w:val="28"/>
        </w:rPr>
        <w:t xml:space="preserve"> – </w:t>
      </w:r>
      <w:r w:rsidRPr="00951CD4">
        <w:rPr>
          <w:sz w:val="28"/>
          <w:szCs w:val="28"/>
        </w:rPr>
        <w:t>Реализация вкладок для фильтрации</w:t>
      </w:r>
    </w:p>
    <w:p w14:paraId="0D1A9D6D" w14:textId="77777777" w:rsidR="00951CD4" w:rsidRDefault="00951CD4" w:rsidP="00951CD4">
      <w:pPr>
        <w:rPr>
          <w:sz w:val="28"/>
          <w:szCs w:val="28"/>
        </w:rPr>
      </w:pPr>
    </w:p>
    <w:p w14:paraId="71B838AB" w14:textId="77777777" w:rsidR="00951CD4" w:rsidRPr="00951CD4" w:rsidRDefault="00951CD4" w:rsidP="00951CD4">
      <w:pPr>
        <w:jc w:val="both"/>
        <w:rPr>
          <w:sz w:val="28"/>
          <w:szCs w:val="28"/>
        </w:rPr>
      </w:pPr>
      <w:r w:rsidRPr="00951CD4">
        <w:rPr>
          <w:sz w:val="28"/>
          <w:szCs w:val="28"/>
        </w:rPr>
        <w:t>Применение фреймворка позволило значительно сократить время разработки, обеспечить кросс-браузерную совместимость и гарантировать корректную работу интерактивных элементов без написания большого объёма JavaScript-кода. Все виджеты были инициализированы стандартными методами Bootstrap через bootstrap.bundle.min.js, а для анимации появления модальных окон и уведомлений использовались встроенные возможности фреймворка.</w:t>
      </w:r>
    </w:p>
    <w:p w14:paraId="4362FB65" w14:textId="77777777" w:rsidR="00951CD4" w:rsidRDefault="00951CD4" w:rsidP="00951CD4">
      <w:pPr>
        <w:jc w:val="both"/>
        <w:rPr>
          <w:sz w:val="28"/>
          <w:szCs w:val="28"/>
        </w:rPr>
      </w:pPr>
      <w:r w:rsidRPr="00951CD4">
        <w:rPr>
          <w:sz w:val="28"/>
          <w:szCs w:val="28"/>
        </w:rPr>
        <w:t>Листинг разработанного веб-сайта, демонстрирующий практическое использование фреймворка Bootstrap, приведён в приложении В.</w:t>
      </w:r>
    </w:p>
    <w:p w14:paraId="4D8CF311" w14:textId="77777777" w:rsidR="006018D1" w:rsidRDefault="006018D1" w:rsidP="00951CD4">
      <w:pPr>
        <w:jc w:val="both"/>
        <w:rPr>
          <w:sz w:val="28"/>
          <w:szCs w:val="28"/>
        </w:rPr>
      </w:pPr>
    </w:p>
    <w:p w14:paraId="20958F78" w14:textId="7065FFCF" w:rsidR="006018D1" w:rsidRDefault="006018D1" w:rsidP="00951CD4">
      <w:pPr>
        <w:jc w:val="both"/>
        <w:rPr>
          <w:b/>
          <w:bCs/>
          <w:sz w:val="28"/>
          <w:szCs w:val="28"/>
        </w:rPr>
      </w:pPr>
      <w:r w:rsidRPr="006018D1">
        <w:rPr>
          <w:b/>
          <w:bCs/>
          <w:sz w:val="28"/>
          <w:szCs w:val="28"/>
        </w:rPr>
        <w:t>3.3 Спецификация файлов проекта</w:t>
      </w:r>
    </w:p>
    <w:p w14:paraId="0001524D" w14:textId="77777777" w:rsidR="0008368A" w:rsidRDefault="0008368A" w:rsidP="00951CD4">
      <w:pPr>
        <w:jc w:val="both"/>
        <w:rPr>
          <w:sz w:val="28"/>
          <w:szCs w:val="28"/>
        </w:rPr>
      </w:pPr>
    </w:p>
    <w:p w14:paraId="07885F00" w14:textId="07270BEE" w:rsidR="0008368A" w:rsidRDefault="0008368A" w:rsidP="0008368A">
      <w:pPr>
        <w:ind w:firstLine="851"/>
        <w:jc w:val="both"/>
        <w:rPr>
          <w:sz w:val="28"/>
          <w:szCs w:val="28"/>
        </w:rPr>
      </w:pPr>
      <w:r w:rsidRPr="0008368A">
        <w:rPr>
          <w:sz w:val="28"/>
          <w:szCs w:val="28"/>
        </w:rPr>
        <w:t>В таблице 3.1 приведена спецификация файлов разработанного веб-сайта «Hotel Luxury» с указанием их назначения и расположения в структуре проекта. Все основные файлы разметки и стилей размещены в корневой директории.</w:t>
      </w:r>
    </w:p>
    <w:p w14:paraId="53764341" w14:textId="4FDEB176" w:rsidR="0008368A" w:rsidRPr="0008368A" w:rsidRDefault="0008368A" w:rsidP="0008368A">
      <w:pPr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Таблица 3.1</w:t>
      </w:r>
    </w:p>
    <w:tbl>
      <w:tblPr>
        <w:tblW w:w="94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7"/>
        <w:gridCol w:w="1563"/>
        <w:gridCol w:w="2861"/>
        <w:gridCol w:w="3344"/>
        <w:gridCol w:w="1268"/>
      </w:tblGrid>
      <w:tr w:rsidR="009C2B84" w:rsidRPr="009C2B84" w14:paraId="5F13F638" w14:textId="77777777" w:rsidTr="0008368A">
        <w:trPr>
          <w:trHeight w:val="312"/>
        </w:trPr>
        <w:tc>
          <w:tcPr>
            <w:tcW w:w="45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center"/>
            <w:hideMark/>
          </w:tcPr>
          <w:p w14:paraId="74BFFFA9" w14:textId="77777777" w:rsidR="009C2B84" w:rsidRPr="000823E6" w:rsidRDefault="009C2B84" w:rsidP="000823E6">
            <w:pPr>
              <w:jc w:val="center"/>
              <w:rPr>
                <w:color w:val="000000"/>
                <w:sz w:val="24"/>
                <w:szCs w:val="24"/>
                <w:lang w:eastAsia="ru-RU"/>
              </w:rPr>
            </w:pPr>
            <w:r w:rsidRPr="000823E6">
              <w:rPr>
                <w:color w:val="000000"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156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center"/>
            <w:hideMark/>
          </w:tcPr>
          <w:p w14:paraId="04BFEE5C" w14:textId="77777777" w:rsidR="009C2B84" w:rsidRPr="000823E6" w:rsidRDefault="009C2B84" w:rsidP="000823E6">
            <w:pPr>
              <w:jc w:val="center"/>
              <w:rPr>
                <w:color w:val="000000"/>
                <w:sz w:val="24"/>
                <w:szCs w:val="24"/>
                <w:lang w:eastAsia="ru-RU"/>
              </w:rPr>
            </w:pPr>
            <w:r w:rsidRPr="000823E6">
              <w:rPr>
                <w:color w:val="000000"/>
                <w:sz w:val="24"/>
                <w:szCs w:val="24"/>
                <w:lang w:eastAsia="ru-RU"/>
              </w:rPr>
              <w:t>Наименование файла</w:t>
            </w:r>
          </w:p>
        </w:tc>
        <w:tc>
          <w:tcPr>
            <w:tcW w:w="286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center"/>
            <w:hideMark/>
          </w:tcPr>
          <w:p w14:paraId="5227EB8E" w14:textId="77777777" w:rsidR="009C2B84" w:rsidRPr="000823E6" w:rsidRDefault="009C2B84" w:rsidP="000823E6">
            <w:pPr>
              <w:ind w:right="886"/>
              <w:jc w:val="center"/>
              <w:rPr>
                <w:color w:val="000000"/>
                <w:sz w:val="24"/>
                <w:szCs w:val="24"/>
                <w:lang w:eastAsia="ru-RU"/>
              </w:rPr>
            </w:pPr>
            <w:r w:rsidRPr="000823E6">
              <w:rPr>
                <w:color w:val="000000"/>
                <w:sz w:val="24"/>
                <w:szCs w:val="24"/>
                <w:lang w:eastAsia="ru-RU"/>
              </w:rPr>
              <w:t>Путь в проекте</w:t>
            </w:r>
          </w:p>
        </w:tc>
        <w:tc>
          <w:tcPr>
            <w:tcW w:w="334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center"/>
            <w:hideMark/>
          </w:tcPr>
          <w:p w14:paraId="60847FE6" w14:textId="77777777" w:rsidR="009C2B84" w:rsidRPr="000823E6" w:rsidRDefault="009C2B84" w:rsidP="000823E6">
            <w:pPr>
              <w:jc w:val="center"/>
              <w:rPr>
                <w:color w:val="000000"/>
                <w:sz w:val="24"/>
                <w:szCs w:val="24"/>
                <w:lang w:eastAsia="ru-RU"/>
              </w:rPr>
            </w:pPr>
            <w:r w:rsidRPr="000823E6">
              <w:rPr>
                <w:color w:val="000000"/>
                <w:sz w:val="24"/>
                <w:szCs w:val="24"/>
                <w:lang w:eastAsia="ru-RU"/>
              </w:rPr>
              <w:t>Назначение</w:t>
            </w:r>
          </w:p>
        </w:tc>
        <w:tc>
          <w:tcPr>
            <w:tcW w:w="126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center"/>
            <w:hideMark/>
          </w:tcPr>
          <w:p w14:paraId="562B882C" w14:textId="77777777" w:rsidR="009C2B84" w:rsidRPr="000823E6" w:rsidRDefault="009C2B84" w:rsidP="000823E6">
            <w:pPr>
              <w:ind w:right="-115"/>
              <w:jc w:val="center"/>
              <w:rPr>
                <w:color w:val="000000"/>
                <w:sz w:val="24"/>
                <w:szCs w:val="24"/>
                <w:lang w:eastAsia="ru-RU"/>
              </w:rPr>
            </w:pPr>
            <w:r w:rsidRPr="000823E6">
              <w:rPr>
                <w:color w:val="000000"/>
                <w:sz w:val="24"/>
                <w:szCs w:val="24"/>
                <w:lang w:eastAsia="ru-RU"/>
              </w:rPr>
              <w:t>Формат</w:t>
            </w:r>
          </w:p>
        </w:tc>
      </w:tr>
      <w:tr w:rsidR="009C2B84" w:rsidRPr="009C2B84" w14:paraId="1C164F65" w14:textId="77777777" w:rsidTr="0008368A">
        <w:trPr>
          <w:trHeight w:val="312"/>
        </w:trPr>
        <w:tc>
          <w:tcPr>
            <w:tcW w:w="45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noWrap/>
            <w:vAlign w:val="center"/>
            <w:hideMark/>
          </w:tcPr>
          <w:p w14:paraId="1BD9B450" w14:textId="77777777" w:rsidR="009C2B84" w:rsidRPr="000823E6" w:rsidRDefault="009C2B84" w:rsidP="000823E6">
            <w:pPr>
              <w:jc w:val="center"/>
              <w:rPr>
                <w:color w:val="000000"/>
                <w:sz w:val="24"/>
                <w:szCs w:val="24"/>
                <w:lang w:eastAsia="ru-RU"/>
              </w:rPr>
            </w:pPr>
            <w:r w:rsidRPr="000823E6">
              <w:rPr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563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09E71F1B" w14:textId="77777777" w:rsidR="009C2B84" w:rsidRPr="000823E6" w:rsidRDefault="009C2B84" w:rsidP="009C2B84">
            <w:pPr>
              <w:rPr>
                <w:color w:val="000000"/>
                <w:sz w:val="24"/>
                <w:szCs w:val="24"/>
                <w:lang w:eastAsia="ru-RU"/>
              </w:rPr>
            </w:pPr>
            <w:r w:rsidRPr="000823E6">
              <w:rPr>
                <w:color w:val="000000"/>
                <w:sz w:val="24"/>
                <w:szCs w:val="24"/>
                <w:lang w:eastAsia="ru-RU"/>
              </w:rPr>
              <w:t>home.html</w:t>
            </w:r>
          </w:p>
        </w:tc>
        <w:tc>
          <w:tcPr>
            <w:tcW w:w="2861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02A11193" w14:textId="77777777" w:rsidR="009C2B84" w:rsidRPr="000823E6" w:rsidRDefault="009C2B84" w:rsidP="009C2B84">
            <w:pPr>
              <w:rPr>
                <w:color w:val="000000"/>
                <w:sz w:val="24"/>
                <w:szCs w:val="24"/>
                <w:lang w:eastAsia="ru-RU"/>
              </w:rPr>
            </w:pPr>
            <w:r w:rsidRPr="000823E6">
              <w:rPr>
                <w:color w:val="000000"/>
                <w:sz w:val="24"/>
                <w:szCs w:val="24"/>
                <w:lang w:eastAsia="ru-RU"/>
              </w:rPr>
              <w:t>`./`</w:t>
            </w:r>
          </w:p>
        </w:tc>
        <w:tc>
          <w:tcPr>
            <w:tcW w:w="3344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57ABC8D0" w14:textId="77777777" w:rsidR="009C2B84" w:rsidRPr="000823E6" w:rsidRDefault="009C2B84" w:rsidP="009C2B84">
            <w:pPr>
              <w:rPr>
                <w:color w:val="000000"/>
                <w:sz w:val="24"/>
                <w:szCs w:val="24"/>
                <w:lang w:eastAsia="ru-RU"/>
              </w:rPr>
            </w:pPr>
            <w:r w:rsidRPr="000823E6">
              <w:rPr>
                <w:color w:val="000000"/>
                <w:sz w:val="24"/>
                <w:szCs w:val="24"/>
                <w:lang w:eastAsia="ru-RU"/>
              </w:rPr>
              <w:t>Основная HTML-страница сайта, содержит</w:t>
            </w:r>
          </w:p>
          <w:p w14:paraId="6409B275" w14:textId="77777777" w:rsidR="009C2B84" w:rsidRPr="000823E6" w:rsidRDefault="009C2B84" w:rsidP="009C2B84">
            <w:pPr>
              <w:rPr>
                <w:color w:val="000000"/>
                <w:sz w:val="24"/>
                <w:szCs w:val="24"/>
                <w:lang w:eastAsia="ru-RU"/>
              </w:rPr>
            </w:pPr>
            <w:r w:rsidRPr="000823E6">
              <w:rPr>
                <w:color w:val="000000"/>
                <w:sz w:val="24"/>
                <w:szCs w:val="24"/>
                <w:lang w:eastAsia="ru-RU"/>
              </w:rPr>
              <w:t xml:space="preserve"> семантическую разметку всех секций</w:t>
            </w:r>
          </w:p>
          <w:p w14:paraId="7D767271" w14:textId="77777777" w:rsidR="009C2B84" w:rsidRPr="000823E6" w:rsidRDefault="009C2B84" w:rsidP="009C2B84">
            <w:pPr>
              <w:rPr>
                <w:color w:val="000000"/>
                <w:sz w:val="24"/>
                <w:szCs w:val="24"/>
                <w:lang w:eastAsia="ru-RU"/>
              </w:rPr>
            </w:pPr>
            <w:r w:rsidRPr="000823E6">
              <w:rPr>
                <w:color w:val="000000"/>
                <w:sz w:val="24"/>
                <w:szCs w:val="24"/>
                <w:lang w:eastAsia="ru-RU"/>
              </w:rPr>
              <w:t xml:space="preserve"> (шапка, герой, номера, услуги, отзывы,</w:t>
            </w:r>
          </w:p>
          <w:p w14:paraId="693ADD1E" w14:textId="77777777" w:rsidR="009C2B84" w:rsidRPr="000823E6" w:rsidRDefault="009C2B84" w:rsidP="009C2B84">
            <w:pPr>
              <w:rPr>
                <w:color w:val="000000"/>
                <w:sz w:val="24"/>
                <w:szCs w:val="24"/>
                <w:lang w:eastAsia="ru-RU"/>
              </w:rPr>
            </w:pPr>
            <w:r w:rsidRPr="000823E6">
              <w:rPr>
                <w:color w:val="000000"/>
                <w:sz w:val="24"/>
                <w:szCs w:val="24"/>
                <w:lang w:eastAsia="ru-RU"/>
              </w:rPr>
              <w:t xml:space="preserve"> блог, подписка, футер) и подключение ресурсов</w:t>
            </w:r>
          </w:p>
          <w:p w14:paraId="782BE1CE" w14:textId="6310255E" w:rsidR="009C2B84" w:rsidRPr="000823E6" w:rsidRDefault="009C2B84" w:rsidP="009C2B84">
            <w:pPr>
              <w:rPr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268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46829EE3" w14:textId="77777777" w:rsidR="009C2B84" w:rsidRPr="000823E6" w:rsidRDefault="009C2B84" w:rsidP="009C2B84">
            <w:pPr>
              <w:rPr>
                <w:color w:val="000000"/>
                <w:sz w:val="24"/>
                <w:szCs w:val="24"/>
                <w:lang w:eastAsia="ru-RU"/>
              </w:rPr>
            </w:pPr>
            <w:r w:rsidRPr="000823E6">
              <w:rPr>
                <w:color w:val="000000"/>
                <w:sz w:val="24"/>
                <w:szCs w:val="24"/>
                <w:lang w:eastAsia="ru-RU"/>
              </w:rPr>
              <w:t>HTML5</w:t>
            </w:r>
          </w:p>
        </w:tc>
      </w:tr>
    </w:tbl>
    <w:p w14:paraId="5143DE39" w14:textId="77777777" w:rsidR="0008368A" w:rsidRDefault="0008368A" w:rsidP="0046408D">
      <w:pPr>
        <w:rPr>
          <w:b/>
          <w:bCs/>
        </w:rPr>
      </w:pPr>
    </w:p>
    <w:p w14:paraId="282E02B5" w14:textId="77777777" w:rsidR="0008368A" w:rsidRDefault="0008368A" w:rsidP="0046408D">
      <w:pPr>
        <w:rPr>
          <w:b/>
          <w:bCs/>
        </w:rPr>
      </w:pPr>
    </w:p>
    <w:p w14:paraId="67C2F0B3" w14:textId="77777777" w:rsidR="0008368A" w:rsidRDefault="0008368A" w:rsidP="0046408D">
      <w:pPr>
        <w:rPr>
          <w:b/>
          <w:bCs/>
        </w:rPr>
      </w:pPr>
    </w:p>
    <w:p w14:paraId="54D8C335" w14:textId="77777777" w:rsidR="0008368A" w:rsidRDefault="0008368A" w:rsidP="0046408D">
      <w:pPr>
        <w:rPr>
          <w:b/>
          <w:bCs/>
        </w:rPr>
      </w:pPr>
    </w:p>
    <w:p w14:paraId="2E29DEE3" w14:textId="77777777" w:rsidR="0008368A" w:rsidRDefault="0008368A" w:rsidP="0046408D">
      <w:pPr>
        <w:rPr>
          <w:b/>
          <w:bCs/>
        </w:rPr>
      </w:pPr>
    </w:p>
    <w:p w14:paraId="38E700DF" w14:textId="77777777" w:rsidR="0008368A" w:rsidRDefault="0008368A" w:rsidP="0046408D">
      <w:pPr>
        <w:rPr>
          <w:b/>
          <w:bCs/>
        </w:rPr>
      </w:pPr>
    </w:p>
    <w:p w14:paraId="56728F4F" w14:textId="59C014B8" w:rsidR="0008368A" w:rsidRPr="0008368A" w:rsidRDefault="0008368A" w:rsidP="0046408D">
      <w:pPr>
        <w:rPr>
          <w:sz w:val="28"/>
          <w:szCs w:val="28"/>
        </w:rPr>
      </w:pPr>
      <w:r w:rsidRPr="0008368A">
        <w:rPr>
          <w:sz w:val="28"/>
          <w:szCs w:val="28"/>
        </w:rPr>
        <w:lastRenderedPageBreak/>
        <w:t>Продолжение таблицы 3.1</w:t>
      </w:r>
    </w:p>
    <w:tbl>
      <w:tblPr>
        <w:tblW w:w="94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7"/>
        <w:gridCol w:w="1563"/>
        <w:gridCol w:w="2861"/>
        <w:gridCol w:w="3344"/>
        <w:gridCol w:w="1268"/>
      </w:tblGrid>
      <w:tr w:rsidR="0008368A" w:rsidRPr="009C2B84" w14:paraId="0804CB69" w14:textId="77777777" w:rsidTr="0008368A">
        <w:trPr>
          <w:trHeight w:val="1832"/>
        </w:trPr>
        <w:tc>
          <w:tcPr>
            <w:tcW w:w="457" w:type="dxa"/>
            <w:tcBorders>
              <w:top w:val="single" w:sz="12" w:space="0" w:color="auto"/>
              <w:left w:val="single" w:sz="12" w:space="0" w:color="auto"/>
            </w:tcBorders>
            <w:noWrap/>
            <w:vAlign w:val="center"/>
            <w:hideMark/>
          </w:tcPr>
          <w:p w14:paraId="03F0A39E" w14:textId="77777777" w:rsidR="0008368A" w:rsidRPr="000823E6" w:rsidRDefault="0008368A" w:rsidP="00FF15A1">
            <w:pPr>
              <w:jc w:val="center"/>
              <w:rPr>
                <w:color w:val="000000"/>
                <w:sz w:val="24"/>
                <w:szCs w:val="24"/>
                <w:lang w:eastAsia="ru-RU"/>
              </w:rPr>
            </w:pPr>
            <w:r w:rsidRPr="000823E6">
              <w:rPr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563" w:type="dxa"/>
            <w:tcBorders>
              <w:top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41C196AD" w14:textId="77777777" w:rsidR="0008368A" w:rsidRPr="000823E6" w:rsidRDefault="0008368A" w:rsidP="00FF15A1">
            <w:pPr>
              <w:rPr>
                <w:color w:val="000000"/>
                <w:sz w:val="24"/>
                <w:szCs w:val="24"/>
                <w:lang w:eastAsia="ru-RU"/>
              </w:rPr>
            </w:pPr>
            <w:r w:rsidRPr="000823E6">
              <w:rPr>
                <w:color w:val="000000"/>
                <w:sz w:val="24"/>
                <w:szCs w:val="24"/>
                <w:lang w:eastAsia="ru-RU"/>
              </w:rPr>
              <w:t>stylehome.css</w:t>
            </w:r>
          </w:p>
        </w:tc>
        <w:tc>
          <w:tcPr>
            <w:tcW w:w="2861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3ABE401E" w14:textId="77777777" w:rsidR="0008368A" w:rsidRPr="000823E6" w:rsidRDefault="0008368A" w:rsidP="00FF15A1">
            <w:pPr>
              <w:rPr>
                <w:color w:val="000000"/>
                <w:sz w:val="24"/>
                <w:szCs w:val="24"/>
                <w:lang w:eastAsia="ru-RU"/>
              </w:rPr>
            </w:pPr>
            <w:r w:rsidRPr="000823E6">
              <w:rPr>
                <w:color w:val="000000"/>
                <w:sz w:val="24"/>
                <w:szCs w:val="24"/>
                <w:lang w:eastAsia="ru-RU"/>
              </w:rPr>
              <w:t>`./`</w:t>
            </w:r>
          </w:p>
        </w:tc>
        <w:tc>
          <w:tcPr>
            <w:tcW w:w="3344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2FAE8D80" w14:textId="77777777" w:rsidR="0008368A" w:rsidRPr="000823E6" w:rsidRDefault="0008368A" w:rsidP="00FF15A1">
            <w:pPr>
              <w:rPr>
                <w:color w:val="000000"/>
                <w:sz w:val="24"/>
                <w:szCs w:val="24"/>
                <w:lang w:eastAsia="ru-RU"/>
              </w:rPr>
            </w:pPr>
            <w:r w:rsidRPr="000823E6">
              <w:rPr>
                <w:color w:val="000000"/>
                <w:sz w:val="24"/>
                <w:szCs w:val="24"/>
                <w:lang w:eastAsia="ru-RU"/>
              </w:rPr>
              <w:t>Основной файл стилей, описывающий</w:t>
            </w:r>
          </w:p>
          <w:p w14:paraId="56772FBB" w14:textId="77777777" w:rsidR="0008368A" w:rsidRPr="000823E6" w:rsidRDefault="0008368A" w:rsidP="00FF15A1">
            <w:pPr>
              <w:rPr>
                <w:color w:val="000000"/>
                <w:sz w:val="24"/>
                <w:szCs w:val="24"/>
                <w:lang w:eastAsia="ru-RU"/>
              </w:rPr>
            </w:pPr>
            <w:r w:rsidRPr="000823E6">
              <w:rPr>
                <w:color w:val="000000"/>
                <w:sz w:val="24"/>
                <w:szCs w:val="24"/>
                <w:lang w:eastAsia="ru-RU"/>
              </w:rPr>
              <w:t xml:space="preserve"> визуальное оформление: цвета,</w:t>
            </w:r>
          </w:p>
          <w:p w14:paraId="356EF6AB" w14:textId="77777777" w:rsidR="0008368A" w:rsidRPr="000823E6" w:rsidRDefault="0008368A" w:rsidP="00FF15A1">
            <w:pPr>
              <w:rPr>
                <w:color w:val="000000"/>
                <w:sz w:val="24"/>
                <w:szCs w:val="24"/>
                <w:lang w:eastAsia="ru-RU"/>
              </w:rPr>
            </w:pPr>
            <w:r w:rsidRPr="000823E6">
              <w:rPr>
                <w:color w:val="000000"/>
                <w:sz w:val="24"/>
                <w:szCs w:val="24"/>
                <w:lang w:eastAsia="ru-RU"/>
              </w:rPr>
              <w:t xml:space="preserve"> типографику, отступы, адаптивную вёрстку,</w:t>
            </w:r>
          </w:p>
          <w:p w14:paraId="7CF9E0E0" w14:textId="77777777" w:rsidR="0008368A" w:rsidRPr="000823E6" w:rsidRDefault="0008368A" w:rsidP="00FF15A1">
            <w:pPr>
              <w:rPr>
                <w:color w:val="000000"/>
                <w:sz w:val="24"/>
                <w:szCs w:val="24"/>
                <w:lang w:eastAsia="ru-RU"/>
              </w:rPr>
            </w:pPr>
            <w:r w:rsidRPr="000823E6">
              <w:rPr>
                <w:color w:val="000000"/>
                <w:sz w:val="24"/>
                <w:szCs w:val="24"/>
                <w:lang w:eastAsia="ru-RU"/>
              </w:rPr>
              <w:t xml:space="preserve"> анимации и интерактивные эффекты</w:t>
            </w:r>
          </w:p>
          <w:p w14:paraId="1934DAA7" w14:textId="77777777" w:rsidR="0008368A" w:rsidRPr="000823E6" w:rsidRDefault="0008368A" w:rsidP="00FF15A1">
            <w:pPr>
              <w:rPr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268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1BB4F417" w14:textId="77777777" w:rsidR="0008368A" w:rsidRPr="000823E6" w:rsidRDefault="0008368A" w:rsidP="00FF15A1">
            <w:pPr>
              <w:rPr>
                <w:color w:val="000000"/>
                <w:sz w:val="24"/>
                <w:szCs w:val="24"/>
                <w:lang w:eastAsia="ru-RU"/>
              </w:rPr>
            </w:pPr>
            <w:r w:rsidRPr="000823E6">
              <w:rPr>
                <w:color w:val="000000"/>
                <w:sz w:val="24"/>
                <w:szCs w:val="24"/>
                <w:lang w:eastAsia="ru-RU"/>
              </w:rPr>
              <w:t>CSS3</w:t>
            </w:r>
          </w:p>
        </w:tc>
      </w:tr>
      <w:tr w:rsidR="0008368A" w:rsidRPr="009C2B84" w14:paraId="2FB2F678" w14:textId="77777777" w:rsidTr="0008368A">
        <w:trPr>
          <w:trHeight w:val="312"/>
        </w:trPr>
        <w:tc>
          <w:tcPr>
            <w:tcW w:w="457" w:type="dxa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noWrap/>
            <w:vAlign w:val="center"/>
            <w:hideMark/>
          </w:tcPr>
          <w:p w14:paraId="3AFC1F56" w14:textId="77777777" w:rsidR="0008368A" w:rsidRPr="000823E6" w:rsidRDefault="0008368A" w:rsidP="00FF15A1">
            <w:pPr>
              <w:jc w:val="center"/>
              <w:rPr>
                <w:color w:val="000000"/>
                <w:sz w:val="24"/>
                <w:szCs w:val="24"/>
                <w:lang w:eastAsia="ru-RU"/>
              </w:rPr>
            </w:pPr>
            <w:r w:rsidRPr="000823E6">
              <w:rPr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563" w:type="dxa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754AF5D0" w14:textId="77777777" w:rsidR="0008368A" w:rsidRPr="000823E6" w:rsidRDefault="0008368A" w:rsidP="00FF15A1">
            <w:pPr>
              <w:rPr>
                <w:color w:val="000000"/>
                <w:sz w:val="24"/>
                <w:szCs w:val="24"/>
                <w:lang w:eastAsia="ru-RU"/>
              </w:rPr>
            </w:pPr>
            <w:r w:rsidRPr="000823E6">
              <w:rPr>
                <w:color w:val="000000"/>
                <w:sz w:val="24"/>
                <w:szCs w:val="24"/>
                <w:lang w:eastAsia="ru-RU"/>
              </w:rPr>
              <w:t>logo.svg</w:t>
            </w:r>
          </w:p>
        </w:tc>
        <w:tc>
          <w:tcPr>
            <w:tcW w:w="2861" w:type="dxa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57C52904" w14:textId="77777777" w:rsidR="0008368A" w:rsidRPr="000823E6" w:rsidRDefault="0008368A" w:rsidP="00FF15A1">
            <w:pPr>
              <w:rPr>
                <w:color w:val="000000"/>
                <w:sz w:val="24"/>
                <w:szCs w:val="24"/>
                <w:lang w:eastAsia="ru-RU"/>
              </w:rPr>
            </w:pPr>
            <w:r w:rsidRPr="000823E6">
              <w:rPr>
                <w:color w:val="000000"/>
                <w:sz w:val="24"/>
                <w:szCs w:val="24"/>
                <w:lang w:eastAsia="ru-RU"/>
              </w:rPr>
              <w:t>`./pictures/`</w:t>
            </w:r>
          </w:p>
        </w:tc>
        <w:tc>
          <w:tcPr>
            <w:tcW w:w="3344" w:type="dxa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41C3736B" w14:textId="77777777" w:rsidR="0008368A" w:rsidRPr="000823E6" w:rsidRDefault="0008368A" w:rsidP="00FF15A1">
            <w:pPr>
              <w:rPr>
                <w:color w:val="000000"/>
                <w:sz w:val="24"/>
                <w:szCs w:val="24"/>
                <w:lang w:eastAsia="ru-RU"/>
              </w:rPr>
            </w:pPr>
            <w:r w:rsidRPr="000823E6">
              <w:rPr>
                <w:color w:val="000000"/>
                <w:sz w:val="24"/>
                <w:szCs w:val="24"/>
                <w:lang w:eastAsia="ru-RU"/>
              </w:rPr>
              <w:t xml:space="preserve">Векторный логотип отеля для отображения </w:t>
            </w:r>
          </w:p>
          <w:p w14:paraId="022F981B" w14:textId="77777777" w:rsidR="0008368A" w:rsidRPr="000823E6" w:rsidRDefault="0008368A" w:rsidP="00FF15A1">
            <w:pPr>
              <w:rPr>
                <w:color w:val="000000"/>
                <w:sz w:val="24"/>
                <w:szCs w:val="24"/>
                <w:lang w:eastAsia="ru-RU"/>
              </w:rPr>
            </w:pPr>
            <w:r w:rsidRPr="000823E6">
              <w:rPr>
                <w:color w:val="000000"/>
                <w:sz w:val="24"/>
                <w:szCs w:val="24"/>
                <w:lang w:eastAsia="ru-RU"/>
              </w:rPr>
              <w:t>в шапке и футере</w:t>
            </w:r>
          </w:p>
        </w:tc>
        <w:tc>
          <w:tcPr>
            <w:tcW w:w="1268" w:type="dxa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76EAFB2D" w14:textId="77777777" w:rsidR="0008368A" w:rsidRPr="000823E6" w:rsidRDefault="0008368A" w:rsidP="00FF15A1">
            <w:pPr>
              <w:rPr>
                <w:color w:val="000000"/>
                <w:sz w:val="24"/>
                <w:szCs w:val="24"/>
                <w:lang w:eastAsia="ru-RU"/>
              </w:rPr>
            </w:pPr>
            <w:r w:rsidRPr="000823E6">
              <w:rPr>
                <w:color w:val="000000"/>
                <w:sz w:val="24"/>
                <w:szCs w:val="24"/>
                <w:lang w:eastAsia="ru-RU"/>
              </w:rPr>
              <w:t>SVG</w:t>
            </w:r>
          </w:p>
        </w:tc>
      </w:tr>
      <w:tr w:rsidR="0008368A" w:rsidRPr="009C2B84" w14:paraId="4D3D9C94" w14:textId="77777777" w:rsidTr="00FF15A1">
        <w:trPr>
          <w:trHeight w:val="312"/>
        </w:trPr>
        <w:tc>
          <w:tcPr>
            <w:tcW w:w="457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  <w:hideMark/>
          </w:tcPr>
          <w:p w14:paraId="7FA63394" w14:textId="77777777" w:rsidR="0008368A" w:rsidRPr="000823E6" w:rsidRDefault="0008368A" w:rsidP="00FF15A1">
            <w:pPr>
              <w:jc w:val="center"/>
              <w:rPr>
                <w:color w:val="000000"/>
                <w:sz w:val="24"/>
                <w:szCs w:val="24"/>
                <w:lang w:eastAsia="ru-RU"/>
              </w:rPr>
            </w:pPr>
            <w:r w:rsidRPr="000823E6">
              <w:rPr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563" w:type="dxa"/>
            <w:tcBorders>
              <w:left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2615BABD" w14:textId="77777777" w:rsidR="0008368A" w:rsidRPr="000823E6" w:rsidRDefault="0008368A" w:rsidP="00FF15A1">
            <w:pPr>
              <w:rPr>
                <w:color w:val="000000"/>
                <w:sz w:val="24"/>
                <w:szCs w:val="24"/>
                <w:lang w:eastAsia="ru-RU"/>
              </w:rPr>
            </w:pPr>
            <w:r w:rsidRPr="000823E6">
              <w:rPr>
                <w:color w:val="000000"/>
                <w:sz w:val="24"/>
                <w:szCs w:val="24"/>
                <w:lang w:eastAsia="ru-RU"/>
              </w:rPr>
              <w:t>building.png</w:t>
            </w:r>
          </w:p>
        </w:tc>
        <w:tc>
          <w:tcPr>
            <w:tcW w:w="2861" w:type="dxa"/>
            <w:tcBorders>
              <w:left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2AA9B5CF" w14:textId="77777777" w:rsidR="0008368A" w:rsidRPr="000823E6" w:rsidRDefault="0008368A" w:rsidP="00FF15A1">
            <w:pPr>
              <w:rPr>
                <w:color w:val="000000"/>
                <w:sz w:val="24"/>
                <w:szCs w:val="24"/>
                <w:lang w:eastAsia="ru-RU"/>
              </w:rPr>
            </w:pPr>
            <w:r w:rsidRPr="000823E6">
              <w:rPr>
                <w:color w:val="000000"/>
                <w:sz w:val="24"/>
                <w:szCs w:val="24"/>
                <w:lang w:eastAsia="ru-RU"/>
              </w:rPr>
              <w:t>`./pictures/`</w:t>
            </w:r>
          </w:p>
        </w:tc>
        <w:tc>
          <w:tcPr>
            <w:tcW w:w="3344" w:type="dxa"/>
            <w:tcBorders>
              <w:left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4BB0952C" w14:textId="77777777" w:rsidR="0008368A" w:rsidRPr="000823E6" w:rsidRDefault="0008368A" w:rsidP="00FF15A1">
            <w:pPr>
              <w:rPr>
                <w:color w:val="000000"/>
                <w:sz w:val="24"/>
                <w:szCs w:val="24"/>
                <w:lang w:eastAsia="ru-RU"/>
              </w:rPr>
            </w:pPr>
            <w:r w:rsidRPr="000823E6">
              <w:rPr>
                <w:color w:val="000000"/>
                <w:sz w:val="24"/>
                <w:szCs w:val="24"/>
                <w:lang w:eastAsia="ru-RU"/>
              </w:rPr>
              <w:t>Изображение здания отеля для Hero-секции</w:t>
            </w:r>
          </w:p>
        </w:tc>
        <w:tc>
          <w:tcPr>
            <w:tcW w:w="1268" w:type="dxa"/>
            <w:tcBorders>
              <w:left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5057A40E" w14:textId="77777777" w:rsidR="0008368A" w:rsidRPr="000823E6" w:rsidRDefault="0008368A" w:rsidP="00FF15A1">
            <w:pPr>
              <w:rPr>
                <w:color w:val="000000"/>
                <w:sz w:val="24"/>
                <w:szCs w:val="24"/>
                <w:lang w:eastAsia="ru-RU"/>
              </w:rPr>
            </w:pPr>
            <w:r w:rsidRPr="000823E6">
              <w:rPr>
                <w:color w:val="000000"/>
                <w:sz w:val="24"/>
                <w:szCs w:val="24"/>
                <w:lang w:eastAsia="ru-RU"/>
              </w:rPr>
              <w:t>PNG</w:t>
            </w:r>
          </w:p>
        </w:tc>
      </w:tr>
      <w:tr w:rsidR="0008368A" w:rsidRPr="009C2B84" w14:paraId="54D4787E" w14:textId="77777777" w:rsidTr="00FF15A1">
        <w:trPr>
          <w:trHeight w:val="312"/>
        </w:trPr>
        <w:tc>
          <w:tcPr>
            <w:tcW w:w="457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  <w:hideMark/>
          </w:tcPr>
          <w:p w14:paraId="4FACBE65" w14:textId="77777777" w:rsidR="0008368A" w:rsidRPr="000823E6" w:rsidRDefault="0008368A" w:rsidP="00FF15A1">
            <w:pPr>
              <w:jc w:val="center"/>
              <w:rPr>
                <w:color w:val="000000"/>
                <w:sz w:val="24"/>
                <w:szCs w:val="24"/>
                <w:lang w:eastAsia="ru-RU"/>
              </w:rPr>
            </w:pPr>
            <w:r w:rsidRPr="000823E6">
              <w:rPr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1563" w:type="dxa"/>
            <w:tcBorders>
              <w:left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3111005C" w14:textId="77777777" w:rsidR="0008368A" w:rsidRPr="000823E6" w:rsidRDefault="0008368A" w:rsidP="00FF15A1">
            <w:pPr>
              <w:rPr>
                <w:color w:val="000000"/>
                <w:sz w:val="24"/>
                <w:szCs w:val="24"/>
                <w:lang w:eastAsia="ru-RU"/>
              </w:rPr>
            </w:pPr>
            <w:r w:rsidRPr="000823E6">
              <w:rPr>
                <w:color w:val="000000"/>
                <w:sz w:val="24"/>
                <w:szCs w:val="24"/>
                <w:lang w:eastAsia="ru-RU"/>
              </w:rPr>
              <w:t>availability-hotel.png</w:t>
            </w:r>
          </w:p>
        </w:tc>
        <w:tc>
          <w:tcPr>
            <w:tcW w:w="2861" w:type="dxa"/>
            <w:tcBorders>
              <w:left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744790D3" w14:textId="77777777" w:rsidR="0008368A" w:rsidRPr="000823E6" w:rsidRDefault="0008368A" w:rsidP="00FF15A1">
            <w:pPr>
              <w:rPr>
                <w:color w:val="000000"/>
                <w:sz w:val="24"/>
                <w:szCs w:val="24"/>
                <w:lang w:eastAsia="ru-RU"/>
              </w:rPr>
            </w:pPr>
            <w:r w:rsidRPr="000823E6">
              <w:rPr>
                <w:color w:val="000000"/>
                <w:sz w:val="24"/>
                <w:szCs w:val="24"/>
                <w:lang w:eastAsia="ru-RU"/>
              </w:rPr>
              <w:t>`./pictures/`</w:t>
            </w:r>
          </w:p>
        </w:tc>
        <w:tc>
          <w:tcPr>
            <w:tcW w:w="3344" w:type="dxa"/>
            <w:tcBorders>
              <w:left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788BF2D3" w14:textId="77777777" w:rsidR="0008368A" w:rsidRPr="000823E6" w:rsidRDefault="0008368A" w:rsidP="00FF15A1">
            <w:pPr>
              <w:rPr>
                <w:color w:val="000000"/>
                <w:sz w:val="24"/>
                <w:szCs w:val="24"/>
                <w:lang w:eastAsia="ru-RU"/>
              </w:rPr>
            </w:pPr>
            <w:r w:rsidRPr="000823E6">
              <w:rPr>
                <w:color w:val="000000"/>
                <w:sz w:val="24"/>
                <w:szCs w:val="24"/>
                <w:lang w:eastAsia="ru-RU"/>
              </w:rPr>
              <w:t>Изображение для секции проверки</w:t>
            </w:r>
          </w:p>
          <w:p w14:paraId="2BEF7261" w14:textId="77777777" w:rsidR="0008368A" w:rsidRPr="000823E6" w:rsidRDefault="0008368A" w:rsidP="00FF15A1">
            <w:pPr>
              <w:rPr>
                <w:color w:val="000000"/>
                <w:sz w:val="24"/>
                <w:szCs w:val="24"/>
                <w:lang w:eastAsia="ru-RU"/>
              </w:rPr>
            </w:pPr>
            <w:r w:rsidRPr="000823E6">
              <w:rPr>
                <w:color w:val="000000"/>
                <w:sz w:val="24"/>
                <w:szCs w:val="24"/>
                <w:lang w:eastAsia="ru-RU"/>
              </w:rPr>
              <w:t xml:space="preserve"> доступности номеров</w:t>
            </w:r>
          </w:p>
        </w:tc>
        <w:tc>
          <w:tcPr>
            <w:tcW w:w="1268" w:type="dxa"/>
            <w:tcBorders>
              <w:left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1C03B21B" w14:textId="77777777" w:rsidR="0008368A" w:rsidRPr="000823E6" w:rsidRDefault="0008368A" w:rsidP="00FF15A1">
            <w:pPr>
              <w:rPr>
                <w:color w:val="000000"/>
                <w:sz w:val="24"/>
                <w:szCs w:val="24"/>
                <w:lang w:eastAsia="ru-RU"/>
              </w:rPr>
            </w:pPr>
            <w:r w:rsidRPr="000823E6">
              <w:rPr>
                <w:color w:val="000000"/>
                <w:sz w:val="24"/>
                <w:szCs w:val="24"/>
                <w:lang w:eastAsia="ru-RU"/>
              </w:rPr>
              <w:t>PNG</w:t>
            </w:r>
          </w:p>
        </w:tc>
      </w:tr>
      <w:tr w:rsidR="0008368A" w:rsidRPr="009C2B84" w14:paraId="36C876C9" w14:textId="77777777" w:rsidTr="00FF15A1">
        <w:trPr>
          <w:trHeight w:val="312"/>
        </w:trPr>
        <w:tc>
          <w:tcPr>
            <w:tcW w:w="457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  <w:hideMark/>
          </w:tcPr>
          <w:p w14:paraId="761F6CEF" w14:textId="77777777" w:rsidR="0008368A" w:rsidRPr="000823E6" w:rsidRDefault="0008368A" w:rsidP="00FF15A1">
            <w:pPr>
              <w:jc w:val="center"/>
              <w:rPr>
                <w:color w:val="000000"/>
                <w:sz w:val="24"/>
                <w:szCs w:val="24"/>
                <w:lang w:eastAsia="ru-RU"/>
              </w:rPr>
            </w:pPr>
            <w:r w:rsidRPr="000823E6">
              <w:rPr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1563" w:type="dxa"/>
            <w:tcBorders>
              <w:left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2EA313FF" w14:textId="77777777" w:rsidR="0008368A" w:rsidRPr="000823E6" w:rsidRDefault="0008368A" w:rsidP="00FF15A1">
            <w:pPr>
              <w:rPr>
                <w:color w:val="000000"/>
                <w:sz w:val="24"/>
                <w:szCs w:val="24"/>
                <w:lang w:val="en-US" w:eastAsia="ru-RU"/>
              </w:rPr>
            </w:pPr>
            <w:r w:rsidRPr="000823E6">
              <w:rPr>
                <w:color w:val="000000"/>
                <w:sz w:val="24"/>
                <w:szCs w:val="24"/>
                <w:lang w:val="en-US" w:eastAsia="ru-RU"/>
              </w:rPr>
              <w:t>room-1.png, room-2.png, room-3.png</w:t>
            </w:r>
          </w:p>
        </w:tc>
        <w:tc>
          <w:tcPr>
            <w:tcW w:w="2861" w:type="dxa"/>
            <w:tcBorders>
              <w:left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4142EB30" w14:textId="77777777" w:rsidR="0008368A" w:rsidRPr="000823E6" w:rsidRDefault="0008368A" w:rsidP="00FF15A1">
            <w:pPr>
              <w:rPr>
                <w:color w:val="000000"/>
                <w:sz w:val="24"/>
                <w:szCs w:val="24"/>
                <w:lang w:eastAsia="ru-RU"/>
              </w:rPr>
            </w:pPr>
            <w:r w:rsidRPr="000823E6">
              <w:rPr>
                <w:color w:val="000000"/>
                <w:sz w:val="24"/>
                <w:szCs w:val="24"/>
                <w:lang w:eastAsia="ru-RU"/>
              </w:rPr>
              <w:t>`./pictures/`</w:t>
            </w:r>
          </w:p>
        </w:tc>
        <w:tc>
          <w:tcPr>
            <w:tcW w:w="3344" w:type="dxa"/>
            <w:tcBorders>
              <w:left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3F456A34" w14:textId="77777777" w:rsidR="0008368A" w:rsidRPr="000823E6" w:rsidRDefault="0008368A" w:rsidP="00FF15A1">
            <w:pPr>
              <w:rPr>
                <w:color w:val="000000"/>
                <w:sz w:val="24"/>
                <w:szCs w:val="24"/>
                <w:lang w:eastAsia="ru-RU"/>
              </w:rPr>
            </w:pPr>
            <w:r w:rsidRPr="000823E6">
              <w:rPr>
                <w:color w:val="000000"/>
                <w:sz w:val="24"/>
                <w:szCs w:val="24"/>
                <w:lang w:eastAsia="ru-RU"/>
              </w:rPr>
              <w:t xml:space="preserve">Фотографии номеров для карточек в </w:t>
            </w:r>
          </w:p>
          <w:p w14:paraId="65081798" w14:textId="77777777" w:rsidR="0008368A" w:rsidRPr="000823E6" w:rsidRDefault="0008368A" w:rsidP="00FF15A1">
            <w:pPr>
              <w:rPr>
                <w:color w:val="000000"/>
                <w:sz w:val="24"/>
                <w:szCs w:val="24"/>
                <w:lang w:eastAsia="ru-RU"/>
              </w:rPr>
            </w:pPr>
            <w:r w:rsidRPr="000823E6">
              <w:rPr>
                <w:color w:val="000000"/>
                <w:sz w:val="24"/>
                <w:szCs w:val="24"/>
                <w:lang w:eastAsia="ru-RU"/>
              </w:rPr>
              <w:t>секции «</w:t>
            </w:r>
            <w:r w:rsidRPr="000823E6">
              <w:rPr>
                <w:color w:val="000000"/>
                <w:sz w:val="24"/>
                <w:szCs w:val="24"/>
                <w:lang w:val="en-US" w:eastAsia="ru-RU"/>
              </w:rPr>
              <w:t>Our</w:t>
            </w:r>
            <w:r w:rsidRPr="000823E6">
              <w:rPr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0823E6">
              <w:rPr>
                <w:color w:val="000000"/>
                <w:sz w:val="24"/>
                <w:szCs w:val="24"/>
                <w:lang w:val="en-US" w:eastAsia="ru-RU"/>
              </w:rPr>
              <w:t>Most</w:t>
            </w:r>
            <w:r w:rsidRPr="000823E6">
              <w:rPr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0823E6">
              <w:rPr>
                <w:color w:val="000000"/>
                <w:sz w:val="24"/>
                <w:szCs w:val="24"/>
                <w:lang w:val="en-US" w:eastAsia="ru-RU"/>
              </w:rPr>
              <w:t>Popular</w:t>
            </w:r>
            <w:r w:rsidRPr="000823E6">
              <w:rPr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0823E6">
              <w:rPr>
                <w:color w:val="000000"/>
                <w:sz w:val="24"/>
                <w:szCs w:val="24"/>
                <w:lang w:val="en-US" w:eastAsia="ru-RU"/>
              </w:rPr>
              <w:t>Room</w:t>
            </w:r>
            <w:r w:rsidRPr="000823E6">
              <w:rPr>
                <w:color w:val="000000"/>
                <w:sz w:val="24"/>
                <w:szCs w:val="24"/>
                <w:lang w:eastAsia="ru-RU"/>
              </w:rPr>
              <w:t>»</w:t>
            </w:r>
          </w:p>
        </w:tc>
        <w:tc>
          <w:tcPr>
            <w:tcW w:w="1268" w:type="dxa"/>
            <w:tcBorders>
              <w:left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027DFFBC" w14:textId="77777777" w:rsidR="0008368A" w:rsidRPr="000823E6" w:rsidRDefault="0008368A" w:rsidP="00FF15A1">
            <w:pPr>
              <w:rPr>
                <w:color w:val="000000"/>
                <w:sz w:val="24"/>
                <w:szCs w:val="24"/>
                <w:lang w:eastAsia="ru-RU"/>
              </w:rPr>
            </w:pPr>
            <w:r w:rsidRPr="000823E6">
              <w:rPr>
                <w:color w:val="000000"/>
                <w:sz w:val="24"/>
                <w:szCs w:val="24"/>
                <w:lang w:eastAsia="ru-RU"/>
              </w:rPr>
              <w:t>PNG</w:t>
            </w:r>
          </w:p>
        </w:tc>
      </w:tr>
      <w:tr w:rsidR="0008368A" w:rsidRPr="009C2B84" w14:paraId="4F6B4C9A" w14:textId="77777777" w:rsidTr="00FF15A1">
        <w:trPr>
          <w:trHeight w:val="312"/>
        </w:trPr>
        <w:tc>
          <w:tcPr>
            <w:tcW w:w="457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  <w:hideMark/>
          </w:tcPr>
          <w:p w14:paraId="4381CC4C" w14:textId="77777777" w:rsidR="0008368A" w:rsidRPr="000823E6" w:rsidRDefault="0008368A" w:rsidP="00FF15A1">
            <w:pPr>
              <w:jc w:val="center"/>
              <w:rPr>
                <w:color w:val="000000"/>
                <w:sz w:val="24"/>
                <w:szCs w:val="24"/>
                <w:lang w:eastAsia="ru-RU"/>
              </w:rPr>
            </w:pPr>
            <w:r w:rsidRPr="000823E6">
              <w:rPr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1563" w:type="dxa"/>
            <w:tcBorders>
              <w:left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658750D4" w14:textId="77777777" w:rsidR="0008368A" w:rsidRPr="000823E6" w:rsidRDefault="0008368A" w:rsidP="00FF15A1">
            <w:pPr>
              <w:rPr>
                <w:color w:val="000000"/>
                <w:sz w:val="24"/>
                <w:szCs w:val="24"/>
                <w:lang w:eastAsia="ru-RU"/>
              </w:rPr>
            </w:pPr>
            <w:r w:rsidRPr="000823E6">
              <w:rPr>
                <w:color w:val="000000"/>
                <w:sz w:val="24"/>
                <w:szCs w:val="24"/>
                <w:lang w:eastAsia="ru-RU"/>
              </w:rPr>
              <w:t>icon-*.svg, icon-*.png</w:t>
            </w:r>
          </w:p>
        </w:tc>
        <w:tc>
          <w:tcPr>
            <w:tcW w:w="2861" w:type="dxa"/>
            <w:tcBorders>
              <w:left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1334D153" w14:textId="77777777" w:rsidR="0008368A" w:rsidRPr="000823E6" w:rsidRDefault="0008368A" w:rsidP="00FF15A1">
            <w:pPr>
              <w:rPr>
                <w:color w:val="000000"/>
                <w:sz w:val="24"/>
                <w:szCs w:val="24"/>
                <w:lang w:eastAsia="ru-RU"/>
              </w:rPr>
            </w:pPr>
            <w:r w:rsidRPr="000823E6">
              <w:rPr>
                <w:color w:val="000000"/>
                <w:sz w:val="24"/>
                <w:szCs w:val="24"/>
                <w:lang w:eastAsia="ru-RU"/>
              </w:rPr>
              <w:t>`./pictures/`</w:t>
            </w:r>
          </w:p>
        </w:tc>
        <w:tc>
          <w:tcPr>
            <w:tcW w:w="3344" w:type="dxa"/>
            <w:tcBorders>
              <w:left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6C4F1DBD" w14:textId="77777777" w:rsidR="0008368A" w:rsidRPr="000823E6" w:rsidRDefault="0008368A" w:rsidP="00FF15A1">
            <w:pPr>
              <w:rPr>
                <w:color w:val="000000"/>
                <w:sz w:val="24"/>
                <w:szCs w:val="24"/>
                <w:lang w:eastAsia="ru-RU"/>
              </w:rPr>
            </w:pPr>
            <w:r w:rsidRPr="000823E6">
              <w:rPr>
                <w:color w:val="000000"/>
                <w:sz w:val="24"/>
                <w:szCs w:val="24"/>
                <w:lang w:eastAsia="ru-RU"/>
              </w:rPr>
              <w:t xml:space="preserve">Иконки для услуг, статистики, </w:t>
            </w:r>
          </w:p>
          <w:p w14:paraId="3234CB87" w14:textId="77777777" w:rsidR="0008368A" w:rsidRPr="000823E6" w:rsidRDefault="0008368A" w:rsidP="00FF15A1">
            <w:pPr>
              <w:rPr>
                <w:color w:val="000000"/>
                <w:sz w:val="24"/>
                <w:szCs w:val="24"/>
                <w:lang w:eastAsia="ru-RU"/>
              </w:rPr>
            </w:pPr>
            <w:r w:rsidRPr="000823E6">
              <w:rPr>
                <w:color w:val="000000"/>
                <w:sz w:val="24"/>
                <w:szCs w:val="24"/>
                <w:lang w:eastAsia="ru-RU"/>
              </w:rPr>
              <w:t>социальных сетей, форм и элементов</w:t>
            </w:r>
          </w:p>
          <w:p w14:paraId="2E70DB3A" w14:textId="77777777" w:rsidR="0008368A" w:rsidRPr="000823E6" w:rsidRDefault="0008368A" w:rsidP="00FF15A1">
            <w:pPr>
              <w:rPr>
                <w:color w:val="000000"/>
                <w:sz w:val="24"/>
                <w:szCs w:val="24"/>
                <w:lang w:eastAsia="ru-RU"/>
              </w:rPr>
            </w:pPr>
            <w:r w:rsidRPr="000823E6">
              <w:rPr>
                <w:color w:val="000000"/>
                <w:sz w:val="24"/>
                <w:szCs w:val="24"/>
                <w:lang w:eastAsia="ru-RU"/>
              </w:rPr>
              <w:t xml:space="preserve"> интерфейса</w:t>
            </w:r>
          </w:p>
        </w:tc>
        <w:tc>
          <w:tcPr>
            <w:tcW w:w="1268" w:type="dxa"/>
            <w:tcBorders>
              <w:left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3A970A1A" w14:textId="77777777" w:rsidR="0008368A" w:rsidRPr="000823E6" w:rsidRDefault="0008368A" w:rsidP="00FF15A1">
            <w:pPr>
              <w:rPr>
                <w:color w:val="000000"/>
                <w:sz w:val="24"/>
                <w:szCs w:val="24"/>
                <w:lang w:eastAsia="ru-RU"/>
              </w:rPr>
            </w:pPr>
            <w:r w:rsidRPr="000823E6">
              <w:rPr>
                <w:color w:val="000000"/>
                <w:sz w:val="24"/>
                <w:szCs w:val="24"/>
                <w:lang w:eastAsia="ru-RU"/>
              </w:rPr>
              <w:t>SVG/PNG</w:t>
            </w:r>
          </w:p>
        </w:tc>
      </w:tr>
      <w:tr w:rsidR="0008368A" w:rsidRPr="009C2B84" w14:paraId="30E8ADBF" w14:textId="77777777" w:rsidTr="00FF15A1">
        <w:trPr>
          <w:trHeight w:val="312"/>
        </w:trPr>
        <w:tc>
          <w:tcPr>
            <w:tcW w:w="457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  <w:hideMark/>
          </w:tcPr>
          <w:p w14:paraId="6266A2E2" w14:textId="77777777" w:rsidR="0008368A" w:rsidRPr="000823E6" w:rsidRDefault="0008368A" w:rsidP="00FF15A1">
            <w:pPr>
              <w:jc w:val="center"/>
              <w:rPr>
                <w:color w:val="000000"/>
                <w:sz w:val="24"/>
                <w:szCs w:val="24"/>
                <w:lang w:eastAsia="ru-RU"/>
              </w:rPr>
            </w:pPr>
            <w:r w:rsidRPr="000823E6">
              <w:rPr>
                <w:color w:val="000000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1563" w:type="dxa"/>
            <w:tcBorders>
              <w:left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1683AA5F" w14:textId="77777777" w:rsidR="0008368A" w:rsidRPr="000823E6" w:rsidRDefault="0008368A" w:rsidP="00FF15A1">
            <w:pPr>
              <w:rPr>
                <w:color w:val="000000"/>
                <w:sz w:val="24"/>
                <w:szCs w:val="24"/>
                <w:lang w:eastAsia="ru-RU"/>
              </w:rPr>
            </w:pPr>
            <w:r w:rsidRPr="000823E6">
              <w:rPr>
                <w:color w:val="000000"/>
                <w:sz w:val="24"/>
                <w:szCs w:val="24"/>
                <w:lang w:eastAsia="ru-RU"/>
              </w:rPr>
              <w:t>customer-*.png</w:t>
            </w:r>
          </w:p>
        </w:tc>
        <w:tc>
          <w:tcPr>
            <w:tcW w:w="2861" w:type="dxa"/>
            <w:tcBorders>
              <w:left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542BB210" w14:textId="77777777" w:rsidR="0008368A" w:rsidRPr="000823E6" w:rsidRDefault="0008368A" w:rsidP="00FF15A1">
            <w:pPr>
              <w:rPr>
                <w:color w:val="000000"/>
                <w:sz w:val="24"/>
                <w:szCs w:val="24"/>
                <w:lang w:eastAsia="ru-RU"/>
              </w:rPr>
            </w:pPr>
            <w:r w:rsidRPr="000823E6">
              <w:rPr>
                <w:color w:val="000000"/>
                <w:sz w:val="24"/>
                <w:szCs w:val="24"/>
                <w:lang w:eastAsia="ru-RU"/>
              </w:rPr>
              <w:t>`./pictures/`</w:t>
            </w:r>
          </w:p>
        </w:tc>
        <w:tc>
          <w:tcPr>
            <w:tcW w:w="3344" w:type="dxa"/>
            <w:tcBorders>
              <w:left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2B5AE874" w14:textId="77777777" w:rsidR="0008368A" w:rsidRPr="000823E6" w:rsidRDefault="0008368A" w:rsidP="00FF15A1">
            <w:pPr>
              <w:rPr>
                <w:color w:val="000000"/>
                <w:sz w:val="24"/>
                <w:szCs w:val="24"/>
                <w:lang w:eastAsia="ru-RU"/>
              </w:rPr>
            </w:pPr>
            <w:r w:rsidRPr="000823E6">
              <w:rPr>
                <w:color w:val="000000"/>
                <w:sz w:val="24"/>
                <w:szCs w:val="24"/>
                <w:lang w:eastAsia="ru-RU"/>
              </w:rPr>
              <w:t>Аватары клиентов для секции отзывов</w:t>
            </w:r>
          </w:p>
        </w:tc>
        <w:tc>
          <w:tcPr>
            <w:tcW w:w="1268" w:type="dxa"/>
            <w:tcBorders>
              <w:left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59947F68" w14:textId="77777777" w:rsidR="0008368A" w:rsidRPr="000823E6" w:rsidRDefault="0008368A" w:rsidP="00FF15A1">
            <w:pPr>
              <w:rPr>
                <w:color w:val="000000"/>
                <w:sz w:val="24"/>
                <w:szCs w:val="24"/>
                <w:lang w:eastAsia="ru-RU"/>
              </w:rPr>
            </w:pPr>
            <w:r w:rsidRPr="000823E6">
              <w:rPr>
                <w:color w:val="000000"/>
                <w:sz w:val="24"/>
                <w:szCs w:val="24"/>
                <w:lang w:eastAsia="ru-RU"/>
              </w:rPr>
              <w:t>PNG</w:t>
            </w:r>
          </w:p>
        </w:tc>
      </w:tr>
      <w:tr w:rsidR="0008368A" w:rsidRPr="009C2B84" w14:paraId="55A0218E" w14:textId="77777777" w:rsidTr="00FF15A1">
        <w:trPr>
          <w:trHeight w:val="312"/>
        </w:trPr>
        <w:tc>
          <w:tcPr>
            <w:tcW w:w="457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  <w:hideMark/>
          </w:tcPr>
          <w:p w14:paraId="695E409E" w14:textId="77777777" w:rsidR="0008368A" w:rsidRPr="000823E6" w:rsidRDefault="0008368A" w:rsidP="00FF15A1">
            <w:pPr>
              <w:jc w:val="center"/>
              <w:rPr>
                <w:color w:val="000000"/>
                <w:sz w:val="24"/>
                <w:szCs w:val="24"/>
                <w:lang w:eastAsia="ru-RU"/>
              </w:rPr>
            </w:pPr>
            <w:r w:rsidRPr="000823E6">
              <w:rPr>
                <w:color w:val="000000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1563" w:type="dxa"/>
            <w:tcBorders>
              <w:left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5FE1CB22" w14:textId="77777777" w:rsidR="0008368A" w:rsidRPr="000823E6" w:rsidRDefault="0008368A" w:rsidP="00FF15A1">
            <w:pPr>
              <w:rPr>
                <w:color w:val="000000"/>
                <w:sz w:val="24"/>
                <w:szCs w:val="24"/>
                <w:lang w:eastAsia="ru-RU"/>
              </w:rPr>
            </w:pPr>
            <w:r w:rsidRPr="000823E6">
              <w:rPr>
                <w:color w:val="000000"/>
                <w:sz w:val="24"/>
                <w:szCs w:val="24"/>
                <w:lang w:eastAsia="ru-RU"/>
              </w:rPr>
              <w:t>news-*.png</w:t>
            </w:r>
          </w:p>
        </w:tc>
        <w:tc>
          <w:tcPr>
            <w:tcW w:w="2861" w:type="dxa"/>
            <w:tcBorders>
              <w:left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743ABA1B" w14:textId="77777777" w:rsidR="0008368A" w:rsidRPr="000823E6" w:rsidRDefault="0008368A" w:rsidP="00FF15A1">
            <w:pPr>
              <w:rPr>
                <w:color w:val="000000"/>
                <w:sz w:val="24"/>
                <w:szCs w:val="24"/>
                <w:lang w:eastAsia="ru-RU"/>
              </w:rPr>
            </w:pPr>
            <w:r w:rsidRPr="000823E6">
              <w:rPr>
                <w:color w:val="000000"/>
                <w:sz w:val="24"/>
                <w:szCs w:val="24"/>
                <w:lang w:eastAsia="ru-RU"/>
              </w:rPr>
              <w:t>`./pictures/`</w:t>
            </w:r>
          </w:p>
        </w:tc>
        <w:tc>
          <w:tcPr>
            <w:tcW w:w="3344" w:type="dxa"/>
            <w:tcBorders>
              <w:left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0C028716" w14:textId="77777777" w:rsidR="0008368A" w:rsidRPr="000823E6" w:rsidRDefault="0008368A" w:rsidP="00FF15A1">
            <w:pPr>
              <w:rPr>
                <w:color w:val="000000"/>
                <w:sz w:val="24"/>
                <w:szCs w:val="24"/>
                <w:lang w:eastAsia="ru-RU"/>
              </w:rPr>
            </w:pPr>
            <w:r w:rsidRPr="000823E6">
              <w:rPr>
                <w:color w:val="000000"/>
                <w:sz w:val="24"/>
                <w:szCs w:val="24"/>
                <w:lang w:eastAsia="ru-RU"/>
              </w:rPr>
              <w:t>Изображения-превью для карточек блога</w:t>
            </w:r>
          </w:p>
        </w:tc>
        <w:tc>
          <w:tcPr>
            <w:tcW w:w="1268" w:type="dxa"/>
            <w:tcBorders>
              <w:left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58051269" w14:textId="77777777" w:rsidR="0008368A" w:rsidRPr="000823E6" w:rsidRDefault="0008368A" w:rsidP="00FF15A1">
            <w:pPr>
              <w:rPr>
                <w:color w:val="000000"/>
                <w:sz w:val="24"/>
                <w:szCs w:val="24"/>
                <w:lang w:eastAsia="ru-RU"/>
              </w:rPr>
            </w:pPr>
            <w:r w:rsidRPr="000823E6">
              <w:rPr>
                <w:color w:val="000000"/>
                <w:sz w:val="24"/>
                <w:szCs w:val="24"/>
                <w:lang w:eastAsia="ru-RU"/>
              </w:rPr>
              <w:t>PNG</w:t>
            </w:r>
          </w:p>
        </w:tc>
      </w:tr>
      <w:tr w:rsidR="0008368A" w:rsidRPr="009C2B84" w14:paraId="597C6F33" w14:textId="77777777" w:rsidTr="00FF15A1">
        <w:trPr>
          <w:trHeight w:val="312"/>
        </w:trPr>
        <w:tc>
          <w:tcPr>
            <w:tcW w:w="457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  <w:hideMark/>
          </w:tcPr>
          <w:p w14:paraId="7B343580" w14:textId="77777777" w:rsidR="0008368A" w:rsidRPr="000823E6" w:rsidRDefault="0008368A" w:rsidP="00FF15A1">
            <w:pPr>
              <w:jc w:val="center"/>
              <w:rPr>
                <w:color w:val="000000"/>
                <w:sz w:val="24"/>
                <w:szCs w:val="24"/>
                <w:lang w:eastAsia="ru-RU"/>
              </w:rPr>
            </w:pPr>
            <w:r w:rsidRPr="000823E6">
              <w:rPr>
                <w:color w:val="000000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1563" w:type="dxa"/>
            <w:tcBorders>
              <w:left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1CF56571" w14:textId="77777777" w:rsidR="0008368A" w:rsidRPr="000823E6" w:rsidRDefault="0008368A" w:rsidP="00FF15A1">
            <w:pPr>
              <w:rPr>
                <w:color w:val="000000"/>
                <w:sz w:val="24"/>
                <w:szCs w:val="24"/>
                <w:lang w:val="en-US" w:eastAsia="ru-RU"/>
              </w:rPr>
            </w:pPr>
            <w:r w:rsidRPr="000823E6">
              <w:rPr>
                <w:color w:val="000000"/>
                <w:sz w:val="24"/>
                <w:szCs w:val="24"/>
                <w:lang w:val="en-US" w:eastAsia="ru-RU"/>
              </w:rPr>
              <w:t>play-icon.svg, play-button-big.png</w:t>
            </w:r>
          </w:p>
        </w:tc>
        <w:tc>
          <w:tcPr>
            <w:tcW w:w="2861" w:type="dxa"/>
            <w:tcBorders>
              <w:left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0D414FEF" w14:textId="77777777" w:rsidR="0008368A" w:rsidRPr="000823E6" w:rsidRDefault="0008368A" w:rsidP="00FF15A1">
            <w:pPr>
              <w:rPr>
                <w:color w:val="000000"/>
                <w:sz w:val="24"/>
                <w:szCs w:val="24"/>
                <w:lang w:eastAsia="ru-RU"/>
              </w:rPr>
            </w:pPr>
            <w:r w:rsidRPr="000823E6">
              <w:rPr>
                <w:color w:val="000000"/>
                <w:sz w:val="24"/>
                <w:szCs w:val="24"/>
                <w:lang w:eastAsia="ru-RU"/>
              </w:rPr>
              <w:t>`./pictures/`</w:t>
            </w:r>
          </w:p>
        </w:tc>
        <w:tc>
          <w:tcPr>
            <w:tcW w:w="3344" w:type="dxa"/>
            <w:tcBorders>
              <w:left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1DA439ED" w14:textId="77777777" w:rsidR="0008368A" w:rsidRPr="000823E6" w:rsidRDefault="0008368A" w:rsidP="00FF15A1">
            <w:pPr>
              <w:rPr>
                <w:color w:val="000000"/>
                <w:sz w:val="24"/>
                <w:szCs w:val="24"/>
                <w:lang w:eastAsia="ru-RU"/>
              </w:rPr>
            </w:pPr>
            <w:r w:rsidRPr="000823E6">
              <w:rPr>
                <w:color w:val="000000"/>
                <w:sz w:val="24"/>
                <w:szCs w:val="24"/>
                <w:lang w:eastAsia="ru-RU"/>
              </w:rPr>
              <w:t>Иконки воспроизведения видео д</w:t>
            </w:r>
          </w:p>
          <w:p w14:paraId="404EF21E" w14:textId="77777777" w:rsidR="0008368A" w:rsidRPr="000823E6" w:rsidRDefault="0008368A" w:rsidP="00FF15A1">
            <w:pPr>
              <w:rPr>
                <w:color w:val="000000"/>
                <w:sz w:val="24"/>
                <w:szCs w:val="24"/>
                <w:lang w:eastAsia="ru-RU"/>
              </w:rPr>
            </w:pPr>
            <w:r w:rsidRPr="000823E6">
              <w:rPr>
                <w:color w:val="000000"/>
                <w:sz w:val="24"/>
                <w:szCs w:val="24"/>
                <w:lang w:eastAsia="ru-RU"/>
              </w:rPr>
              <w:t>ля секций Hero и History</w:t>
            </w:r>
          </w:p>
        </w:tc>
        <w:tc>
          <w:tcPr>
            <w:tcW w:w="1268" w:type="dxa"/>
            <w:tcBorders>
              <w:left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2FAB4B81" w14:textId="77777777" w:rsidR="0008368A" w:rsidRPr="000823E6" w:rsidRDefault="0008368A" w:rsidP="00FF15A1">
            <w:pPr>
              <w:rPr>
                <w:color w:val="000000"/>
                <w:sz w:val="24"/>
                <w:szCs w:val="24"/>
                <w:lang w:eastAsia="ru-RU"/>
              </w:rPr>
            </w:pPr>
            <w:r w:rsidRPr="000823E6">
              <w:rPr>
                <w:color w:val="000000"/>
                <w:sz w:val="24"/>
                <w:szCs w:val="24"/>
                <w:lang w:eastAsia="ru-RU"/>
              </w:rPr>
              <w:t>SVG/PNG</w:t>
            </w:r>
          </w:p>
        </w:tc>
      </w:tr>
      <w:tr w:rsidR="0008368A" w:rsidRPr="009C2B84" w14:paraId="22393BA3" w14:textId="77777777" w:rsidTr="00FF15A1">
        <w:trPr>
          <w:trHeight w:val="312"/>
        </w:trPr>
        <w:tc>
          <w:tcPr>
            <w:tcW w:w="457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  <w:hideMark/>
          </w:tcPr>
          <w:p w14:paraId="15C2E17B" w14:textId="77777777" w:rsidR="0008368A" w:rsidRPr="000823E6" w:rsidRDefault="0008368A" w:rsidP="00FF15A1">
            <w:pPr>
              <w:jc w:val="center"/>
              <w:rPr>
                <w:color w:val="000000"/>
                <w:sz w:val="24"/>
                <w:szCs w:val="24"/>
                <w:lang w:eastAsia="ru-RU"/>
              </w:rPr>
            </w:pPr>
            <w:r w:rsidRPr="000823E6">
              <w:rPr>
                <w:color w:val="000000"/>
                <w:sz w:val="24"/>
                <w:szCs w:val="24"/>
                <w:lang w:eastAsia="ru-RU"/>
              </w:rPr>
              <w:t>11</w:t>
            </w:r>
          </w:p>
        </w:tc>
        <w:tc>
          <w:tcPr>
            <w:tcW w:w="1563" w:type="dxa"/>
            <w:tcBorders>
              <w:left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7050D903" w14:textId="77777777" w:rsidR="0008368A" w:rsidRPr="000823E6" w:rsidRDefault="0008368A" w:rsidP="00FF15A1">
            <w:pPr>
              <w:rPr>
                <w:color w:val="000000"/>
                <w:sz w:val="24"/>
                <w:szCs w:val="24"/>
                <w:lang w:val="en-US" w:eastAsia="ru-RU"/>
              </w:rPr>
            </w:pPr>
            <w:r w:rsidRPr="000823E6">
              <w:rPr>
                <w:color w:val="000000"/>
                <w:sz w:val="24"/>
                <w:szCs w:val="24"/>
                <w:lang w:val="en-US" w:eastAsia="ru-RU"/>
              </w:rPr>
              <w:t>form-pattern.svg, history-pattern.png, newsletter-pattern-*.png</w:t>
            </w:r>
          </w:p>
        </w:tc>
        <w:tc>
          <w:tcPr>
            <w:tcW w:w="2861" w:type="dxa"/>
            <w:tcBorders>
              <w:left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68A2442B" w14:textId="77777777" w:rsidR="0008368A" w:rsidRPr="000823E6" w:rsidRDefault="0008368A" w:rsidP="00FF15A1">
            <w:pPr>
              <w:rPr>
                <w:color w:val="000000"/>
                <w:sz w:val="24"/>
                <w:szCs w:val="24"/>
                <w:lang w:eastAsia="ru-RU"/>
              </w:rPr>
            </w:pPr>
            <w:r w:rsidRPr="000823E6">
              <w:rPr>
                <w:color w:val="000000"/>
                <w:sz w:val="24"/>
                <w:szCs w:val="24"/>
                <w:lang w:eastAsia="ru-RU"/>
              </w:rPr>
              <w:t>`./pictures/`</w:t>
            </w:r>
          </w:p>
        </w:tc>
        <w:tc>
          <w:tcPr>
            <w:tcW w:w="3344" w:type="dxa"/>
            <w:tcBorders>
              <w:left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341E1E08" w14:textId="77777777" w:rsidR="0008368A" w:rsidRPr="000823E6" w:rsidRDefault="0008368A" w:rsidP="00FF15A1">
            <w:pPr>
              <w:rPr>
                <w:color w:val="000000"/>
                <w:sz w:val="24"/>
                <w:szCs w:val="24"/>
                <w:lang w:eastAsia="ru-RU"/>
              </w:rPr>
            </w:pPr>
            <w:r w:rsidRPr="000823E6">
              <w:rPr>
                <w:color w:val="000000"/>
                <w:sz w:val="24"/>
                <w:szCs w:val="24"/>
                <w:lang w:eastAsia="ru-RU"/>
              </w:rPr>
              <w:t>Декоративные фоновые паттерны</w:t>
            </w:r>
          </w:p>
          <w:p w14:paraId="0272EEC7" w14:textId="77777777" w:rsidR="0008368A" w:rsidRPr="000823E6" w:rsidRDefault="0008368A" w:rsidP="00FF15A1">
            <w:pPr>
              <w:rPr>
                <w:color w:val="000000"/>
                <w:sz w:val="24"/>
                <w:szCs w:val="24"/>
                <w:lang w:eastAsia="ru-RU"/>
              </w:rPr>
            </w:pPr>
            <w:r w:rsidRPr="000823E6">
              <w:rPr>
                <w:color w:val="000000"/>
                <w:sz w:val="24"/>
                <w:szCs w:val="24"/>
                <w:lang w:eastAsia="ru-RU"/>
              </w:rPr>
              <w:t xml:space="preserve"> для визуального оформления секций</w:t>
            </w:r>
          </w:p>
        </w:tc>
        <w:tc>
          <w:tcPr>
            <w:tcW w:w="1268" w:type="dxa"/>
            <w:tcBorders>
              <w:left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0E3F01EB" w14:textId="77777777" w:rsidR="0008368A" w:rsidRPr="000823E6" w:rsidRDefault="0008368A" w:rsidP="00FF15A1">
            <w:pPr>
              <w:rPr>
                <w:color w:val="000000"/>
                <w:sz w:val="24"/>
                <w:szCs w:val="24"/>
                <w:lang w:eastAsia="ru-RU"/>
              </w:rPr>
            </w:pPr>
            <w:r w:rsidRPr="000823E6">
              <w:rPr>
                <w:color w:val="000000"/>
                <w:sz w:val="24"/>
                <w:szCs w:val="24"/>
                <w:lang w:eastAsia="ru-RU"/>
              </w:rPr>
              <w:t>SVG/PNG</w:t>
            </w:r>
          </w:p>
        </w:tc>
      </w:tr>
      <w:tr w:rsidR="0008368A" w:rsidRPr="009C2B84" w14:paraId="41F43F8A" w14:textId="77777777" w:rsidTr="00FF15A1">
        <w:trPr>
          <w:trHeight w:val="312"/>
        </w:trPr>
        <w:tc>
          <w:tcPr>
            <w:tcW w:w="457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  <w:hideMark/>
          </w:tcPr>
          <w:p w14:paraId="08B1AD97" w14:textId="77777777" w:rsidR="0008368A" w:rsidRPr="000823E6" w:rsidRDefault="0008368A" w:rsidP="00FF15A1">
            <w:pPr>
              <w:jc w:val="center"/>
              <w:rPr>
                <w:color w:val="000000"/>
                <w:sz w:val="24"/>
                <w:szCs w:val="24"/>
                <w:lang w:eastAsia="ru-RU"/>
              </w:rPr>
            </w:pPr>
            <w:r w:rsidRPr="000823E6">
              <w:rPr>
                <w:color w:val="000000"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1563" w:type="dxa"/>
            <w:tcBorders>
              <w:left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235D3760" w14:textId="77777777" w:rsidR="0008368A" w:rsidRPr="000823E6" w:rsidRDefault="0008368A" w:rsidP="00FF15A1">
            <w:pPr>
              <w:rPr>
                <w:color w:val="000000"/>
                <w:sz w:val="24"/>
                <w:szCs w:val="24"/>
                <w:lang w:eastAsia="ru-RU"/>
              </w:rPr>
            </w:pPr>
            <w:r w:rsidRPr="000823E6">
              <w:rPr>
                <w:color w:val="000000"/>
                <w:sz w:val="24"/>
                <w:szCs w:val="24"/>
                <w:lang w:eastAsia="ru-RU"/>
              </w:rPr>
              <w:t>OpenSans-Regular.ttf</w:t>
            </w:r>
          </w:p>
        </w:tc>
        <w:tc>
          <w:tcPr>
            <w:tcW w:w="2861" w:type="dxa"/>
            <w:tcBorders>
              <w:left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4A221639" w14:textId="77777777" w:rsidR="0008368A" w:rsidRPr="000823E6" w:rsidRDefault="0008368A" w:rsidP="00FF15A1">
            <w:pPr>
              <w:rPr>
                <w:color w:val="000000"/>
                <w:sz w:val="24"/>
                <w:szCs w:val="24"/>
                <w:lang w:eastAsia="ru-RU"/>
              </w:rPr>
            </w:pPr>
            <w:r w:rsidRPr="000823E6">
              <w:rPr>
                <w:color w:val="000000"/>
                <w:sz w:val="24"/>
                <w:szCs w:val="24"/>
                <w:lang w:eastAsia="ru-RU"/>
              </w:rPr>
              <w:t>`./fonts/Open_Sans/static/`</w:t>
            </w:r>
          </w:p>
        </w:tc>
        <w:tc>
          <w:tcPr>
            <w:tcW w:w="3344" w:type="dxa"/>
            <w:tcBorders>
              <w:left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18BB52F7" w14:textId="77777777" w:rsidR="0008368A" w:rsidRPr="000823E6" w:rsidRDefault="0008368A" w:rsidP="00FF15A1">
            <w:pPr>
              <w:rPr>
                <w:color w:val="000000"/>
                <w:sz w:val="24"/>
                <w:szCs w:val="24"/>
                <w:lang w:eastAsia="ru-RU"/>
              </w:rPr>
            </w:pPr>
            <w:r w:rsidRPr="000823E6">
              <w:rPr>
                <w:color w:val="000000"/>
                <w:sz w:val="24"/>
                <w:szCs w:val="24"/>
                <w:lang w:eastAsia="ru-RU"/>
              </w:rPr>
              <w:t>Шрифт основного текста сайта (Open Sans)</w:t>
            </w:r>
          </w:p>
        </w:tc>
        <w:tc>
          <w:tcPr>
            <w:tcW w:w="1268" w:type="dxa"/>
            <w:tcBorders>
              <w:left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656A816E" w14:textId="77777777" w:rsidR="0008368A" w:rsidRPr="000823E6" w:rsidRDefault="0008368A" w:rsidP="00FF15A1">
            <w:pPr>
              <w:rPr>
                <w:color w:val="000000"/>
                <w:sz w:val="24"/>
                <w:szCs w:val="24"/>
                <w:lang w:eastAsia="ru-RU"/>
              </w:rPr>
            </w:pPr>
            <w:r w:rsidRPr="000823E6">
              <w:rPr>
                <w:color w:val="000000"/>
                <w:sz w:val="24"/>
                <w:szCs w:val="24"/>
                <w:lang w:eastAsia="ru-RU"/>
              </w:rPr>
              <w:t>TTF</w:t>
            </w:r>
          </w:p>
        </w:tc>
      </w:tr>
      <w:tr w:rsidR="0008368A" w:rsidRPr="009C2B84" w14:paraId="328E7027" w14:textId="77777777" w:rsidTr="00FF15A1">
        <w:trPr>
          <w:trHeight w:val="312"/>
        </w:trPr>
        <w:tc>
          <w:tcPr>
            <w:tcW w:w="457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  <w:hideMark/>
          </w:tcPr>
          <w:p w14:paraId="52365E29" w14:textId="77777777" w:rsidR="0008368A" w:rsidRPr="000823E6" w:rsidRDefault="0008368A" w:rsidP="00FF15A1">
            <w:pPr>
              <w:jc w:val="center"/>
              <w:rPr>
                <w:color w:val="000000"/>
                <w:sz w:val="24"/>
                <w:szCs w:val="24"/>
                <w:lang w:eastAsia="ru-RU"/>
              </w:rPr>
            </w:pPr>
            <w:r w:rsidRPr="000823E6">
              <w:rPr>
                <w:color w:val="000000"/>
                <w:sz w:val="24"/>
                <w:szCs w:val="24"/>
                <w:lang w:eastAsia="ru-RU"/>
              </w:rPr>
              <w:t>13</w:t>
            </w:r>
          </w:p>
        </w:tc>
        <w:tc>
          <w:tcPr>
            <w:tcW w:w="1563" w:type="dxa"/>
            <w:tcBorders>
              <w:left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0AC71A3F" w14:textId="77777777" w:rsidR="0008368A" w:rsidRPr="000823E6" w:rsidRDefault="0008368A" w:rsidP="00FF15A1">
            <w:pPr>
              <w:rPr>
                <w:color w:val="000000"/>
                <w:sz w:val="24"/>
                <w:szCs w:val="24"/>
                <w:lang w:eastAsia="ru-RU"/>
              </w:rPr>
            </w:pPr>
            <w:r w:rsidRPr="000823E6">
              <w:rPr>
                <w:color w:val="000000"/>
                <w:sz w:val="24"/>
                <w:szCs w:val="24"/>
                <w:lang w:eastAsia="ru-RU"/>
              </w:rPr>
              <w:t>AverageSans-Regular.ttf</w:t>
            </w:r>
          </w:p>
        </w:tc>
        <w:tc>
          <w:tcPr>
            <w:tcW w:w="2861" w:type="dxa"/>
            <w:tcBorders>
              <w:left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1346A414" w14:textId="77777777" w:rsidR="0008368A" w:rsidRPr="000823E6" w:rsidRDefault="0008368A" w:rsidP="00FF15A1">
            <w:pPr>
              <w:rPr>
                <w:color w:val="000000"/>
                <w:sz w:val="24"/>
                <w:szCs w:val="24"/>
                <w:lang w:eastAsia="ru-RU"/>
              </w:rPr>
            </w:pPr>
            <w:r w:rsidRPr="000823E6">
              <w:rPr>
                <w:color w:val="000000"/>
                <w:sz w:val="24"/>
                <w:szCs w:val="24"/>
                <w:lang w:eastAsia="ru-RU"/>
              </w:rPr>
              <w:t>`./fonts/Average_Sans/`</w:t>
            </w:r>
          </w:p>
        </w:tc>
        <w:tc>
          <w:tcPr>
            <w:tcW w:w="3344" w:type="dxa"/>
            <w:tcBorders>
              <w:left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181147CB" w14:textId="77777777" w:rsidR="0008368A" w:rsidRPr="000823E6" w:rsidRDefault="0008368A" w:rsidP="00FF15A1">
            <w:pPr>
              <w:rPr>
                <w:color w:val="000000"/>
                <w:sz w:val="24"/>
                <w:szCs w:val="24"/>
                <w:lang w:eastAsia="ru-RU"/>
              </w:rPr>
            </w:pPr>
            <w:r w:rsidRPr="000823E6">
              <w:rPr>
                <w:color w:val="000000"/>
                <w:sz w:val="24"/>
                <w:szCs w:val="24"/>
                <w:lang w:eastAsia="ru-RU"/>
              </w:rPr>
              <w:t xml:space="preserve">Шрифт для заголовков и акцентных </w:t>
            </w:r>
          </w:p>
          <w:p w14:paraId="69FBF6E2" w14:textId="77777777" w:rsidR="0008368A" w:rsidRPr="000823E6" w:rsidRDefault="0008368A" w:rsidP="00FF15A1">
            <w:pPr>
              <w:rPr>
                <w:color w:val="000000"/>
                <w:sz w:val="24"/>
                <w:szCs w:val="24"/>
                <w:lang w:eastAsia="ru-RU"/>
              </w:rPr>
            </w:pPr>
            <w:r w:rsidRPr="000823E6">
              <w:rPr>
                <w:color w:val="000000"/>
                <w:sz w:val="24"/>
                <w:szCs w:val="24"/>
                <w:lang w:eastAsia="ru-RU"/>
              </w:rPr>
              <w:t>элементов (Average Sans)</w:t>
            </w:r>
          </w:p>
        </w:tc>
        <w:tc>
          <w:tcPr>
            <w:tcW w:w="1268" w:type="dxa"/>
            <w:tcBorders>
              <w:left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023B2887" w14:textId="77777777" w:rsidR="0008368A" w:rsidRPr="000823E6" w:rsidRDefault="0008368A" w:rsidP="00FF15A1">
            <w:pPr>
              <w:rPr>
                <w:color w:val="000000"/>
                <w:sz w:val="24"/>
                <w:szCs w:val="24"/>
                <w:lang w:eastAsia="ru-RU"/>
              </w:rPr>
            </w:pPr>
            <w:r w:rsidRPr="000823E6">
              <w:rPr>
                <w:color w:val="000000"/>
                <w:sz w:val="24"/>
                <w:szCs w:val="24"/>
                <w:lang w:eastAsia="ru-RU"/>
              </w:rPr>
              <w:t>TTF</w:t>
            </w:r>
          </w:p>
        </w:tc>
      </w:tr>
      <w:tr w:rsidR="0008368A" w:rsidRPr="009C2B84" w14:paraId="5A672D05" w14:textId="77777777" w:rsidTr="00FF15A1">
        <w:trPr>
          <w:trHeight w:val="312"/>
        </w:trPr>
        <w:tc>
          <w:tcPr>
            <w:tcW w:w="457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center"/>
            <w:hideMark/>
          </w:tcPr>
          <w:p w14:paraId="1D7148FC" w14:textId="77777777" w:rsidR="0008368A" w:rsidRPr="000823E6" w:rsidRDefault="0008368A" w:rsidP="00FF15A1">
            <w:pPr>
              <w:jc w:val="center"/>
              <w:rPr>
                <w:color w:val="000000"/>
                <w:sz w:val="24"/>
                <w:szCs w:val="24"/>
                <w:lang w:eastAsia="ru-RU"/>
              </w:rPr>
            </w:pPr>
            <w:r w:rsidRPr="000823E6">
              <w:rPr>
                <w:color w:val="000000"/>
                <w:sz w:val="24"/>
                <w:szCs w:val="24"/>
                <w:lang w:eastAsia="ru-RU"/>
              </w:rPr>
              <w:t>14</w:t>
            </w:r>
          </w:p>
        </w:tc>
        <w:tc>
          <w:tcPr>
            <w:tcW w:w="1563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1E09BA99" w14:textId="77777777" w:rsidR="0008368A" w:rsidRPr="000823E6" w:rsidRDefault="0008368A" w:rsidP="00FF15A1">
            <w:pPr>
              <w:rPr>
                <w:color w:val="000000"/>
                <w:sz w:val="24"/>
                <w:szCs w:val="24"/>
                <w:lang w:eastAsia="ru-RU"/>
              </w:rPr>
            </w:pPr>
            <w:r w:rsidRPr="000823E6">
              <w:rPr>
                <w:color w:val="000000"/>
                <w:sz w:val="24"/>
                <w:szCs w:val="24"/>
                <w:lang w:eastAsia="ru-RU"/>
              </w:rPr>
              <w:t>logo.ico</w:t>
            </w:r>
          </w:p>
        </w:tc>
        <w:tc>
          <w:tcPr>
            <w:tcW w:w="2861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76484B42" w14:textId="77777777" w:rsidR="0008368A" w:rsidRPr="000823E6" w:rsidRDefault="0008368A" w:rsidP="00FF15A1">
            <w:pPr>
              <w:rPr>
                <w:color w:val="000000"/>
                <w:sz w:val="24"/>
                <w:szCs w:val="24"/>
                <w:lang w:eastAsia="ru-RU"/>
              </w:rPr>
            </w:pPr>
            <w:r w:rsidRPr="000823E6">
              <w:rPr>
                <w:color w:val="000000"/>
                <w:sz w:val="24"/>
                <w:szCs w:val="24"/>
                <w:lang w:eastAsia="ru-RU"/>
              </w:rPr>
              <w:t>`./pictures/`</w:t>
            </w:r>
          </w:p>
        </w:tc>
        <w:tc>
          <w:tcPr>
            <w:tcW w:w="3344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4E7C0E59" w14:textId="77777777" w:rsidR="0008368A" w:rsidRPr="000823E6" w:rsidRDefault="0008368A" w:rsidP="00FF15A1">
            <w:pPr>
              <w:rPr>
                <w:color w:val="000000"/>
                <w:sz w:val="24"/>
                <w:szCs w:val="24"/>
                <w:lang w:eastAsia="ru-RU"/>
              </w:rPr>
            </w:pPr>
            <w:r w:rsidRPr="000823E6">
              <w:rPr>
                <w:color w:val="000000"/>
                <w:sz w:val="24"/>
                <w:szCs w:val="24"/>
                <w:lang w:eastAsia="ru-RU"/>
              </w:rPr>
              <w:t xml:space="preserve">Иконка сайта (favicon) для </w:t>
            </w:r>
          </w:p>
          <w:p w14:paraId="083F516A" w14:textId="77777777" w:rsidR="0008368A" w:rsidRPr="000823E6" w:rsidRDefault="0008368A" w:rsidP="00FF15A1">
            <w:pPr>
              <w:rPr>
                <w:color w:val="000000"/>
                <w:sz w:val="24"/>
                <w:szCs w:val="24"/>
                <w:lang w:eastAsia="ru-RU"/>
              </w:rPr>
            </w:pPr>
            <w:r w:rsidRPr="000823E6">
              <w:rPr>
                <w:color w:val="000000"/>
                <w:sz w:val="24"/>
                <w:szCs w:val="24"/>
                <w:lang w:eastAsia="ru-RU"/>
              </w:rPr>
              <w:t>отображения во вкладке браузера</w:t>
            </w:r>
          </w:p>
        </w:tc>
        <w:tc>
          <w:tcPr>
            <w:tcW w:w="1268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00230443" w14:textId="77777777" w:rsidR="0008368A" w:rsidRPr="000823E6" w:rsidRDefault="0008368A" w:rsidP="00FF15A1">
            <w:pPr>
              <w:rPr>
                <w:color w:val="000000"/>
                <w:sz w:val="24"/>
                <w:szCs w:val="24"/>
                <w:lang w:eastAsia="ru-RU"/>
              </w:rPr>
            </w:pPr>
            <w:r w:rsidRPr="000823E6">
              <w:rPr>
                <w:color w:val="000000"/>
                <w:sz w:val="24"/>
                <w:szCs w:val="24"/>
                <w:lang w:eastAsia="ru-RU"/>
              </w:rPr>
              <w:t>ICO</w:t>
            </w:r>
          </w:p>
        </w:tc>
      </w:tr>
    </w:tbl>
    <w:p w14:paraId="4336F8E0" w14:textId="77777777" w:rsidR="0008368A" w:rsidRPr="00951CD4" w:rsidRDefault="0008368A" w:rsidP="0008368A">
      <w:pPr>
        <w:jc w:val="both"/>
        <w:rPr>
          <w:sz w:val="28"/>
          <w:szCs w:val="28"/>
        </w:rPr>
      </w:pPr>
    </w:p>
    <w:p w14:paraId="2EF68C5B" w14:textId="77777777" w:rsidR="0008368A" w:rsidRDefault="0008368A" w:rsidP="0008368A">
      <w:pPr>
        <w:rPr>
          <w:b/>
          <w:bCs/>
        </w:rPr>
      </w:pPr>
    </w:p>
    <w:p w14:paraId="08B9ABF0" w14:textId="287CCA88" w:rsidR="0046408D" w:rsidRPr="0046408D" w:rsidRDefault="0046408D" w:rsidP="0046408D">
      <w:pPr>
        <w:rPr>
          <w:b/>
          <w:bCs/>
          <w:sz w:val="28"/>
        </w:rPr>
      </w:pPr>
      <w:r>
        <w:rPr>
          <w:b/>
          <w:bCs/>
        </w:rPr>
        <w:br w:type="page"/>
      </w:r>
    </w:p>
    <w:p w14:paraId="126C3910" w14:textId="2D0E04AD" w:rsidR="0080155C" w:rsidRPr="0080155C" w:rsidRDefault="0080155C" w:rsidP="0080155C">
      <w:pPr>
        <w:pStyle w:val="aff0"/>
        <w:spacing w:line="360" w:lineRule="exact"/>
        <w:rPr>
          <w:b/>
          <w:bCs/>
        </w:rPr>
      </w:pPr>
      <w:r w:rsidRPr="0080155C">
        <w:rPr>
          <w:b/>
          <w:bCs/>
        </w:rPr>
        <w:lastRenderedPageBreak/>
        <w:t>4 Тестирование</w:t>
      </w:r>
    </w:p>
    <w:p w14:paraId="5CD5E37E" w14:textId="77777777" w:rsidR="0080155C" w:rsidRPr="00BB4B0C" w:rsidRDefault="0080155C" w:rsidP="0080155C">
      <w:pPr>
        <w:pStyle w:val="aff0"/>
        <w:spacing w:line="360" w:lineRule="exact"/>
      </w:pPr>
    </w:p>
    <w:p w14:paraId="148539F5" w14:textId="3F13E57F" w:rsidR="0080155C" w:rsidRPr="000640B0" w:rsidRDefault="0080155C" w:rsidP="0080155C">
      <w:pPr>
        <w:pStyle w:val="aff0"/>
        <w:spacing w:line="360" w:lineRule="exact"/>
      </w:pPr>
      <w:r w:rsidRPr="000640B0">
        <w:t>В</w:t>
      </w:r>
      <w:r>
        <w:t xml:space="preserve"> </w:t>
      </w:r>
      <w:r w:rsidRPr="000640B0">
        <w:t>период</w:t>
      </w:r>
      <w:r>
        <w:t xml:space="preserve"> </w:t>
      </w:r>
      <w:r w:rsidRPr="000640B0">
        <w:t>с</w:t>
      </w:r>
      <w:r>
        <w:t xml:space="preserve"> </w:t>
      </w:r>
      <w:r w:rsidR="00361DED">
        <w:t>15</w:t>
      </w:r>
      <w:r>
        <w:t xml:space="preserve">.04.2026 </w:t>
      </w:r>
      <w:r w:rsidRPr="000640B0">
        <w:t>по</w:t>
      </w:r>
      <w:r>
        <w:t xml:space="preserve"> </w:t>
      </w:r>
      <w:r w:rsidR="00361DED">
        <w:t>22</w:t>
      </w:r>
      <w:r>
        <w:t xml:space="preserve">.04.2026 </w:t>
      </w:r>
      <w:r w:rsidRPr="000640B0">
        <w:t>происходил</w:t>
      </w:r>
      <w:r>
        <w:t xml:space="preserve"> </w:t>
      </w:r>
      <w:r w:rsidRPr="000640B0">
        <w:t>процесс</w:t>
      </w:r>
      <w:r>
        <w:t xml:space="preserve"> </w:t>
      </w:r>
      <w:r w:rsidRPr="000640B0">
        <w:t>тестирования</w:t>
      </w:r>
      <w:r>
        <w:t xml:space="preserve"> </w:t>
      </w:r>
      <w:r w:rsidRPr="00F26222">
        <w:t>программы</w:t>
      </w:r>
      <w:r>
        <w:t xml:space="preserve"> </w:t>
      </w:r>
      <w:r w:rsidRPr="00F26222">
        <w:t>«</w:t>
      </w:r>
      <w:r w:rsidR="00C27A84" w:rsidRPr="003C7F33">
        <w:t>Hotel Luxury</w:t>
      </w:r>
      <w:r w:rsidRPr="00F26222">
        <w:t>»</w:t>
      </w:r>
      <w:r>
        <w:t xml:space="preserve">. </w:t>
      </w:r>
      <w:r w:rsidRPr="000640B0">
        <w:t>Успешно</w:t>
      </w:r>
      <w:r>
        <w:t xml:space="preserve"> </w:t>
      </w:r>
      <w:r w:rsidRPr="000640B0">
        <w:t>было</w:t>
      </w:r>
      <w:r>
        <w:t xml:space="preserve"> </w:t>
      </w:r>
      <w:r w:rsidRPr="000640B0">
        <w:t>пройдено</w:t>
      </w:r>
      <w:r>
        <w:t xml:space="preserve"> </w:t>
      </w:r>
      <w:r w:rsidRPr="000640B0">
        <w:t>100%</w:t>
      </w:r>
      <w:r>
        <w:t xml:space="preserve"> </w:t>
      </w:r>
      <w:r w:rsidRPr="000640B0">
        <w:t>тест-кейсов</w:t>
      </w:r>
      <w:r>
        <w:t xml:space="preserve"> </w:t>
      </w:r>
      <w:r w:rsidRPr="000640B0">
        <w:t>крайне</w:t>
      </w:r>
      <w:r>
        <w:t xml:space="preserve"> </w:t>
      </w:r>
      <w:r w:rsidRPr="000640B0">
        <w:t>высокого</w:t>
      </w:r>
      <w:r>
        <w:t xml:space="preserve"> </w:t>
      </w:r>
      <w:r w:rsidRPr="000640B0">
        <w:t>приоритета,</w:t>
      </w:r>
      <w:r>
        <w:t xml:space="preserve"> </w:t>
      </w:r>
      <w:r w:rsidRPr="000640B0">
        <w:t>100%</w:t>
      </w:r>
      <w:r>
        <w:t xml:space="preserve"> </w:t>
      </w:r>
      <w:r w:rsidRPr="000640B0">
        <w:t>тест-кейсов</w:t>
      </w:r>
      <w:r>
        <w:t xml:space="preserve"> </w:t>
      </w:r>
      <w:r w:rsidRPr="000640B0">
        <w:t>высокого</w:t>
      </w:r>
      <w:r>
        <w:t xml:space="preserve"> </w:t>
      </w:r>
      <w:r w:rsidRPr="000640B0">
        <w:t>приоритета,</w:t>
      </w:r>
      <w:r>
        <w:t xml:space="preserve"> 50 </w:t>
      </w:r>
      <w:r w:rsidRPr="000640B0">
        <w:t>%тест-кейсов</w:t>
      </w:r>
      <w:r>
        <w:t xml:space="preserve"> </w:t>
      </w:r>
      <w:r w:rsidRPr="000640B0">
        <w:t>среднего</w:t>
      </w:r>
      <w:r>
        <w:t xml:space="preserve"> </w:t>
      </w:r>
      <w:r w:rsidRPr="000640B0">
        <w:t>приоритета</w:t>
      </w:r>
      <w:r>
        <w:t>.</w:t>
      </w:r>
    </w:p>
    <w:p w14:paraId="560D3608" w14:textId="77777777" w:rsidR="0080155C" w:rsidRPr="000640B0" w:rsidRDefault="0080155C" w:rsidP="0080155C">
      <w:pPr>
        <w:pStyle w:val="aff0"/>
        <w:spacing w:line="360" w:lineRule="exact"/>
      </w:pPr>
      <w:r w:rsidRPr="000640B0">
        <w:t>Команда</w:t>
      </w:r>
      <w:r>
        <w:t xml:space="preserve"> </w:t>
      </w:r>
      <w:r w:rsidRPr="000640B0">
        <w:t>тестировщиков</w:t>
      </w:r>
      <w:r>
        <w:t xml:space="preserve"> </w:t>
      </w:r>
      <w:r w:rsidRPr="000640B0">
        <w:t>описана</w:t>
      </w:r>
      <w:r>
        <w:t xml:space="preserve"> </w:t>
      </w:r>
      <w:r w:rsidRPr="000640B0">
        <w:t>в</w:t>
      </w:r>
      <w:r>
        <w:t xml:space="preserve"> </w:t>
      </w:r>
      <w:r w:rsidRPr="000640B0">
        <w:t>таблице</w:t>
      </w:r>
      <w:r>
        <w:t xml:space="preserve"> 4.</w:t>
      </w:r>
      <w:r w:rsidRPr="000640B0">
        <w:t>1.</w:t>
      </w:r>
    </w:p>
    <w:p w14:paraId="53DEBC6D" w14:textId="77777777" w:rsidR="0080155C" w:rsidRPr="000640B0" w:rsidRDefault="0080155C" w:rsidP="0080155C">
      <w:pPr>
        <w:pStyle w:val="aff0"/>
        <w:spacing w:line="360" w:lineRule="exact"/>
      </w:pPr>
    </w:p>
    <w:p w14:paraId="22EF948A" w14:textId="77777777" w:rsidR="0080155C" w:rsidRPr="000640B0" w:rsidRDefault="0080155C" w:rsidP="0080155C">
      <w:pPr>
        <w:pStyle w:val="aff0"/>
        <w:spacing w:line="360" w:lineRule="exact"/>
      </w:pPr>
      <w:r w:rsidRPr="000640B0">
        <w:t>Таблица</w:t>
      </w:r>
      <w:r>
        <w:t xml:space="preserve"> 4.</w:t>
      </w:r>
      <w:r w:rsidRPr="000640B0">
        <w:t>1</w:t>
      </w:r>
      <w:r>
        <w:t xml:space="preserve"> </w:t>
      </w:r>
      <w:r w:rsidRPr="000640B0">
        <w:t>–</w:t>
      </w:r>
      <w:r>
        <w:t xml:space="preserve"> </w:t>
      </w:r>
      <w:r w:rsidRPr="000640B0">
        <w:t>Команда</w:t>
      </w:r>
      <w:r>
        <w:t xml:space="preserve"> </w:t>
      </w:r>
      <w:r w:rsidRPr="000640B0">
        <w:t>тестировщиков</w:t>
      </w:r>
    </w:p>
    <w:tbl>
      <w:tblPr>
        <w:tblW w:w="0" w:type="auto"/>
        <w:jc w:val="center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7"/>
        <w:gridCol w:w="2977"/>
        <w:gridCol w:w="3527"/>
      </w:tblGrid>
      <w:tr w:rsidR="0080155C" w:rsidRPr="000640B0" w14:paraId="52FBF9C0" w14:textId="77777777" w:rsidTr="00FF15A1">
        <w:trPr>
          <w:jc w:val="center"/>
        </w:trPr>
        <w:tc>
          <w:tcPr>
            <w:tcW w:w="3387" w:type="dxa"/>
            <w:tcBorders>
              <w:top w:val="single" w:sz="12" w:space="0" w:color="auto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C223E09" w14:textId="77777777" w:rsidR="0080155C" w:rsidRPr="0080155C" w:rsidRDefault="0080155C" w:rsidP="0080155C">
            <w:pPr>
              <w:pStyle w:val="aff0"/>
              <w:spacing w:line="240" w:lineRule="auto"/>
              <w:ind w:left="0" w:right="0" w:firstLine="0"/>
              <w:jc w:val="center"/>
              <w:rPr>
                <w:sz w:val="24"/>
                <w:szCs w:val="18"/>
              </w:rPr>
            </w:pPr>
            <w:r w:rsidRPr="0080155C">
              <w:rPr>
                <w:sz w:val="24"/>
                <w:szCs w:val="18"/>
              </w:rPr>
              <w:t>ФИО</w:t>
            </w:r>
          </w:p>
        </w:tc>
        <w:tc>
          <w:tcPr>
            <w:tcW w:w="2977" w:type="dxa"/>
            <w:tcBorders>
              <w:top w:val="single" w:sz="12" w:space="0" w:color="auto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8B2B92F" w14:textId="77777777" w:rsidR="0080155C" w:rsidRPr="0080155C" w:rsidRDefault="0080155C" w:rsidP="0080155C">
            <w:pPr>
              <w:pStyle w:val="aff0"/>
              <w:spacing w:line="240" w:lineRule="auto"/>
              <w:ind w:left="0" w:right="0" w:firstLine="0"/>
              <w:jc w:val="center"/>
              <w:rPr>
                <w:sz w:val="24"/>
                <w:szCs w:val="18"/>
              </w:rPr>
            </w:pPr>
            <w:r w:rsidRPr="0080155C">
              <w:rPr>
                <w:sz w:val="24"/>
                <w:szCs w:val="18"/>
              </w:rPr>
              <w:t>Должность</w:t>
            </w:r>
          </w:p>
        </w:tc>
        <w:tc>
          <w:tcPr>
            <w:tcW w:w="3527" w:type="dxa"/>
            <w:tcBorders>
              <w:top w:val="single" w:sz="12" w:space="0" w:color="auto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B7718B6" w14:textId="77777777" w:rsidR="0080155C" w:rsidRPr="0080155C" w:rsidRDefault="0080155C" w:rsidP="0080155C">
            <w:pPr>
              <w:pStyle w:val="aff0"/>
              <w:spacing w:line="240" w:lineRule="auto"/>
              <w:ind w:left="0" w:right="0" w:firstLine="0"/>
              <w:jc w:val="center"/>
              <w:rPr>
                <w:sz w:val="24"/>
                <w:szCs w:val="18"/>
              </w:rPr>
            </w:pPr>
            <w:r w:rsidRPr="0080155C">
              <w:rPr>
                <w:sz w:val="24"/>
                <w:szCs w:val="18"/>
              </w:rPr>
              <w:t>Роль</w:t>
            </w:r>
          </w:p>
        </w:tc>
      </w:tr>
      <w:tr w:rsidR="0080155C" w:rsidRPr="000640B0" w14:paraId="58E73C8A" w14:textId="77777777" w:rsidTr="00FF15A1">
        <w:trPr>
          <w:jc w:val="center"/>
        </w:trPr>
        <w:tc>
          <w:tcPr>
            <w:tcW w:w="338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7A90980" w14:textId="77777777" w:rsidR="0080155C" w:rsidRPr="0080155C" w:rsidRDefault="0080155C" w:rsidP="0080155C">
            <w:pPr>
              <w:pStyle w:val="aff0"/>
              <w:spacing w:line="240" w:lineRule="auto"/>
              <w:ind w:left="0" w:right="0" w:firstLine="0"/>
              <w:rPr>
                <w:sz w:val="24"/>
                <w:szCs w:val="18"/>
              </w:rPr>
            </w:pPr>
            <w:r w:rsidRPr="0080155C">
              <w:rPr>
                <w:sz w:val="24"/>
                <w:szCs w:val="18"/>
              </w:rPr>
              <w:t>Аксамит Дмитрий Андреевич</w:t>
            </w:r>
          </w:p>
        </w:tc>
        <w:tc>
          <w:tcPr>
            <w:tcW w:w="297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ADE49AC" w14:textId="77777777" w:rsidR="0080155C" w:rsidRPr="0080155C" w:rsidRDefault="0080155C" w:rsidP="0080155C">
            <w:pPr>
              <w:pStyle w:val="aff0"/>
              <w:spacing w:line="240" w:lineRule="auto"/>
              <w:ind w:left="0" w:right="0" w:firstLine="0"/>
              <w:rPr>
                <w:sz w:val="24"/>
                <w:szCs w:val="18"/>
              </w:rPr>
            </w:pPr>
            <w:r w:rsidRPr="0080155C">
              <w:rPr>
                <w:sz w:val="24"/>
                <w:szCs w:val="18"/>
              </w:rPr>
              <w:t>Разработчик, тестировщик</w:t>
            </w:r>
          </w:p>
        </w:tc>
        <w:tc>
          <w:tcPr>
            <w:tcW w:w="352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CBCFA9D" w14:textId="77777777" w:rsidR="0080155C" w:rsidRPr="0080155C" w:rsidRDefault="0080155C" w:rsidP="0080155C">
            <w:pPr>
              <w:pStyle w:val="aff0"/>
              <w:spacing w:line="240" w:lineRule="auto"/>
              <w:ind w:left="0" w:right="0" w:firstLine="0"/>
              <w:rPr>
                <w:sz w:val="24"/>
                <w:szCs w:val="18"/>
              </w:rPr>
            </w:pPr>
            <w:r w:rsidRPr="0080155C">
              <w:rPr>
                <w:sz w:val="24"/>
                <w:szCs w:val="18"/>
              </w:rPr>
              <w:t>Ответственный за тестирование приложения</w:t>
            </w:r>
          </w:p>
        </w:tc>
      </w:tr>
    </w:tbl>
    <w:p w14:paraId="3A0A5C5D" w14:textId="77777777" w:rsidR="0080155C" w:rsidRPr="0080155C" w:rsidRDefault="0080155C" w:rsidP="0080155C">
      <w:pPr>
        <w:pStyle w:val="aff0"/>
        <w:spacing w:line="360" w:lineRule="exact"/>
      </w:pPr>
    </w:p>
    <w:p w14:paraId="3A863AA5" w14:textId="77777777" w:rsidR="0080155C" w:rsidRPr="00CC2369" w:rsidRDefault="0080155C" w:rsidP="0080155C">
      <w:pPr>
        <w:pStyle w:val="aff0"/>
        <w:spacing w:line="360" w:lineRule="exact"/>
      </w:pPr>
      <w:r w:rsidRPr="00CC2369">
        <w:t>Тестирование</w:t>
      </w:r>
      <w:r>
        <w:t xml:space="preserve"> </w:t>
      </w:r>
      <w:r w:rsidRPr="00CC2369">
        <w:t>производилось</w:t>
      </w:r>
      <w:r>
        <w:t xml:space="preserve"> </w:t>
      </w:r>
      <w:r w:rsidRPr="00CC2369">
        <w:t>на</w:t>
      </w:r>
      <w:r>
        <w:t xml:space="preserve"> </w:t>
      </w:r>
      <w:r w:rsidRPr="00CC2369">
        <w:t>операционной</w:t>
      </w:r>
      <w:r>
        <w:t xml:space="preserve"> </w:t>
      </w:r>
      <w:r w:rsidRPr="00CC2369">
        <w:t>системе</w:t>
      </w:r>
      <w:r>
        <w:t xml:space="preserve"> </w:t>
      </w:r>
      <w:r w:rsidRPr="00CC2369">
        <w:t>Windows.</w:t>
      </w:r>
      <w:r>
        <w:t xml:space="preserve"> </w:t>
      </w:r>
      <w:r w:rsidRPr="00CC2369">
        <w:t>Все</w:t>
      </w:r>
      <w:r>
        <w:t xml:space="preserve"> </w:t>
      </w:r>
      <w:r w:rsidRPr="00CC2369">
        <w:t>тест-кейсы</w:t>
      </w:r>
      <w:r>
        <w:t xml:space="preserve"> </w:t>
      </w:r>
      <w:r w:rsidRPr="00CC2369">
        <w:t>выполнялись</w:t>
      </w:r>
      <w:r>
        <w:t xml:space="preserve"> </w:t>
      </w:r>
      <w:r w:rsidRPr="00CC2369">
        <w:t>вручную.</w:t>
      </w:r>
      <w:r>
        <w:t xml:space="preserve"> </w:t>
      </w:r>
      <w:r w:rsidRPr="00CC2369">
        <w:t>Расписание</w:t>
      </w:r>
      <w:r>
        <w:t xml:space="preserve"> </w:t>
      </w:r>
      <w:r w:rsidRPr="00CC2369">
        <w:t>проведения</w:t>
      </w:r>
      <w:r>
        <w:t xml:space="preserve"> </w:t>
      </w:r>
      <w:r w:rsidRPr="00CC2369">
        <w:t>тестирования</w:t>
      </w:r>
      <w:r>
        <w:t xml:space="preserve"> </w:t>
      </w:r>
      <w:r w:rsidRPr="00CC2369">
        <w:t>представлено</w:t>
      </w:r>
      <w:r>
        <w:t xml:space="preserve"> </w:t>
      </w:r>
      <w:r w:rsidRPr="00CC2369">
        <w:t>в</w:t>
      </w:r>
      <w:r>
        <w:t xml:space="preserve"> </w:t>
      </w:r>
      <w:r w:rsidRPr="00CC2369">
        <w:t>таблице</w:t>
      </w:r>
      <w:r>
        <w:t xml:space="preserve"> </w:t>
      </w:r>
      <w:r w:rsidRPr="00CC2369">
        <w:t>4.2.</w:t>
      </w:r>
    </w:p>
    <w:p w14:paraId="4A84A422" w14:textId="77777777" w:rsidR="0080155C" w:rsidRPr="000640B0" w:rsidRDefault="0080155C" w:rsidP="0080155C">
      <w:pPr>
        <w:pStyle w:val="aff0"/>
        <w:spacing w:line="360" w:lineRule="exact"/>
      </w:pPr>
    </w:p>
    <w:p w14:paraId="5D997E2C" w14:textId="77777777" w:rsidR="0080155C" w:rsidRPr="000640B0" w:rsidRDefault="0080155C" w:rsidP="0080155C">
      <w:pPr>
        <w:pStyle w:val="aff0"/>
        <w:spacing w:line="360" w:lineRule="exact"/>
      </w:pPr>
      <w:r w:rsidRPr="000640B0">
        <w:t>Таблица</w:t>
      </w:r>
      <w:r>
        <w:t xml:space="preserve"> 4.</w:t>
      </w:r>
      <w:r w:rsidRPr="000640B0">
        <w:t>2</w:t>
      </w:r>
      <w:r>
        <w:t xml:space="preserve"> </w:t>
      </w:r>
      <w:r w:rsidRPr="000640B0">
        <w:t>–</w:t>
      </w:r>
      <w:r>
        <w:t xml:space="preserve"> </w:t>
      </w:r>
      <w:r w:rsidRPr="000640B0">
        <w:t>Расписание</w:t>
      </w:r>
      <w:r>
        <w:t xml:space="preserve"> </w:t>
      </w:r>
      <w:r w:rsidRPr="000640B0">
        <w:t>проведения</w:t>
      </w:r>
      <w:r>
        <w:t xml:space="preserve"> </w:t>
      </w:r>
      <w:r w:rsidRPr="000640B0">
        <w:t>тестирования</w:t>
      </w:r>
    </w:p>
    <w:tbl>
      <w:tblPr>
        <w:tblW w:w="0" w:type="auto"/>
        <w:jc w:val="center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6"/>
        <w:gridCol w:w="1701"/>
        <w:gridCol w:w="3402"/>
        <w:gridCol w:w="1542"/>
      </w:tblGrid>
      <w:tr w:rsidR="0080155C" w:rsidRPr="000640B0" w14:paraId="26993561" w14:textId="77777777" w:rsidTr="00FF15A1">
        <w:trPr>
          <w:trHeight w:val="170"/>
          <w:jc w:val="center"/>
        </w:trPr>
        <w:tc>
          <w:tcPr>
            <w:tcW w:w="32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48A454F" w14:textId="77777777" w:rsidR="0080155C" w:rsidRPr="0080155C" w:rsidRDefault="0080155C" w:rsidP="0080155C">
            <w:pPr>
              <w:pStyle w:val="aff0"/>
              <w:spacing w:line="240" w:lineRule="auto"/>
              <w:ind w:left="0" w:right="0" w:firstLine="0"/>
              <w:jc w:val="center"/>
              <w:rPr>
                <w:sz w:val="24"/>
                <w:szCs w:val="18"/>
              </w:rPr>
            </w:pPr>
            <w:r w:rsidRPr="0080155C">
              <w:rPr>
                <w:sz w:val="24"/>
                <w:szCs w:val="18"/>
              </w:rPr>
              <w:t>ФИО</w:t>
            </w:r>
          </w:p>
        </w:tc>
        <w:tc>
          <w:tcPr>
            <w:tcW w:w="17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791D40C" w14:textId="77777777" w:rsidR="0080155C" w:rsidRPr="0080155C" w:rsidRDefault="0080155C" w:rsidP="0080155C">
            <w:pPr>
              <w:pStyle w:val="aff0"/>
              <w:spacing w:line="240" w:lineRule="auto"/>
              <w:ind w:left="0" w:right="0" w:firstLine="0"/>
              <w:jc w:val="center"/>
              <w:rPr>
                <w:sz w:val="24"/>
                <w:szCs w:val="18"/>
              </w:rPr>
            </w:pPr>
            <w:r w:rsidRPr="0080155C">
              <w:rPr>
                <w:sz w:val="24"/>
                <w:szCs w:val="18"/>
              </w:rPr>
              <w:t>Дата</w:t>
            </w:r>
          </w:p>
        </w:tc>
        <w:tc>
          <w:tcPr>
            <w:tcW w:w="340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0809CDD" w14:textId="77777777" w:rsidR="0080155C" w:rsidRPr="0080155C" w:rsidRDefault="0080155C" w:rsidP="0080155C">
            <w:pPr>
              <w:pStyle w:val="aff0"/>
              <w:spacing w:line="240" w:lineRule="auto"/>
              <w:ind w:left="0" w:right="0" w:firstLine="0"/>
              <w:jc w:val="center"/>
              <w:rPr>
                <w:sz w:val="24"/>
                <w:szCs w:val="18"/>
              </w:rPr>
            </w:pPr>
            <w:r w:rsidRPr="0080155C">
              <w:rPr>
                <w:sz w:val="24"/>
                <w:szCs w:val="18"/>
              </w:rPr>
              <w:t>Деятельность</w:t>
            </w:r>
          </w:p>
        </w:tc>
        <w:tc>
          <w:tcPr>
            <w:tcW w:w="154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10E8F39" w14:textId="77777777" w:rsidR="0080155C" w:rsidRPr="0080155C" w:rsidRDefault="0080155C" w:rsidP="0080155C">
            <w:pPr>
              <w:pStyle w:val="aff0"/>
              <w:spacing w:line="240" w:lineRule="auto"/>
              <w:ind w:left="0" w:right="0" w:firstLine="0"/>
              <w:jc w:val="center"/>
              <w:rPr>
                <w:sz w:val="24"/>
                <w:szCs w:val="18"/>
              </w:rPr>
            </w:pPr>
            <w:r w:rsidRPr="0080155C">
              <w:rPr>
                <w:sz w:val="24"/>
                <w:szCs w:val="18"/>
              </w:rPr>
              <w:t>Продолжи-тельность, ч</w:t>
            </w:r>
          </w:p>
        </w:tc>
      </w:tr>
      <w:tr w:rsidR="0080155C" w:rsidRPr="000640B0" w14:paraId="3E02F059" w14:textId="77777777" w:rsidTr="00FF15A1">
        <w:trPr>
          <w:trHeight w:val="170"/>
          <w:jc w:val="center"/>
        </w:trPr>
        <w:tc>
          <w:tcPr>
            <w:tcW w:w="3246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EA1A281" w14:textId="77777777" w:rsidR="0080155C" w:rsidRPr="0080155C" w:rsidRDefault="0080155C" w:rsidP="0080155C">
            <w:pPr>
              <w:pStyle w:val="aff0"/>
              <w:spacing w:line="240" w:lineRule="auto"/>
              <w:ind w:left="0" w:right="0" w:firstLine="0"/>
              <w:rPr>
                <w:sz w:val="24"/>
                <w:szCs w:val="18"/>
              </w:rPr>
            </w:pPr>
            <w:r w:rsidRPr="0080155C">
              <w:rPr>
                <w:sz w:val="24"/>
                <w:szCs w:val="18"/>
              </w:rPr>
              <w:t>Аксамит Дмитрий Андреевич</w:t>
            </w:r>
          </w:p>
        </w:tc>
        <w:tc>
          <w:tcPr>
            <w:tcW w:w="1701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9E41327" w14:textId="415EDFE2" w:rsidR="0080155C" w:rsidRPr="0080155C" w:rsidRDefault="005D1A81" w:rsidP="0080155C">
            <w:pPr>
              <w:pStyle w:val="aff0"/>
              <w:spacing w:line="240" w:lineRule="auto"/>
              <w:ind w:left="0" w:right="0" w:firstLine="0"/>
              <w:rPr>
                <w:sz w:val="24"/>
                <w:szCs w:val="18"/>
              </w:rPr>
            </w:pPr>
            <w:r>
              <w:rPr>
                <w:sz w:val="24"/>
                <w:szCs w:val="18"/>
              </w:rPr>
              <w:t>15</w:t>
            </w:r>
            <w:r w:rsidR="0080155C" w:rsidRPr="0080155C">
              <w:rPr>
                <w:sz w:val="24"/>
                <w:szCs w:val="18"/>
              </w:rPr>
              <w:t>.04.2026</w:t>
            </w:r>
          </w:p>
        </w:tc>
        <w:tc>
          <w:tcPr>
            <w:tcW w:w="3402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DBFB10F" w14:textId="77777777" w:rsidR="0080155C" w:rsidRPr="0080155C" w:rsidRDefault="0080155C" w:rsidP="0080155C">
            <w:pPr>
              <w:pStyle w:val="aff0"/>
              <w:spacing w:line="240" w:lineRule="auto"/>
              <w:ind w:left="0" w:right="0" w:firstLine="0"/>
              <w:rPr>
                <w:sz w:val="24"/>
                <w:szCs w:val="18"/>
              </w:rPr>
            </w:pPr>
            <w:r w:rsidRPr="0080155C">
              <w:rPr>
                <w:sz w:val="24"/>
                <w:szCs w:val="18"/>
              </w:rPr>
              <w:t>Разработка тест-кейсов</w:t>
            </w:r>
          </w:p>
        </w:tc>
        <w:tc>
          <w:tcPr>
            <w:tcW w:w="1542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DF869E2" w14:textId="77777777" w:rsidR="0080155C" w:rsidRPr="0080155C" w:rsidRDefault="0080155C" w:rsidP="0080155C">
            <w:pPr>
              <w:pStyle w:val="aff0"/>
              <w:spacing w:line="240" w:lineRule="auto"/>
              <w:ind w:left="0" w:right="0" w:firstLine="0"/>
              <w:rPr>
                <w:sz w:val="24"/>
                <w:szCs w:val="18"/>
              </w:rPr>
            </w:pPr>
            <w:r w:rsidRPr="0080155C">
              <w:rPr>
                <w:sz w:val="24"/>
                <w:szCs w:val="18"/>
              </w:rPr>
              <w:t>3</w:t>
            </w:r>
          </w:p>
        </w:tc>
      </w:tr>
      <w:tr w:rsidR="0080155C" w:rsidRPr="000640B0" w14:paraId="09C8DBA1" w14:textId="77777777" w:rsidTr="00FF15A1">
        <w:trPr>
          <w:trHeight w:val="170"/>
          <w:jc w:val="center"/>
        </w:trPr>
        <w:tc>
          <w:tcPr>
            <w:tcW w:w="324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1CB59E1" w14:textId="77777777" w:rsidR="0080155C" w:rsidRPr="0080155C" w:rsidRDefault="0080155C" w:rsidP="0080155C">
            <w:pPr>
              <w:pStyle w:val="aff0"/>
              <w:spacing w:line="240" w:lineRule="auto"/>
              <w:ind w:left="0" w:right="0" w:firstLine="0"/>
              <w:rPr>
                <w:sz w:val="24"/>
                <w:szCs w:val="18"/>
              </w:rPr>
            </w:pPr>
            <w:r w:rsidRPr="0080155C">
              <w:rPr>
                <w:sz w:val="24"/>
                <w:szCs w:val="18"/>
              </w:rPr>
              <w:t>Аксамит Дмитрий Андреевич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143D485" w14:textId="74B565C5" w:rsidR="0080155C" w:rsidRPr="0080155C" w:rsidRDefault="005D1A81" w:rsidP="0080155C">
            <w:pPr>
              <w:pStyle w:val="aff0"/>
              <w:spacing w:line="240" w:lineRule="auto"/>
              <w:ind w:left="0" w:right="0" w:firstLine="0"/>
              <w:rPr>
                <w:sz w:val="24"/>
                <w:szCs w:val="18"/>
              </w:rPr>
            </w:pPr>
            <w:r>
              <w:rPr>
                <w:sz w:val="24"/>
                <w:szCs w:val="18"/>
              </w:rPr>
              <w:t>16</w:t>
            </w:r>
            <w:r w:rsidR="0080155C" w:rsidRPr="0080155C">
              <w:rPr>
                <w:sz w:val="24"/>
                <w:szCs w:val="18"/>
              </w:rPr>
              <w:t>.04.2026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23CCC9A" w14:textId="08A67136" w:rsidR="0080155C" w:rsidRPr="0080155C" w:rsidRDefault="0080155C" w:rsidP="0080155C">
            <w:pPr>
              <w:pStyle w:val="aff0"/>
              <w:spacing w:line="240" w:lineRule="auto"/>
              <w:ind w:left="0" w:right="0" w:firstLine="0"/>
              <w:rPr>
                <w:sz w:val="24"/>
                <w:szCs w:val="18"/>
              </w:rPr>
            </w:pPr>
            <w:r w:rsidRPr="0080155C">
              <w:rPr>
                <w:sz w:val="24"/>
                <w:szCs w:val="18"/>
              </w:rPr>
              <w:t xml:space="preserve">Тестирование </w:t>
            </w:r>
            <w:r w:rsidR="005D1A81">
              <w:rPr>
                <w:sz w:val="24"/>
                <w:szCs w:val="18"/>
              </w:rPr>
              <w:t>сайта</w:t>
            </w:r>
          </w:p>
        </w:tc>
        <w:tc>
          <w:tcPr>
            <w:tcW w:w="154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1822B6D" w14:textId="77777777" w:rsidR="0080155C" w:rsidRPr="0080155C" w:rsidRDefault="0080155C" w:rsidP="0080155C">
            <w:pPr>
              <w:pStyle w:val="aff0"/>
              <w:spacing w:line="240" w:lineRule="auto"/>
              <w:ind w:left="0" w:right="0" w:firstLine="0"/>
              <w:rPr>
                <w:sz w:val="24"/>
                <w:szCs w:val="18"/>
              </w:rPr>
            </w:pPr>
            <w:r w:rsidRPr="0080155C">
              <w:rPr>
                <w:sz w:val="24"/>
                <w:szCs w:val="18"/>
              </w:rPr>
              <w:t>4</w:t>
            </w:r>
          </w:p>
        </w:tc>
      </w:tr>
      <w:tr w:rsidR="0080155C" w:rsidRPr="000640B0" w14:paraId="5891BC1D" w14:textId="77777777" w:rsidTr="00FF15A1">
        <w:trPr>
          <w:trHeight w:val="170"/>
          <w:jc w:val="center"/>
        </w:trPr>
        <w:tc>
          <w:tcPr>
            <w:tcW w:w="324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99E5998" w14:textId="77777777" w:rsidR="0080155C" w:rsidRPr="0080155C" w:rsidRDefault="0080155C" w:rsidP="0080155C">
            <w:pPr>
              <w:pStyle w:val="aff0"/>
              <w:spacing w:line="240" w:lineRule="auto"/>
              <w:ind w:left="0" w:right="0" w:firstLine="0"/>
              <w:rPr>
                <w:sz w:val="24"/>
                <w:szCs w:val="18"/>
              </w:rPr>
            </w:pPr>
            <w:r w:rsidRPr="0080155C">
              <w:rPr>
                <w:sz w:val="24"/>
                <w:szCs w:val="18"/>
              </w:rPr>
              <w:t>Аксамит Дмитрий Андреевич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AE01F91" w14:textId="01B4A951" w:rsidR="0080155C" w:rsidRPr="0080155C" w:rsidRDefault="005D1A81" w:rsidP="0080155C">
            <w:pPr>
              <w:pStyle w:val="aff0"/>
              <w:spacing w:line="240" w:lineRule="auto"/>
              <w:ind w:left="0" w:right="0" w:firstLine="0"/>
              <w:rPr>
                <w:sz w:val="24"/>
                <w:szCs w:val="18"/>
              </w:rPr>
            </w:pPr>
            <w:r>
              <w:rPr>
                <w:sz w:val="24"/>
                <w:szCs w:val="18"/>
              </w:rPr>
              <w:t>18</w:t>
            </w:r>
            <w:r w:rsidR="0080155C" w:rsidRPr="0080155C">
              <w:rPr>
                <w:sz w:val="24"/>
                <w:szCs w:val="18"/>
              </w:rPr>
              <w:t>.04.2026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327E78D" w14:textId="77777777" w:rsidR="0080155C" w:rsidRPr="0080155C" w:rsidRDefault="0080155C" w:rsidP="0080155C">
            <w:pPr>
              <w:pStyle w:val="aff0"/>
              <w:spacing w:line="240" w:lineRule="auto"/>
              <w:ind w:left="0" w:right="0" w:firstLine="0"/>
              <w:rPr>
                <w:sz w:val="24"/>
                <w:szCs w:val="18"/>
              </w:rPr>
            </w:pPr>
            <w:r w:rsidRPr="0080155C">
              <w:rPr>
                <w:sz w:val="24"/>
                <w:szCs w:val="18"/>
              </w:rPr>
              <w:t>Анализ выполнения тест-кейсов</w:t>
            </w:r>
          </w:p>
        </w:tc>
        <w:tc>
          <w:tcPr>
            <w:tcW w:w="154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CEAD8F2" w14:textId="77777777" w:rsidR="0080155C" w:rsidRPr="0080155C" w:rsidRDefault="0080155C" w:rsidP="0080155C">
            <w:pPr>
              <w:pStyle w:val="aff0"/>
              <w:spacing w:line="240" w:lineRule="auto"/>
              <w:ind w:left="0" w:right="0" w:firstLine="0"/>
              <w:rPr>
                <w:sz w:val="24"/>
                <w:szCs w:val="18"/>
              </w:rPr>
            </w:pPr>
            <w:r w:rsidRPr="0080155C">
              <w:rPr>
                <w:sz w:val="24"/>
                <w:szCs w:val="18"/>
              </w:rPr>
              <w:t>1</w:t>
            </w:r>
          </w:p>
        </w:tc>
      </w:tr>
      <w:tr w:rsidR="0080155C" w:rsidRPr="000640B0" w14:paraId="6371FC25" w14:textId="77777777" w:rsidTr="00FF15A1">
        <w:trPr>
          <w:trHeight w:val="170"/>
          <w:jc w:val="center"/>
        </w:trPr>
        <w:tc>
          <w:tcPr>
            <w:tcW w:w="324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9EA9CA5" w14:textId="77777777" w:rsidR="0080155C" w:rsidRPr="0080155C" w:rsidRDefault="0080155C" w:rsidP="0080155C">
            <w:pPr>
              <w:pStyle w:val="aff0"/>
              <w:spacing w:line="240" w:lineRule="auto"/>
              <w:ind w:left="0" w:right="0" w:firstLine="0"/>
              <w:rPr>
                <w:sz w:val="24"/>
                <w:szCs w:val="18"/>
              </w:rPr>
            </w:pPr>
            <w:r w:rsidRPr="0080155C">
              <w:rPr>
                <w:sz w:val="24"/>
                <w:szCs w:val="18"/>
              </w:rPr>
              <w:t>Аксамит Дмитрий Андреевич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888464C" w14:textId="5196F05A" w:rsidR="0080155C" w:rsidRPr="0080155C" w:rsidRDefault="005D1A81" w:rsidP="0080155C">
            <w:pPr>
              <w:pStyle w:val="aff0"/>
              <w:spacing w:line="240" w:lineRule="auto"/>
              <w:ind w:left="0" w:right="0" w:firstLine="0"/>
              <w:rPr>
                <w:sz w:val="24"/>
                <w:szCs w:val="18"/>
              </w:rPr>
            </w:pPr>
            <w:r>
              <w:rPr>
                <w:sz w:val="24"/>
                <w:szCs w:val="18"/>
              </w:rPr>
              <w:t>19</w:t>
            </w:r>
            <w:r w:rsidR="0080155C" w:rsidRPr="0080155C">
              <w:rPr>
                <w:sz w:val="24"/>
                <w:szCs w:val="18"/>
              </w:rPr>
              <w:t>.04.2026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EFDC213" w14:textId="1F58B844" w:rsidR="0080155C" w:rsidRPr="0080155C" w:rsidRDefault="0080155C" w:rsidP="0080155C">
            <w:pPr>
              <w:pStyle w:val="aff0"/>
              <w:spacing w:line="240" w:lineRule="auto"/>
              <w:ind w:left="0" w:right="0" w:firstLine="0"/>
              <w:rPr>
                <w:sz w:val="24"/>
                <w:szCs w:val="18"/>
              </w:rPr>
            </w:pPr>
            <w:r w:rsidRPr="0080155C">
              <w:rPr>
                <w:sz w:val="24"/>
                <w:szCs w:val="18"/>
              </w:rPr>
              <w:t>Тестирование</w:t>
            </w:r>
            <w:r w:rsidR="005D1A81">
              <w:rPr>
                <w:sz w:val="24"/>
                <w:szCs w:val="18"/>
              </w:rPr>
              <w:t xml:space="preserve"> сайта</w:t>
            </w:r>
          </w:p>
        </w:tc>
        <w:tc>
          <w:tcPr>
            <w:tcW w:w="154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80B4564" w14:textId="77777777" w:rsidR="0080155C" w:rsidRPr="0080155C" w:rsidRDefault="0080155C" w:rsidP="0080155C">
            <w:pPr>
              <w:pStyle w:val="aff0"/>
              <w:spacing w:line="240" w:lineRule="auto"/>
              <w:ind w:left="0" w:right="0" w:firstLine="0"/>
              <w:rPr>
                <w:sz w:val="24"/>
                <w:szCs w:val="18"/>
              </w:rPr>
            </w:pPr>
            <w:r w:rsidRPr="0080155C">
              <w:rPr>
                <w:sz w:val="24"/>
                <w:szCs w:val="18"/>
              </w:rPr>
              <w:t>3</w:t>
            </w:r>
          </w:p>
        </w:tc>
      </w:tr>
      <w:tr w:rsidR="0080155C" w:rsidRPr="000640B0" w14:paraId="544970DB" w14:textId="77777777" w:rsidTr="00FF15A1">
        <w:trPr>
          <w:trHeight w:val="170"/>
          <w:jc w:val="center"/>
        </w:trPr>
        <w:tc>
          <w:tcPr>
            <w:tcW w:w="324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6E30A29" w14:textId="77777777" w:rsidR="0080155C" w:rsidRPr="0080155C" w:rsidRDefault="0080155C" w:rsidP="0080155C">
            <w:pPr>
              <w:pStyle w:val="aff0"/>
              <w:spacing w:line="240" w:lineRule="auto"/>
              <w:ind w:left="0" w:right="0" w:firstLine="0"/>
              <w:rPr>
                <w:sz w:val="24"/>
                <w:szCs w:val="18"/>
              </w:rPr>
            </w:pPr>
            <w:r w:rsidRPr="0080155C">
              <w:rPr>
                <w:sz w:val="24"/>
                <w:szCs w:val="18"/>
              </w:rPr>
              <w:t>Аксамит Дмитрий Андреевич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F097DE4" w14:textId="628E3961" w:rsidR="0080155C" w:rsidRPr="0080155C" w:rsidRDefault="005D1A81" w:rsidP="0080155C">
            <w:pPr>
              <w:pStyle w:val="aff0"/>
              <w:spacing w:line="240" w:lineRule="auto"/>
              <w:ind w:left="0" w:right="0" w:firstLine="0"/>
              <w:rPr>
                <w:sz w:val="24"/>
                <w:szCs w:val="18"/>
              </w:rPr>
            </w:pPr>
            <w:r>
              <w:rPr>
                <w:sz w:val="24"/>
                <w:szCs w:val="18"/>
              </w:rPr>
              <w:t>20</w:t>
            </w:r>
            <w:r w:rsidR="0080155C" w:rsidRPr="0080155C">
              <w:rPr>
                <w:sz w:val="24"/>
                <w:szCs w:val="18"/>
              </w:rPr>
              <w:t>.04.2026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A2F7A1B" w14:textId="77777777" w:rsidR="0080155C" w:rsidRPr="0080155C" w:rsidRDefault="0080155C" w:rsidP="0080155C">
            <w:pPr>
              <w:pStyle w:val="aff0"/>
              <w:spacing w:line="240" w:lineRule="auto"/>
              <w:ind w:left="0" w:right="0" w:firstLine="0"/>
              <w:rPr>
                <w:sz w:val="24"/>
                <w:szCs w:val="18"/>
              </w:rPr>
            </w:pPr>
            <w:r w:rsidRPr="0080155C">
              <w:rPr>
                <w:sz w:val="24"/>
                <w:szCs w:val="18"/>
              </w:rPr>
              <w:t>Составление отчёта о результатах тестирования</w:t>
            </w:r>
          </w:p>
        </w:tc>
        <w:tc>
          <w:tcPr>
            <w:tcW w:w="1542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A6C3566" w14:textId="77777777" w:rsidR="0080155C" w:rsidRPr="0080155C" w:rsidRDefault="0080155C" w:rsidP="0080155C">
            <w:pPr>
              <w:pStyle w:val="aff0"/>
              <w:spacing w:line="240" w:lineRule="auto"/>
              <w:ind w:left="0" w:right="0" w:firstLine="0"/>
              <w:rPr>
                <w:sz w:val="24"/>
                <w:szCs w:val="18"/>
              </w:rPr>
            </w:pPr>
            <w:r w:rsidRPr="0080155C">
              <w:rPr>
                <w:sz w:val="24"/>
                <w:szCs w:val="18"/>
              </w:rPr>
              <w:t>2</w:t>
            </w:r>
          </w:p>
        </w:tc>
      </w:tr>
    </w:tbl>
    <w:p w14:paraId="207B637E" w14:textId="77777777" w:rsidR="0080155C" w:rsidRPr="000640B0" w:rsidRDefault="0080155C" w:rsidP="0080155C">
      <w:pPr>
        <w:pStyle w:val="aff0"/>
        <w:spacing w:line="360" w:lineRule="exact"/>
      </w:pPr>
    </w:p>
    <w:p w14:paraId="38A49BC3" w14:textId="11209B4D" w:rsidR="0080155C" w:rsidRDefault="0080155C" w:rsidP="0080155C">
      <w:pPr>
        <w:pStyle w:val="aff0"/>
        <w:spacing w:line="360" w:lineRule="exact"/>
      </w:pPr>
      <w:r w:rsidRPr="000640B0">
        <w:t>Разработанные</w:t>
      </w:r>
      <w:r>
        <w:t xml:space="preserve"> </w:t>
      </w:r>
      <w:r w:rsidRPr="000640B0">
        <w:t>тест-кейсы</w:t>
      </w:r>
      <w:r>
        <w:t xml:space="preserve"> </w:t>
      </w:r>
      <w:r w:rsidRPr="000640B0">
        <w:t>и</w:t>
      </w:r>
      <w:r>
        <w:t xml:space="preserve"> </w:t>
      </w:r>
      <w:r w:rsidRPr="000640B0">
        <w:t>результаты</w:t>
      </w:r>
      <w:r>
        <w:t xml:space="preserve"> </w:t>
      </w:r>
      <w:r w:rsidRPr="000640B0">
        <w:t>тестирования</w:t>
      </w:r>
      <w:r>
        <w:t xml:space="preserve"> </w:t>
      </w:r>
      <w:r w:rsidRPr="000640B0">
        <w:t>представлены</w:t>
      </w:r>
      <w:r>
        <w:t xml:space="preserve"> </w:t>
      </w:r>
      <w:r w:rsidRPr="000640B0">
        <w:t>и</w:t>
      </w:r>
      <w:r>
        <w:t xml:space="preserve"> </w:t>
      </w:r>
      <w:r w:rsidRPr="000640B0">
        <w:t>описаны</w:t>
      </w:r>
      <w:r>
        <w:t xml:space="preserve"> </w:t>
      </w:r>
      <w:r w:rsidRPr="000640B0">
        <w:t>в</w:t>
      </w:r>
      <w:r>
        <w:t xml:space="preserve"> </w:t>
      </w:r>
      <w:r w:rsidRPr="000640B0">
        <w:t>приложении</w:t>
      </w:r>
      <w:r>
        <w:t xml:space="preserve"> </w:t>
      </w:r>
      <w:r w:rsidR="009333FB">
        <w:t>Б</w:t>
      </w:r>
      <w:r>
        <w:t xml:space="preserve"> </w:t>
      </w:r>
      <w:r w:rsidRPr="000640B0">
        <w:t>таблица</w:t>
      </w:r>
      <w:r>
        <w:t xml:space="preserve"> </w:t>
      </w:r>
      <w:r w:rsidR="009333FB">
        <w:t>Б</w:t>
      </w:r>
      <w:r w:rsidRPr="000640B0">
        <w:t>.1.</w:t>
      </w:r>
      <w:r>
        <w:t xml:space="preserve"> </w:t>
      </w:r>
      <w:r w:rsidRPr="000640B0">
        <w:t>Статистика</w:t>
      </w:r>
      <w:r>
        <w:t xml:space="preserve"> </w:t>
      </w:r>
      <w:r w:rsidRPr="000640B0">
        <w:t>по</w:t>
      </w:r>
      <w:r>
        <w:t xml:space="preserve"> </w:t>
      </w:r>
      <w:r w:rsidRPr="000640B0">
        <w:t>разработанным</w:t>
      </w:r>
      <w:r>
        <w:t xml:space="preserve"> </w:t>
      </w:r>
      <w:r w:rsidRPr="000640B0">
        <w:t>тест-кейсам</w:t>
      </w:r>
      <w:r>
        <w:t xml:space="preserve"> </w:t>
      </w:r>
      <w:r w:rsidRPr="000640B0">
        <w:t>представлена</w:t>
      </w:r>
      <w:r>
        <w:t xml:space="preserve"> </w:t>
      </w:r>
      <w:r w:rsidRPr="000640B0">
        <w:t>в</w:t>
      </w:r>
      <w:r>
        <w:t xml:space="preserve"> </w:t>
      </w:r>
      <w:r w:rsidRPr="000640B0">
        <w:t>таблице</w:t>
      </w:r>
      <w:r>
        <w:t xml:space="preserve"> 4.</w:t>
      </w:r>
      <w:r w:rsidRPr="000640B0">
        <w:t>3.</w:t>
      </w:r>
    </w:p>
    <w:p w14:paraId="1DF84A27" w14:textId="77777777" w:rsidR="0080155C" w:rsidRPr="000640B0" w:rsidRDefault="0080155C" w:rsidP="0080155C">
      <w:pPr>
        <w:pStyle w:val="aff0"/>
        <w:spacing w:line="360" w:lineRule="exact"/>
      </w:pPr>
    </w:p>
    <w:p w14:paraId="59418A7D" w14:textId="77777777" w:rsidR="0080155C" w:rsidRPr="000640B0" w:rsidRDefault="0080155C" w:rsidP="0080155C">
      <w:pPr>
        <w:pStyle w:val="aff0"/>
        <w:spacing w:line="360" w:lineRule="exact"/>
      </w:pPr>
      <w:r w:rsidRPr="000640B0">
        <w:t>Таблица</w:t>
      </w:r>
      <w:r>
        <w:t xml:space="preserve"> 4.</w:t>
      </w:r>
      <w:r w:rsidRPr="000640B0">
        <w:t>3</w:t>
      </w:r>
      <w:r>
        <w:t xml:space="preserve"> </w:t>
      </w:r>
      <w:r w:rsidRPr="000640B0">
        <w:t>–</w:t>
      </w:r>
      <w:r>
        <w:t xml:space="preserve"> </w:t>
      </w:r>
      <w:r w:rsidRPr="000640B0">
        <w:t>Статистика</w:t>
      </w:r>
      <w:r>
        <w:t xml:space="preserve"> </w:t>
      </w:r>
      <w:r w:rsidRPr="000640B0">
        <w:t>по</w:t>
      </w:r>
      <w:r>
        <w:t xml:space="preserve"> </w:t>
      </w:r>
      <w:r w:rsidRPr="000640B0">
        <w:t>разработанным</w:t>
      </w:r>
      <w:r>
        <w:t xml:space="preserve"> </w:t>
      </w:r>
      <w:r w:rsidRPr="000640B0">
        <w:t>тест-кейсам</w:t>
      </w:r>
    </w:p>
    <w:tbl>
      <w:tblPr>
        <w:tblW w:w="9766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2"/>
        <w:gridCol w:w="1225"/>
        <w:gridCol w:w="1503"/>
        <w:gridCol w:w="894"/>
        <w:gridCol w:w="1014"/>
        <w:gridCol w:w="973"/>
        <w:gridCol w:w="2045"/>
      </w:tblGrid>
      <w:tr w:rsidR="0080155C" w:rsidRPr="000640B0" w14:paraId="48E01A78" w14:textId="77777777" w:rsidTr="00C27A84">
        <w:trPr>
          <w:trHeight w:val="20"/>
          <w:jc w:val="center"/>
        </w:trPr>
        <w:tc>
          <w:tcPr>
            <w:tcW w:w="2112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26AD2D3" w14:textId="77777777" w:rsidR="0080155C" w:rsidRPr="0080155C" w:rsidRDefault="0080155C" w:rsidP="0080155C">
            <w:pPr>
              <w:pStyle w:val="aff0"/>
              <w:spacing w:line="240" w:lineRule="auto"/>
              <w:ind w:left="0" w:right="0" w:firstLine="0"/>
              <w:jc w:val="center"/>
              <w:rPr>
                <w:sz w:val="24"/>
                <w:szCs w:val="18"/>
              </w:rPr>
            </w:pPr>
            <w:r w:rsidRPr="0080155C">
              <w:rPr>
                <w:sz w:val="24"/>
                <w:szCs w:val="18"/>
              </w:rPr>
              <w:t>Статус</w:t>
            </w:r>
          </w:p>
        </w:tc>
        <w:tc>
          <w:tcPr>
            <w:tcW w:w="1225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726B455" w14:textId="77777777" w:rsidR="0080155C" w:rsidRPr="0080155C" w:rsidRDefault="0080155C" w:rsidP="0080155C">
            <w:pPr>
              <w:pStyle w:val="aff0"/>
              <w:spacing w:line="240" w:lineRule="auto"/>
              <w:ind w:left="0" w:right="0" w:firstLine="0"/>
              <w:jc w:val="center"/>
              <w:rPr>
                <w:sz w:val="24"/>
                <w:szCs w:val="18"/>
              </w:rPr>
            </w:pPr>
            <w:r w:rsidRPr="0080155C">
              <w:rPr>
                <w:sz w:val="24"/>
                <w:szCs w:val="18"/>
              </w:rPr>
              <w:t>Количество тест-кейсов</w:t>
            </w:r>
          </w:p>
        </w:tc>
        <w:tc>
          <w:tcPr>
            <w:tcW w:w="6429" w:type="dxa"/>
            <w:gridSpan w:val="5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2E0E5E3" w14:textId="77777777" w:rsidR="0080155C" w:rsidRPr="0080155C" w:rsidRDefault="0080155C" w:rsidP="0080155C">
            <w:pPr>
              <w:pStyle w:val="aff0"/>
              <w:spacing w:line="240" w:lineRule="auto"/>
              <w:ind w:left="0" w:right="0" w:firstLine="0"/>
              <w:jc w:val="center"/>
              <w:rPr>
                <w:sz w:val="24"/>
                <w:szCs w:val="18"/>
              </w:rPr>
            </w:pPr>
            <w:r w:rsidRPr="0080155C">
              <w:rPr>
                <w:sz w:val="24"/>
                <w:szCs w:val="18"/>
              </w:rPr>
              <w:t>Приоритет</w:t>
            </w:r>
          </w:p>
        </w:tc>
      </w:tr>
      <w:tr w:rsidR="0080155C" w:rsidRPr="000640B0" w14:paraId="45806CA7" w14:textId="77777777" w:rsidTr="00C27A84">
        <w:trPr>
          <w:trHeight w:val="20"/>
          <w:jc w:val="center"/>
        </w:trPr>
        <w:tc>
          <w:tcPr>
            <w:tcW w:w="2112" w:type="dxa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86441BD" w14:textId="77777777" w:rsidR="0080155C" w:rsidRPr="0080155C" w:rsidRDefault="0080155C" w:rsidP="0080155C">
            <w:pPr>
              <w:pStyle w:val="aff0"/>
              <w:spacing w:line="240" w:lineRule="auto"/>
              <w:ind w:left="0" w:right="0" w:firstLine="0"/>
              <w:jc w:val="center"/>
              <w:rPr>
                <w:sz w:val="24"/>
                <w:szCs w:val="18"/>
              </w:rPr>
            </w:pPr>
          </w:p>
        </w:tc>
        <w:tc>
          <w:tcPr>
            <w:tcW w:w="1225" w:type="dxa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93AC8D4" w14:textId="77777777" w:rsidR="0080155C" w:rsidRPr="0080155C" w:rsidRDefault="0080155C" w:rsidP="0080155C">
            <w:pPr>
              <w:pStyle w:val="aff0"/>
              <w:spacing w:line="240" w:lineRule="auto"/>
              <w:ind w:left="0" w:right="0" w:firstLine="0"/>
              <w:jc w:val="center"/>
              <w:rPr>
                <w:sz w:val="24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12" w:space="0" w:color="000000"/>
              <w:bottom w:val="single" w:sz="8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F372655" w14:textId="77777777" w:rsidR="0080155C" w:rsidRPr="0080155C" w:rsidRDefault="0080155C" w:rsidP="0080155C">
            <w:pPr>
              <w:pStyle w:val="aff0"/>
              <w:spacing w:line="240" w:lineRule="auto"/>
              <w:ind w:left="0" w:right="0" w:firstLine="0"/>
              <w:jc w:val="center"/>
              <w:rPr>
                <w:sz w:val="24"/>
                <w:szCs w:val="18"/>
              </w:rPr>
            </w:pPr>
            <w:r w:rsidRPr="0080155C">
              <w:rPr>
                <w:sz w:val="24"/>
                <w:szCs w:val="18"/>
              </w:rPr>
              <w:t>Крайне низкий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12" w:space="0" w:color="000000"/>
              <w:bottom w:val="single" w:sz="8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1C6895D" w14:textId="77777777" w:rsidR="0080155C" w:rsidRPr="0080155C" w:rsidRDefault="0080155C" w:rsidP="0080155C">
            <w:pPr>
              <w:pStyle w:val="aff0"/>
              <w:spacing w:line="240" w:lineRule="auto"/>
              <w:ind w:left="0" w:right="0" w:firstLine="0"/>
              <w:jc w:val="center"/>
              <w:rPr>
                <w:sz w:val="24"/>
                <w:szCs w:val="18"/>
              </w:rPr>
            </w:pPr>
            <w:r w:rsidRPr="0080155C">
              <w:rPr>
                <w:sz w:val="24"/>
                <w:szCs w:val="18"/>
              </w:rPr>
              <w:t>Низкий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12" w:space="0" w:color="000000"/>
              <w:bottom w:val="single" w:sz="8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8905947" w14:textId="77777777" w:rsidR="0080155C" w:rsidRPr="0080155C" w:rsidRDefault="0080155C" w:rsidP="0080155C">
            <w:pPr>
              <w:pStyle w:val="aff0"/>
              <w:spacing w:line="240" w:lineRule="auto"/>
              <w:ind w:left="0" w:right="0" w:firstLine="0"/>
              <w:jc w:val="center"/>
              <w:rPr>
                <w:sz w:val="24"/>
                <w:szCs w:val="18"/>
              </w:rPr>
            </w:pPr>
            <w:r w:rsidRPr="0080155C">
              <w:rPr>
                <w:sz w:val="24"/>
                <w:szCs w:val="18"/>
              </w:rPr>
              <w:t>Средний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12" w:space="0" w:color="000000"/>
              <w:bottom w:val="single" w:sz="8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4BDBDE2" w14:textId="77777777" w:rsidR="0080155C" w:rsidRPr="0080155C" w:rsidRDefault="0080155C" w:rsidP="0080155C">
            <w:pPr>
              <w:pStyle w:val="aff0"/>
              <w:spacing w:line="240" w:lineRule="auto"/>
              <w:ind w:left="0" w:right="0" w:firstLine="0"/>
              <w:jc w:val="center"/>
              <w:rPr>
                <w:sz w:val="24"/>
                <w:szCs w:val="18"/>
              </w:rPr>
            </w:pPr>
            <w:r w:rsidRPr="0080155C">
              <w:rPr>
                <w:sz w:val="24"/>
                <w:szCs w:val="18"/>
              </w:rPr>
              <w:t>Высокий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12" w:space="0" w:color="000000"/>
              <w:bottom w:val="single" w:sz="8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E2A3D59" w14:textId="77777777" w:rsidR="0080155C" w:rsidRPr="0080155C" w:rsidRDefault="0080155C" w:rsidP="0080155C">
            <w:pPr>
              <w:pStyle w:val="aff0"/>
              <w:spacing w:line="240" w:lineRule="auto"/>
              <w:ind w:left="0" w:right="0" w:firstLine="0"/>
              <w:jc w:val="center"/>
              <w:rPr>
                <w:sz w:val="24"/>
                <w:szCs w:val="18"/>
              </w:rPr>
            </w:pPr>
            <w:r w:rsidRPr="0080155C">
              <w:rPr>
                <w:sz w:val="24"/>
                <w:szCs w:val="18"/>
              </w:rPr>
              <w:t>Крайне высокий</w:t>
            </w:r>
          </w:p>
        </w:tc>
      </w:tr>
      <w:tr w:rsidR="0080155C" w:rsidRPr="000640B0" w14:paraId="4A0B9F70" w14:textId="77777777" w:rsidTr="00C27A84">
        <w:trPr>
          <w:trHeight w:val="20"/>
          <w:jc w:val="center"/>
        </w:trPr>
        <w:tc>
          <w:tcPr>
            <w:tcW w:w="2112" w:type="dxa"/>
            <w:tcBorders>
              <w:top w:val="single" w:sz="8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AD51D07" w14:textId="77777777" w:rsidR="0080155C" w:rsidRPr="0080155C" w:rsidRDefault="0080155C" w:rsidP="0080155C">
            <w:pPr>
              <w:pStyle w:val="aff0"/>
              <w:spacing w:line="240" w:lineRule="auto"/>
              <w:ind w:left="0" w:right="0" w:firstLine="0"/>
              <w:rPr>
                <w:sz w:val="24"/>
                <w:szCs w:val="18"/>
              </w:rPr>
            </w:pPr>
            <w:r w:rsidRPr="0080155C">
              <w:rPr>
                <w:sz w:val="24"/>
                <w:szCs w:val="18"/>
              </w:rPr>
              <w:t>Пройдено</w:t>
            </w:r>
          </w:p>
        </w:tc>
        <w:tc>
          <w:tcPr>
            <w:tcW w:w="1225" w:type="dxa"/>
            <w:tcBorders>
              <w:top w:val="single" w:sz="8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CC797FF" w14:textId="31791B30" w:rsidR="0080155C" w:rsidRPr="0080155C" w:rsidRDefault="0080155C" w:rsidP="0080155C">
            <w:pPr>
              <w:pStyle w:val="aff0"/>
              <w:spacing w:line="240" w:lineRule="auto"/>
              <w:ind w:left="0" w:right="0" w:firstLine="0"/>
              <w:rPr>
                <w:sz w:val="24"/>
                <w:szCs w:val="18"/>
              </w:rPr>
            </w:pPr>
            <w:r w:rsidRPr="0080155C">
              <w:rPr>
                <w:sz w:val="24"/>
                <w:szCs w:val="18"/>
              </w:rPr>
              <w:t>1</w:t>
            </w:r>
            <w:r w:rsidR="005D1A81">
              <w:rPr>
                <w:sz w:val="24"/>
                <w:szCs w:val="18"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01ECE41" w14:textId="77777777" w:rsidR="0080155C" w:rsidRPr="0080155C" w:rsidRDefault="0080155C" w:rsidP="0080155C">
            <w:pPr>
              <w:pStyle w:val="aff0"/>
              <w:spacing w:line="240" w:lineRule="auto"/>
              <w:ind w:left="0" w:right="0" w:firstLine="0"/>
              <w:rPr>
                <w:sz w:val="24"/>
                <w:szCs w:val="18"/>
              </w:rPr>
            </w:pPr>
            <w:r w:rsidRPr="0080155C">
              <w:rPr>
                <w:sz w:val="24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8DB6B6F" w14:textId="1DAFE3E7" w:rsidR="0080155C" w:rsidRPr="0080155C" w:rsidRDefault="005D1A81" w:rsidP="0080155C">
            <w:pPr>
              <w:pStyle w:val="aff0"/>
              <w:spacing w:line="240" w:lineRule="auto"/>
              <w:ind w:left="0" w:right="0" w:firstLine="0"/>
              <w:rPr>
                <w:sz w:val="24"/>
                <w:szCs w:val="18"/>
              </w:rPr>
            </w:pPr>
            <w:r>
              <w:rPr>
                <w:sz w:val="24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4B5304E" w14:textId="095B8CD9" w:rsidR="0080155C" w:rsidRPr="0080155C" w:rsidRDefault="005D1A81" w:rsidP="0080155C">
            <w:pPr>
              <w:pStyle w:val="aff0"/>
              <w:spacing w:line="240" w:lineRule="auto"/>
              <w:ind w:left="0" w:right="0" w:firstLine="0"/>
              <w:rPr>
                <w:sz w:val="24"/>
                <w:szCs w:val="18"/>
              </w:rPr>
            </w:pPr>
            <w:r>
              <w:rPr>
                <w:sz w:val="24"/>
                <w:szCs w:val="18"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60AF5E8" w14:textId="14A865A6" w:rsidR="0080155C" w:rsidRPr="0080155C" w:rsidRDefault="005D1A81" w:rsidP="0080155C">
            <w:pPr>
              <w:pStyle w:val="aff0"/>
              <w:spacing w:line="240" w:lineRule="auto"/>
              <w:ind w:left="0" w:right="0" w:firstLine="0"/>
              <w:rPr>
                <w:sz w:val="24"/>
                <w:szCs w:val="18"/>
              </w:rPr>
            </w:pPr>
            <w:r>
              <w:rPr>
                <w:sz w:val="24"/>
                <w:szCs w:val="18"/>
              </w:rPr>
              <w:t>6</w:t>
            </w:r>
          </w:p>
        </w:tc>
        <w:tc>
          <w:tcPr>
            <w:tcW w:w="2045" w:type="dxa"/>
            <w:tcBorders>
              <w:top w:val="single" w:sz="8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D888965" w14:textId="73BBA3AF" w:rsidR="0080155C" w:rsidRPr="0080155C" w:rsidRDefault="005D1A81" w:rsidP="0080155C">
            <w:pPr>
              <w:pStyle w:val="aff0"/>
              <w:spacing w:line="240" w:lineRule="auto"/>
              <w:ind w:left="0" w:right="0" w:firstLine="0"/>
              <w:rPr>
                <w:sz w:val="24"/>
                <w:szCs w:val="18"/>
              </w:rPr>
            </w:pPr>
            <w:r>
              <w:rPr>
                <w:sz w:val="24"/>
                <w:szCs w:val="18"/>
              </w:rPr>
              <w:t>3</w:t>
            </w:r>
          </w:p>
        </w:tc>
      </w:tr>
      <w:tr w:rsidR="0080155C" w:rsidRPr="000640B0" w14:paraId="5DEB8CAF" w14:textId="77777777" w:rsidTr="00C27A84">
        <w:trPr>
          <w:trHeight w:val="20"/>
          <w:jc w:val="center"/>
        </w:trPr>
        <w:tc>
          <w:tcPr>
            <w:tcW w:w="211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AF06AEC" w14:textId="77777777" w:rsidR="0080155C" w:rsidRPr="0080155C" w:rsidRDefault="0080155C" w:rsidP="0080155C">
            <w:pPr>
              <w:pStyle w:val="aff0"/>
              <w:spacing w:line="240" w:lineRule="auto"/>
              <w:ind w:left="0" w:right="0" w:firstLine="0"/>
              <w:rPr>
                <w:sz w:val="24"/>
                <w:szCs w:val="18"/>
              </w:rPr>
            </w:pPr>
            <w:r w:rsidRPr="0080155C">
              <w:rPr>
                <w:sz w:val="24"/>
                <w:szCs w:val="18"/>
              </w:rPr>
              <w:t>Не пройдено</w:t>
            </w:r>
          </w:p>
        </w:tc>
        <w:tc>
          <w:tcPr>
            <w:tcW w:w="1225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442B468" w14:textId="4CDDA761" w:rsidR="0080155C" w:rsidRPr="0080155C" w:rsidRDefault="005D1A81" w:rsidP="0080155C">
            <w:pPr>
              <w:pStyle w:val="aff0"/>
              <w:spacing w:line="240" w:lineRule="auto"/>
              <w:ind w:left="0" w:right="0" w:firstLine="0"/>
              <w:rPr>
                <w:sz w:val="24"/>
                <w:szCs w:val="18"/>
              </w:rPr>
            </w:pPr>
            <w:r>
              <w:rPr>
                <w:sz w:val="24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E0FB6FF" w14:textId="77777777" w:rsidR="0080155C" w:rsidRPr="0080155C" w:rsidRDefault="0080155C" w:rsidP="0080155C">
            <w:pPr>
              <w:pStyle w:val="aff0"/>
              <w:spacing w:line="240" w:lineRule="auto"/>
              <w:ind w:left="0" w:right="0" w:firstLine="0"/>
              <w:rPr>
                <w:sz w:val="24"/>
                <w:szCs w:val="18"/>
              </w:rPr>
            </w:pPr>
            <w:r w:rsidRPr="0080155C">
              <w:rPr>
                <w:sz w:val="24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BEC3DD6" w14:textId="77777777" w:rsidR="0080155C" w:rsidRPr="0080155C" w:rsidRDefault="0080155C" w:rsidP="0080155C">
            <w:pPr>
              <w:pStyle w:val="aff0"/>
              <w:spacing w:line="240" w:lineRule="auto"/>
              <w:ind w:left="0" w:right="0" w:firstLine="0"/>
              <w:rPr>
                <w:sz w:val="24"/>
                <w:szCs w:val="18"/>
              </w:rPr>
            </w:pPr>
            <w:r w:rsidRPr="0080155C">
              <w:rPr>
                <w:sz w:val="24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10D157A" w14:textId="77777777" w:rsidR="0080155C" w:rsidRPr="0080155C" w:rsidRDefault="0080155C" w:rsidP="0080155C">
            <w:pPr>
              <w:pStyle w:val="aff0"/>
              <w:spacing w:line="240" w:lineRule="auto"/>
              <w:ind w:left="0" w:right="0" w:firstLine="0"/>
              <w:rPr>
                <w:sz w:val="24"/>
                <w:szCs w:val="18"/>
              </w:rPr>
            </w:pPr>
            <w:r w:rsidRPr="0080155C">
              <w:rPr>
                <w:sz w:val="24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DFDE840" w14:textId="77777777" w:rsidR="0080155C" w:rsidRPr="0080155C" w:rsidRDefault="0080155C" w:rsidP="0080155C">
            <w:pPr>
              <w:pStyle w:val="aff0"/>
              <w:spacing w:line="240" w:lineRule="auto"/>
              <w:ind w:left="0" w:right="0" w:firstLine="0"/>
              <w:rPr>
                <w:sz w:val="24"/>
                <w:szCs w:val="18"/>
              </w:rPr>
            </w:pPr>
            <w:r w:rsidRPr="0080155C">
              <w:rPr>
                <w:sz w:val="24"/>
                <w:szCs w:val="18"/>
              </w:rPr>
              <w:t>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0C3ADB4" w14:textId="77777777" w:rsidR="0080155C" w:rsidRPr="0080155C" w:rsidRDefault="0080155C" w:rsidP="0080155C">
            <w:pPr>
              <w:pStyle w:val="aff0"/>
              <w:spacing w:line="240" w:lineRule="auto"/>
              <w:ind w:left="0" w:right="0" w:firstLine="0"/>
              <w:rPr>
                <w:sz w:val="24"/>
                <w:szCs w:val="18"/>
              </w:rPr>
            </w:pPr>
            <w:r w:rsidRPr="0080155C">
              <w:rPr>
                <w:sz w:val="24"/>
                <w:szCs w:val="18"/>
              </w:rPr>
              <w:t>0</w:t>
            </w:r>
          </w:p>
        </w:tc>
      </w:tr>
      <w:tr w:rsidR="0080155C" w:rsidRPr="000640B0" w14:paraId="4D50F4A5" w14:textId="77777777" w:rsidTr="00C27A84">
        <w:trPr>
          <w:trHeight w:val="20"/>
          <w:jc w:val="center"/>
        </w:trPr>
        <w:tc>
          <w:tcPr>
            <w:tcW w:w="211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080FB8E" w14:textId="77777777" w:rsidR="0080155C" w:rsidRPr="0080155C" w:rsidRDefault="0080155C" w:rsidP="0080155C">
            <w:pPr>
              <w:pStyle w:val="aff0"/>
              <w:spacing w:line="240" w:lineRule="auto"/>
              <w:ind w:left="0" w:right="0" w:firstLine="0"/>
              <w:rPr>
                <w:sz w:val="24"/>
                <w:szCs w:val="18"/>
              </w:rPr>
            </w:pPr>
            <w:r w:rsidRPr="0080155C">
              <w:rPr>
                <w:sz w:val="24"/>
                <w:szCs w:val="18"/>
              </w:rPr>
              <w:t>Заблокировано</w:t>
            </w:r>
          </w:p>
        </w:tc>
        <w:tc>
          <w:tcPr>
            <w:tcW w:w="1225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F3F323A" w14:textId="77777777" w:rsidR="0080155C" w:rsidRPr="0080155C" w:rsidRDefault="0080155C" w:rsidP="0080155C">
            <w:pPr>
              <w:pStyle w:val="aff0"/>
              <w:spacing w:line="240" w:lineRule="auto"/>
              <w:ind w:left="0" w:right="0" w:firstLine="0"/>
              <w:rPr>
                <w:sz w:val="24"/>
                <w:szCs w:val="18"/>
              </w:rPr>
            </w:pPr>
            <w:r w:rsidRPr="0080155C">
              <w:rPr>
                <w:sz w:val="24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676CB64" w14:textId="77777777" w:rsidR="0080155C" w:rsidRPr="0080155C" w:rsidRDefault="0080155C" w:rsidP="0080155C">
            <w:pPr>
              <w:pStyle w:val="aff0"/>
              <w:spacing w:line="240" w:lineRule="auto"/>
              <w:ind w:left="0" w:right="0" w:firstLine="0"/>
              <w:rPr>
                <w:sz w:val="24"/>
                <w:szCs w:val="18"/>
              </w:rPr>
            </w:pPr>
            <w:r w:rsidRPr="0080155C">
              <w:rPr>
                <w:sz w:val="24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6657984" w14:textId="77777777" w:rsidR="0080155C" w:rsidRPr="0080155C" w:rsidRDefault="0080155C" w:rsidP="0080155C">
            <w:pPr>
              <w:pStyle w:val="aff0"/>
              <w:spacing w:line="240" w:lineRule="auto"/>
              <w:ind w:left="0" w:right="0" w:firstLine="0"/>
              <w:rPr>
                <w:sz w:val="24"/>
                <w:szCs w:val="18"/>
              </w:rPr>
            </w:pPr>
            <w:r w:rsidRPr="0080155C">
              <w:rPr>
                <w:sz w:val="24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DF3B403" w14:textId="77777777" w:rsidR="0080155C" w:rsidRPr="0080155C" w:rsidRDefault="0080155C" w:rsidP="0080155C">
            <w:pPr>
              <w:pStyle w:val="aff0"/>
              <w:spacing w:line="240" w:lineRule="auto"/>
              <w:ind w:left="0" w:right="0" w:firstLine="0"/>
              <w:rPr>
                <w:sz w:val="24"/>
                <w:szCs w:val="18"/>
              </w:rPr>
            </w:pPr>
            <w:r w:rsidRPr="0080155C">
              <w:rPr>
                <w:sz w:val="24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94DC8FB" w14:textId="77777777" w:rsidR="0080155C" w:rsidRPr="0080155C" w:rsidRDefault="0080155C" w:rsidP="0080155C">
            <w:pPr>
              <w:pStyle w:val="aff0"/>
              <w:spacing w:line="240" w:lineRule="auto"/>
              <w:ind w:left="0" w:right="0" w:firstLine="0"/>
              <w:rPr>
                <w:sz w:val="24"/>
                <w:szCs w:val="18"/>
              </w:rPr>
            </w:pPr>
            <w:r w:rsidRPr="0080155C">
              <w:rPr>
                <w:sz w:val="24"/>
                <w:szCs w:val="18"/>
              </w:rPr>
              <w:t>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824229E" w14:textId="77777777" w:rsidR="0080155C" w:rsidRPr="0080155C" w:rsidRDefault="0080155C" w:rsidP="0080155C">
            <w:pPr>
              <w:pStyle w:val="aff0"/>
              <w:spacing w:line="240" w:lineRule="auto"/>
              <w:ind w:left="0" w:right="0" w:firstLine="0"/>
              <w:rPr>
                <w:sz w:val="24"/>
                <w:szCs w:val="18"/>
              </w:rPr>
            </w:pPr>
            <w:r w:rsidRPr="0080155C">
              <w:rPr>
                <w:sz w:val="24"/>
                <w:szCs w:val="18"/>
              </w:rPr>
              <w:t>0</w:t>
            </w:r>
          </w:p>
        </w:tc>
      </w:tr>
      <w:tr w:rsidR="0080155C" w:rsidRPr="000640B0" w14:paraId="116BCB52" w14:textId="77777777" w:rsidTr="00C27A84">
        <w:trPr>
          <w:trHeight w:val="20"/>
          <w:jc w:val="center"/>
        </w:trPr>
        <w:tc>
          <w:tcPr>
            <w:tcW w:w="2112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5C63156" w14:textId="77777777" w:rsidR="0080155C" w:rsidRPr="0080155C" w:rsidRDefault="0080155C" w:rsidP="0080155C">
            <w:pPr>
              <w:pStyle w:val="aff0"/>
              <w:spacing w:line="240" w:lineRule="auto"/>
              <w:ind w:left="0" w:right="0" w:firstLine="0"/>
              <w:rPr>
                <w:sz w:val="24"/>
                <w:szCs w:val="18"/>
              </w:rPr>
            </w:pPr>
            <w:r w:rsidRPr="0080155C">
              <w:rPr>
                <w:sz w:val="24"/>
                <w:szCs w:val="18"/>
              </w:rPr>
              <w:t xml:space="preserve">Не протестировано </w:t>
            </w:r>
          </w:p>
        </w:tc>
        <w:tc>
          <w:tcPr>
            <w:tcW w:w="1225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F5F9074" w14:textId="77777777" w:rsidR="0080155C" w:rsidRPr="0080155C" w:rsidRDefault="0080155C" w:rsidP="0080155C">
            <w:pPr>
              <w:pStyle w:val="aff0"/>
              <w:spacing w:line="240" w:lineRule="auto"/>
              <w:ind w:left="0" w:right="0" w:firstLine="0"/>
              <w:rPr>
                <w:sz w:val="24"/>
                <w:szCs w:val="18"/>
              </w:rPr>
            </w:pPr>
            <w:r w:rsidRPr="0080155C">
              <w:rPr>
                <w:sz w:val="24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0356E4E" w14:textId="77777777" w:rsidR="0080155C" w:rsidRPr="0080155C" w:rsidRDefault="0080155C" w:rsidP="0080155C">
            <w:pPr>
              <w:pStyle w:val="aff0"/>
              <w:spacing w:line="240" w:lineRule="auto"/>
              <w:ind w:left="0" w:right="0" w:firstLine="0"/>
              <w:rPr>
                <w:sz w:val="24"/>
                <w:szCs w:val="18"/>
              </w:rPr>
            </w:pPr>
            <w:r w:rsidRPr="0080155C">
              <w:rPr>
                <w:sz w:val="24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CD5A111" w14:textId="77777777" w:rsidR="0080155C" w:rsidRPr="0080155C" w:rsidRDefault="0080155C" w:rsidP="0080155C">
            <w:pPr>
              <w:pStyle w:val="aff0"/>
              <w:spacing w:line="240" w:lineRule="auto"/>
              <w:ind w:left="0" w:right="0" w:firstLine="0"/>
              <w:rPr>
                <w:sz w:val="24"/>
                <w:szCs w:val="18"/>
              </w:rPr>
            </w:pPr>
            <w:r w:rsidRPr="0080155C">
              <w:rPr>
                <w:sz w:val="24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A90F73F" w14:textId="77777777" w:rsidR="0080155C" w:rsidRPr="0080155C" w:rsidRDefault="0080155C" w:rsidP="0080155C">
            <w:pPr>
              <w:pStyle w:val="aff0"/>
              <w:spacing w:line="240" w:lineRule="auto"/>
              <w:ind w:left="0" w:right="0" w:firstLine="0"/>
              <w:rPr>
                <w:sz w:val="24"/>
                <w:szCs w:val="18"/>
              </w:rPr>
            </w:pPr>
            <w:r w:rsidRPr="0080155C">
              <w:rPr>
                <w:sz w:val="24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669FF49" w14:textId="77777777" w:rsidR="0080155C" w:rsidRPr="0080155C" w:rsidRDefault="0080155C" w:rsidP="0080155C">
            <w:pPr>
              <w:pStyle w:val="aff0"/>
              <w:spacing w:line="240" w:lineRule="auto"/>
              <w:ind w:left="0" w:right="0" w:firstLine="0"/>
              <w:rPr>
                <w:sz w:val="24"/>
                <w:szCs w:val="18"/>
              </w:rPr>
            </w:pPr>
            <w:r w:rsidRPr="0080155C">
              <w:rPr>
                <w:sz w:val="24"/>
                <w:szCs w:val="18"/>
              </w:rPr>
              <w:t>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B734D5C" w14:textId="77777777" w:rsidR="0080155C" w:rsidRPr="0080155C" w:rsidRDefault="0080155C" w:rsidP="0080155C">
            <w:pPr>
              <w:pStyle w:val="aff0"/>
              <w:spacing w:line="240" w:lineRule="auto"/>
              <w:ind w:left="0" w:right="0" w:firstLine="0"/>
              <w:rPr>
                <w:sz w:val="24"/>
                <w:szCs w:val="18"/>
              </w:rPr>
            </w:pPr>
            <w:r w:rsidRPr="0080155C">
              <w:rPr>
                <w:sz w:val="24"/>
                <w:szCs w:val="18"/>
              </w:rPr>
              <w:t>0</w:t>
            </w:r>
          </w:p>
        </w:tc>
      </w:tr>
    </w:tbl>
    <w:p w14:paraId="4D00947A" w14:textId="77777777" w:rsidR="0080155C" w:rsidRDefault="0080155C" w:rsidP="0080155C">
      <w:pPr>
        <w:pStyle w:val="aff0"/>
        <w:spacing w:line="360" w:lineRule="exact"/>
        <w:ind w:left="0" w:firstLine="0"/>
      </w:pPr>
    </w:p>
    <w:p w14:paraId="5F6B57AF" w14:textId="5D84DC34" w:rsidR="0080155C" w:rsidRDefault="0080155C" w:rsidP="0080155C">
      <w:pPr>
        <w:pStyle w:val="aff0"/>
        <w:spacing w:line="360" w:lineRule="exact"/>
        <w:ind w:left="0"/>
      </w:pPr>
      <w:r w:rsidRPr="000640B0">
        <w:t>В</w:t>
      </w:r>
      <w:r>
        <w:t xml:space="preserve"> </w:t>
      </w:r>
      <w:r w:rsidRPr="000640B0">
        <w:t>таблице</w:t>
      </w:r>
      <w:r>
        <w:t xml:space="preserve"> 4.</w:t>
      </w:r>
      <w:r w:rsidRPr="000640B0">
        <w:t>4</w:t>
      </w:r>
      <w:r>
        <w:t xml:space="preserve"> </w:t>
      </w:r>
      <w:r w:rsidRPr="000640B0">
        <w:t>представлена</w:t>
      </w:r>
      <w:r>
        <w:t xml:space="preserve"> </w:t>
      </w:r>
      <w:r w:rsidRPr="000640B0">
        <w:t>статистика</w:t>
      </w:r>
      <w:r>
        <w:t xml:space="preserve"> </w:t>
      </w:r>
      <w:r w:rsidRPr="000640B0">
        <w:t>по</w:t>
      </w:r>
      <w:r>
        <w:t xml:space="preserve"> </w:t>
      </w:r>
      <w:r w:rsidRPr="000640B0">
        <w:t>всем</w:t>
      </w:r>
      <w:r>
        <w:t xml:space="preserve"> </w:t>
      </w:r>
      <w:r w:rsidRPr="000640B0">
        <w:t>дефектам.</w:t>
      </w:r>
    </w:p>
    <w:p w14:paraId="6265ED3B" w14:textId="77777777" w:rsidR="0080155C" w:rsidRPr="000640B0" w:rsidRDefault="0080155C" w:rsidP="0080155C">
      <w:pPr>
        <w:pStyle w:val="aff0"/>
        <w:spacing w:line="360" w:lineRule="exact"/>
        <w:ind w:left="0" w:firstLine="0"/>
      </w:pPr>
    </w:p>
    <w:p w14:paraId="340FCA4A" w14:textId="77777777" w:rsidR="0080155C" w:rsidRPr="000640B0" w:rsidRDefault="0080155C" w:rsidP="0080155C">
      <w:pPr>
        <w:pStyle w:val="aff0"/>
        <w:spacing w:line="360" w:lineRule="exact"/>
        <w:ind w:firstLine="0"/>
      </w:pPr>
      <w:r w:rsidRPr="000640B0">
        <w:lastRenderedPageBreak/>
        <w:t>Таблица</w:t>
      </w:r>
      <w:r>
        <w:t xml:space="preserve"> 4.</w:t>
      </w:r>
      <w:r w:rsidRPr="000640B0">
        <w:t>4</w:t>
      </w:r>
      <w:r>
        <w:t xml:space="preserve"> </w:t>
      </w:r>
      <w:r w:rsidRPr="000640B0">
        <w:t>–</w:t>
      </w:r>
      <w:r>
        <w:t xml:space="preserve"> </w:t>
      </w:r>
      <w:r w:rsidRPr="000640B0">
        <w:t>Статистика</w:t>
      </w:r>
      <w:r>
        <w:t xml:space="preserve"> </w:t>
      </w:r>
      <w:r w:rsidRPr="000640B0">
        <w:t>по</w:t>
      </w:r>
      <w:r>
        <w:t xml:space="preserve"> </w:t>
      </w:r>
      <w:r w:rsidRPr="000640B0">
        <w:t>выявленным</w:t>
      </w:r>
      <w:r>
        <w:t xml:space="preserve"> </w:t>
      </w:r>
      <w:r w:rsidRPr="000640B0">
        <w:t>ошибкам</w:t>
      </w:r>
    </w:p>
    <w:tbl>
      <w:tblPr>
        <w:tblW w:w="9908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5"/>
        <w:gridCol w:w="2256"/>
        <w:gridCol w:w="945"/>
        <w:gridCol w:w="1072"/>
        <w:gridCol w:w="1094"/>
        <w:gridCol w:w="2686"/>
      </w:tblGrid>
      <w:tr w:rsidR="0080155C" w:rsidRPr="000640B0" w14:paraId="04474E82" w14:textId="77777777" w:rsidTr="00FF15A1">
        <w:trPr>
          <w:trHeight w:val="20"/>
          <w:jc w:val="center"/>
        </w:trPr>
        <w:tc>
          <w:tcPr>
            <w:tcW w:w="0" w:type="auto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CD03A12" w14:textId="77777777" w:rsidR="0080155C" w:rsidRPr="0080155C" w:rsidRDefault="0080155C" w:rsidP="0080155C">
            <w:pPr>
              <w:pStyle w:val="aff0"/>
              <w:spacing w:line="240" w:lineRule="auto"/>
              <w:ind w:left="0" w:right="0" w:firstLine="0"/>
              <w:jc w:val="center"/>
              <w:rPr>
                <w:sz w:val="24"/>
                <w:szCs w:val="18"/>
              </w:rPr>
            </w:pPr>
            <w:r w:rsidRPr="0080155C">
              <w:rPr>
                <w:sz w:val="24"/>
                <w:szCs w:val="18"/>
              </w:rPr>
              <w:t>Статус</w:t>
            </w:r>
          </w:p>
        </w:tc>
        <w:tc>
          <w:tcPr>
            <w:tcW w:w="0" w:type="auto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B509F6D" w14:textId="77777777" w:rsidR="0080155C" w:rsidRPr="0080155C" w:rsidRDefault="0080155C" w:rsidP="0080155C">
            <w:pPr>
              <w:pStyle w:val="aff0"/>
              <w:spacing w:line="240" w:lineRule="auto"/>
              <w:ind w:left="0" w:right="0" w:firstLine="0"/>
              <w:jc w:val="center"/>
              <w:rPr>
                <w:sz w:val="24"/>
                <w:szCs w:val="18"/>
              </w:rPr>
            </w:pPr>
            <w:r w:rsidRPr="0080155C">
              <w:rPr>
                <w:sz w:val="24"/>
                <w:szCs w:val="18"/>
              </w:rPr>
              <w:t>Количество ошибок</w:t>
            </w:r>
          </w:p>
        </w:tc>
        <w:tc>
          <w:tcPr>
            <w:tcW w:w="5794" w:type="dxa"/>
            <w:gridSpan w:val="4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F00FF1A" w14:textId="77777777" w:rsidR="0080155C" w:rsidRPr="0080155C" w:rsidRDefault="0080155C" w:rsidP="0080155C">
            <w:pPr>
              <w:pStyle w:val="aff0"/>
              <w:spacing w:line="240" w:lineRule="auto"/>
              <w:ind w:left="0" w:right="0" w:firstLine="0"/>
              <w:jc w:val="center"/>
              <w:rPr>
                <w:sz w:val="24"/>
                <w:szCs w:val="18"/>
              </w:rPr>
            </w:pPr>
            <w:r w:rsidRPr="0080155C">
              <w:rPr>
                <w:sz w:val="24"/>
                <w:szCs w:val="18"/>
              </w:rPr>
              <w:t>Важность</w:t>
            </w:r>
          </w:p>
        </w:tc>
      </w:tr>
      <w:tr w:rsidR="0080155C" w:rsidRPr="000640B0" w14:paraId="287570C6" w14:textId="77777777" w:rsidTr="00FF15A1">
        <w:trPr>
          <w:trHeight w:val="20"/>
          <w:jc w:val="center"/>
        </w:trPr>
        <w:tc>
          <w:tcPr>
            <w:tcW w:w="0" w:type="auto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3E9B7E55" w14:textId="77777777" w:rsidR="0080155C" w:rsidRPr="0080155C" w:rsidRDefault="0080155C" w:rsidP="0080155C">
            <w:pPr>
              <w:pStyle w:val="aff0"/>
              <w:spacing w:line="240" w:lineRule="auto"/>
              <w:ind w:left="0" w:right="0" w:firstLine="0"/>
              <w:jc w:val="center"/>
              <w:rPr>
                <w:sz w:val="24"/>
                <w:szCs w:val="18"/>
              </w:rPr>
            </w:pPr>
          </w:p>
        </w:tc>
        <w:tc>
          <w:tcPr>
            <w:tcW w:w="0" w:type="auto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6E4A6A0D" w14:textId="77777777" w:rsidR="0080155C" w:rsidRPr="0080155C" w:rsidRDefault="0080155C" w:rsidP="0080155C">
            <w:pPr>
              <w:pStyle w:val="aff0"/>
              <w:spacing w:line="240" w:lineRule="auto"/>
              <w:ind w:left="0" w:right="0" w:firstLine="0"/>
              <w:jc w:val="center"/>
              <w:rPr>
                <w:sz w:val="24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12" w:space="0" w:color="000000"/>
              <w:bottom w:val="single" w:sz="8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7D3797F" w14:textId="77777777" w:rsidR="0080155C" w:rsidRPr="0080155C" w:rsidRDefault="0080155C" w:rsidP="0080155C">
            <w:pPr>
              <w:pStyle w:val="aff0"/>
              <w:spacing w:line="240" w:lineRule="auto"/>
              <w:ind w:left="0" w:right="0" w:firstLine="0"/>
              <w:jc w:val="center"/>
              <w:rPr>
                <w:sz w:val="24"/>
                <w:szCs w:val="18"/>
              </w:rPr>
            </w:pPr>
            <w:r w:rsidRPr="0080155C">
              <w:rPr>
                <w:sz w:val="24"/>
                <w:szCs w:val="18"/>
              </w:rPr>
              <w:t>Низкая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12" w:space="0" w:color="000000"/>
              <w:bottom w:val="single" w:sz="8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6E8D1E1" w14:textId="77777777" w:rsidR="0080155C" w:rsidRPr="0080155C" w:rsidRDefault="0080155C" w:rsidP="0080155C">
            <w:pPr>
              <w:pStyle w:val="aff0"/>
              <w:spacing w:line="240" w:lineRule="auto"/>
              <w:ind w:left="0" w:right="0" w:firstLine="0"/>
              <w:jc w:val="center"/>
              <w:rPr>
                <w:sz w:val="24"/>
                <w:szCs w:val="18"/>
              </w:rPr>
            </w:pPr>
            <w:r w:rsidRPr="0080155C">
              <w:rPr>
                <w:sz w:val="24"/>
                <w:szCs w:val="18"/>
              </w:rPr>
              <w:t>Средняя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12" w:space="0" w:color="000000"/>
              <w:bottom w:val="single" w:sz="8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CC88F49" w14:textId="77777777" w:rsidR="0080155C" w:rsidRPr="0080155C" w:rsidRDefault="0080155C" w:rsidP="0080155C">
            <w:pPr>
              <w:pStyle w:val="aff0"/>
              <w:spacing w:line="240" w:lineRule="auto"/>
              <w:ind w:left="0" w:right="0" w:firstLine="0"/>
              <w:jc w:val="center"/>
              <w:rPr>
                <w:sz w:val="24"/>
                <w:szCs w:val="18"/>
              </w:rPr>
            </w:pPr>
            <w:r w:rsidRPr="0080155C">
              <w:rPr>
                <w:sz w:val="24"/>
                <w:szCs w:val="18"/>
              </w:rPr>
              <w:t>Высокая</w:t>
            </w:r>
          </w:p>
        </w:tc>
        <w:tc>
          <w:tcPr>
            <w:tcW w:w="2686" w:type="dxa"/>
            <w:tcBorders>
              <w:top w:val="single" w:sz="4" w:space="0" w:color="000000"/>
              <w:left w:val="single" w:sz="12" w:space="0" w:color="000000"/>
              <w:bottom w:val="single" w:sz="8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52DC899" w14:textId="77777777" w:rsidR="0080155C" w:rsidRPr="0080155C" w:rsidRDefault="0080155C" w:rsidP="0080155C">
            <w:pPr>
              <w:pStyle w:val="aff0"/>
              <w:spacing w:line="240" w:lineRule="auto"/>
              <w:ind w:left="0" w:right="0" w:firstLine="0"/>
              <w:jc w:val="center"/>
              <w:rPr>
                <w:sz w:val="24"/>
                <w:szCs w:val="18"/>
              </w:rPr>
            </w:pPr>
            <w:r w:rsidRPr="0080155C">
              <w:rPr>
                <w:sz w:val="24"/>
                <w:szCs w:val="18"/>
              </w:rPr>
              <w:t>Критическая</w:t>
            </w:r>
          </w:p>
        </w:tc>
      </w:tr>
      <w:tr w:rsidR="0080155C" w:rsidRPr="000640B0" w14:paraId="33C80A11" w14:textId="77777777" w:rsidTr="00FF15A1">
        <w:trPr>
          <w:trHeight w:val="20"/>
          <w:jc w:val="center"/>
        </w:trPr>
        <w:tc>
          <w:tcPr>
            <w:tcW w:w="0" w:type="auto"/>
            <w:tcBorders>
              <w:top w:val="single" w:sz="8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C741194" w14:textId="77777777" w:rsidR="0080155C" w:rsidRPr="0080155C" w:rsidRDefault="0080155C" w:rsidP="0080155C">
            <w:pPr>
              <w:pStyle w:val="aff0"/>
              <w:spacing w:line="240" w:lineRule="auto"/>
              <w:ind w:left="0" w:right="0" w:firstLine="0"/>
              <w:rPr>
                <w:sz w:val="24"/>
                <w:szCs w:val="18"/>
              </w:rPr>
            </w:pPr>
            <w:r w:rsidRPr="0080155C">
              <w:rPr>
                <w:sz w:val="24"/>
                <w:szCs w:val="18"/>
              </w:rPr>
              <w:t>Найдено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BD336B4" w14:textId="77777777" w:rsidR="0080155C" w:rsidRPr="0080155C" w:rsidRDefault="0080155C" w:rsidP="0080155C">
            <w:pPr>
              <w:pStyle w:val="aff0"/>
              <w:spacing w:line="240" w:lineRule="auto"/>
              <w:ind w:left="0" w:right="0" w:firstLine="0"/>
              <w:rPr>
                <w:sz w:val="24"/>
                <w:szCs w:val="18"/>
              </w:rPr>
            </w:pPr>
            <w:r w:rsidRPr="0080155C">
              <w:rPr>
                <w:sz w:val="24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0E66C5D" w14:textId="77777777" w:rsidR="0080155C" w:rsidRPr="0080155C" w:rsidRDefault="0080155C" w:rsidP="0080155C">
            <w:pPr>
              <w:pStyle w:val="aff0"/>
              <w:spacing w:line="240" w:lineRule="auto"/>
              <w:ind w:left="0" w:right="0" w:firstLine="0"/>
              <w:rPr>
                <w:sz w:val="24"/>
                <w:szCs w:val="18"/>
              </w:rPr>
            </w:pPr>
            <w:r w:rsidRPr="0080155C">
              <w:rPr>
                <w:sz w:val="24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2D7DE84" w14:textId="77777777" w:rsidR="0080155C" w:rsidRPr="0080155C" w:rsidRDefault="0080155C" w:rsidP="0080155C">
            <w:pPr>
              <w:pStyle w:val="aff0"/>
              <w:spacing w:line="240" w:lineRule="auto"/>
              <w:ind w:left="0" w:right="0" w:firstLine="0"/>
              <w:rPr>
                <w:sz w:val="24"/>
                <w:szCs w:val="18"/>
              </w:rPr>
            </w:pPr>
            <w:r w:rsidRPr="0080155C">
              <w:rPr>
                <w:sz w:val="24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E80204E" w14:textId="77777777" w:rsidR="0080155C" w:rsidRPr="0080155C" w:rsidRDefault="0080155C" w:rsidP="0080155C">
            <w:pPr>
              <w:pStyle w:val="aff0"/>
              <w:spacing w:line="240" w:lineRule="auto"/>
              <w:ind w:left="0" w:right="0" w:firstLine="0"/>
              <w:rPr>
                <w:sz w:val="24"/>
                <w:szCs w:val="18"/>
              </w:rPr>
            </w:pPr>
            <w:r w:rsidRPr="0080155C">
              <w:rPr>
                <w:sz w:val="24"/>
                <w:szCs w:val="18"/>
              </w:rPr>
              <w:t>0</w:t>
            </w:r>
          </w:p>
        </w:tc>
        <w:tc>
          <w:tcPr>
            <w:tcW w:w="2686" w:type="dxa"/>
            <w:tcBorders>
              <w:top w:val="single" w:sz="8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4643813" w14:textId="77777777" w:rsidR="0080155C" w:rsidRPr="0080155C" w:rsidRDefault="0080155C" w:rsidP="0080155C">
            <w:pPr>
              <w:pStyle w:val="aff0"/>
              <w:spacing w:line="240" w:lineRule="auto"/>
              <w:ind w:left="0" w:right="0" w:firstLine="0"/>
              <w:rPr>
                <w:sz w:val="24"/>
                <w:szCs w:val="18"/>
              </w:rPr>
            </w:pPr>
            <w:r w:rsidRPr="0080155C">
              <w:rPr>
                <w:sz w:val="24"/>
                <w:szCs w:val="18"/>
              </w:rPr>
              <w:t>0</w:t>
            </w:r>
          </w:p>
        </w:tc>
      </w:tr>
      <w:tr w:rsidR="0080155C" w:rsidRPr="000640B0" w14:paraId="7E1C9CAE" w14:textId="77777777" w:rsidTr="00FF15A1">
        <w:trPr>
          <w:trHeight w:val="20"/>
          <w:jc w:val="center"/>
        </w:trPr>
        <w:tc>
          <w:tcPr>
            <w:tcW w:w="0" w:type="auto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C370DDD" w14:textId="77777777" w:rsidR="0080155C" w:rsidRPr="0080155C" w:rsidRDefault="0080155C" w:rsidP="0080155C">
            <w:pPr>
              <w:pStyle w:val="aff0"/>
              <w:spacing w:line="240" w:lineRule="auto"/>
              <w:ind w:left="0" w:right="0" w:firstLine="0"/>
              <w:rPr>
                <w:sz w:val="24"/>
                <w:szCs w:val="18"/>
              </w:rPr>
            </w:pPr>
            <w:r w:rsidRPr="0080155C">
              <w:rPr>
                <w:sz w:val="24"/>
                <w:szCs w:val="18"/>
              </w:rPr>
              <w:t>Исправлено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71B890B" w14:textId="77777777" w:rsidR="0080155C" w:rsidRPr="0080155C" w:rsidRDefault="0080155C" w:rsidP="0080155C">
            <w:pPr>
              <w:pStyle w:val="aff0"/>
              <w:spacing w:line="240" w:lineRule="auto"/>
              <w:ind w:left="0" w:right="0" w:firstLine="0"/>
              <w:rPr>
                <w:sz w:val="24"/>
                <w:szCs w:val="18"/>
              </w:rPr>
            </w:pPr>
            <w:r w:rsidRPr="0080155C">
              <w:rPr>
                <w:sz w:val="24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6650F7C" w14:textId="77777777" w:rsidR="0080155C" w:rsidRPr="0080155C" w:rsidRDefault="0080155C" w:rsidP="0080155C">
            <w:pPr>
              <w:pStyle w:val="aff0"/>
              <w:spacing w:line="240" w:lineRule="auto"/>
              <w:ind w:left="0" w:right="0" w:firstLine="0"/>
              <w:rPr>
                <w:sz w:val="24"/>
                <w:szCs w:val="18"/>
              </w:rPr>
            </w:pPr>
            <w:r w:rsidRPr="0080155C">
              <w:rPr>
                <w:sz w:val="24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E0FF37F" w14:textId="77777777" w:rsidR="0080155C" w:rsidRPr="0080155C" w:rsidRDefault="0080155C" w:rsidP="0080155C">
            <w:pPr>
              <w:pStyle w:val="aff0"/>
              <w:spacing w:line="240" w:lineRule="auto"/>
              <w:ind w:left="0" w:right="0" w:firstLine="0"/>
              <w:rPr>
                <w:sz w:val="24"/>
                <w:szCs w:val="18"/>
              </w:rPr>
            </w:pPr>
            <w:r w:rsidRPr="0080155C">
              <w:rPr>
                <w:sz w:val="24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4FD14BF" w14:textId="77777777" w:rsidR="0080155C" w:rsidRPr="0080155C" w:rsidRDefault="0080155C" w:rsidP="0080155C">
            <w:pPr>
              <w:pStyle w:val="aff0"/>
              <w:spacing w:line="240" w:lineRule="auto"/>
              <w:ind w:left="0" w:right="0" w:firstLine="0"/>
              <w:rPr>
                <w:sz w:val="24"/>
                <w:szCs w:val="18"/>
              </w:rPr>
            </w:pPr>
            <w:r w:rsidRPr="0080155C">
              <w:rPr>
                <w:sz w:val="24"/>
                <w:szCs w:val="18"/>
              </w:rPr>
              <w:t>0</w:t>
            </w:r>
          </w:p>
        </w:tc>
        <w:tc>
          <w:tcPr>
            <w:tcW w:w="268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C11B368" w14:textId="77777777" w:rsidR="0080155C" w:rsidRPr="0080155C" w:rsidRDefault="0080155C" w:rsidP="0080155C">
            <w:pPr>
              <w:pStyle w:val="aff0"/>
              <w:spacing w:line="240" w:lineRule="auto"/>
              <w:ind w:left="0" w:right="0" w:firstLine="0"/>
              <w:rPr>
                <w:sz w:val="24"/>
                <w:szCs w:val="18"/>
              </w:rPr>
            </w:pPr>
            <w:r w:rsidRPr="0080155C">
              <w:rPr>
                <w:sz w:val="24"/>
                <w:szCs w:val="18"/>
              </w:rPr>
              <w:t>0</w:t>
            </w:r>
          </w:p>
        </w:tc>
      </w:tr>
      <w:tr w:rsidR="0080155C" w:rsidRPr="000640B0" w14:paraId="77F72171" w14:textId="77777777" w:rsidTr="00FF15A1">
        <w:trPr>
          <w:trHeight w:val="20"/>
          <w:jc w:val="center"/>
        </w:trPr>
        <w:tc>
          <w:tcPr>
            <w:tcW w:w="0" w:type="auto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AB3C1D0" w14:textId="77777777" w:rsidR="0080155C" w:rsidRPr="0080155C" w:rsidRDefault="0080155C" w:rsidP="0080155C">
            <w:pPr>
              <w:pStyle w:val="aff0"/>
              <w:spacing w:line="240" w:lineRule="auto"/>
              <w:ind w:left="0" w:right="0" w:firstLine="0"/>
              <w:rPr>
                <w:sz w:val="24"/>
                <w:szCs w:val="18"/>
              </w:rPr>
            </w:pPr>
            <w:r w:rsidRPr="0080155C">
              <w:rPr>
                <w:sz w:val="24"/>
                <w:szCs w:val="18"/>
              </w:rPr>
              <w:t>Проверено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D1F131E" w14:textId="77777777" w:rsidR="0080155C" w:rsidRPr="0080155C" w:rsidRDefault="0080155C" w:rsidP="0080155C">
            <w:pPr>
              <w:pStyle w:val="aff0"/>
              <w:spacing w:line="240" w:lineRule="auto"/>
              <w:ind w:left="0" w:right="0" w:firstLine="0"/>
              <w:rPr>
                <w:sz w:val="24"/>
                <w:szCs w:val="18"/>
              </w:rPr>
            </w:pPr>
            <w:r w:rsidRPr="0080155C">
              <w:rPr>
                <w:sz w:val="24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C2D3579" w14:textId="77777777" w:rsidR="0080155C" w:rsidRPr="0080155C" w:rsidRDefault="0080155C" w:rsidP="0080155C">
            <w:pPr>
              <w:pStyle w:val="aff0"/>
              <w:spacing w:line="240" w:lineRule="auto"/>
              <w:ind w:left="0" w:right="0" w:firstLine="0"/>
              <w:rPr>
                <w:sz w:val="24"/>
                <w:szCs w:val="18"/>
              </w:rPr>
            </w:pPr>
            <w:r w:rsidRPr="0080155C">
              <w:rPr>
                <w:sz w:val="24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D69390D" w14:textId="77777777" w:rsidR="0080155C" w:rsidRPr="0080155C" w:rsidRDefault="0080155C" w:rsidP="0080155C">
            <w:pPr>
              <w:pStyle w:val="aff0"/>
              <w:spacing w:line="240" w:lineRule="auto"/>
              <w:ind w:left="0" w:right="0" w:firstLine="0"/>
              <w:rPr>
                <w:sz w:val="24"/>
                <w:szCs w:val="18"/>
              </w:rPr>
            </w:pPr>
            <w:r w:rsidRPr="0080155C">
              <w:rPr>
                <w:sz w:val="24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8BE7640" w14:textId="77777777" w:rsidR="0080155C" w:rsidRPr="0080155C" w:rsidRDefault="0080155C" w:rsidP="0080155C">
            <w:pPr>
              <w:pStyle w:val="aff0"/>
              <w:spacing w:line="240" w:lineRule="auto"/>
              <w:ind w:left="0" w:right="0" w:firstLine="0"/>
              <w:rPr>
                <w:sz w:val="24"/>
                <w:szCs w:val="18"/>
              </w:rPr>
            </w:pPr>
            <w:r w:rsidRPr="0080155C">
              <w:rPr>
                <w:sz w:val="24"/>
                <w:szCs w:val="18"/>
              </w:rPr>
              <w:t>0</w:t>
            </w:r>
          </w:p>
        </w:tc>
        <w:tc>
          <w:tcPr>
            <w:tcW w:w="268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DCB3682" w14:textId="77777777" w:rsidR="0080155C" w:rsidRPr="0080155C" w:rsidRDefault="0080155C" w:rsidP="0080155C">
            <w:pPr>
              <w:pStyle w:val="aff0"/>
              <w:spacing w:line="240" w:lineRule="auto"/>
              <w:ind w:left="0" w:right="0" w:firstLine="0"/>
              <w:rPr>
                <w:sz w:val="24"/>
                <w:szCs w:val="18"/>
              </w:rPr>
            </w:pPr>
            <w:r w:rsidRPr="0080155C">
              <w:rPr>
                <w:sz w:val="24"/>
                <w:szCs w:val="18"/>
              </w:rPr>
              <w:t>0</w:t>
            </w:r>
          </w:p>
        </w:tc>
      </w:tr>
      <w:tr w:rsidR="0080155C" w:rsidRPr="000640B0" w14:paraId="652B3F7D" w14:textId="77777777" w:rsidTr="00FF15A1">
        <w:trPr>
          <w:trHeight w:val="20"/>
          <w:jc w:val="center"/>
        </w:trPr>
        <w:tc>
          <w:tcPr>
            <w:tcW w:w="0" w:type="auto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ECAF4F1" w14:textId="77777777" w:rsidR="0080155C" w:rsidRPr="0080155C" w:rsidRDefault="0080155C" w:rsidP="0080155C">
            <w:pPr>
              <w:pStyle w:val="aff0"/>
              <w:spacing w:line="240" w:lineRule="auto"/>
              <w:ind w:left="0" w:right="0" w:firstLine="0"/>
              <w:rPr>
                <w:sz w:val="24"/>
                <w:szCs w:val="18"/>
              </w:rPr>
            </w:pPr>
            <w:r w:rsidRPr="0080155C">
              <w:rPr>
                <w:sz w:val="24"/>
                <w:szCs w:val="18"/>
              </w:rPr>
              <w:t>Открыто заново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B23BC5C" w14:textId="77777777" w:rsidR="0080155C" w:rsidRPr="0080155C" w:rsidRDefault="0080155C" w:rsidP="0080155C">
            <w:pPr>
              <w:pStyle w:val="aff0"/>
              <w:spacing w:line="240" w:lineRule="auto"/>
              <w:ind w:left="0" w:right="0" w:firstLine="0"/>
              <w:rPr>
                <w:sz w:val="24"/>
                <w:szCs w:val="18"/>
              </w:rPr>
            </w:pPr>
            <w:r w:rsidRPr="0080155C">
              <w:rPr>
                <w:sz w:val="24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4FDE419" w14:textId="77777777" w:rsidR="0080155C" w:rsidRPr="0080155C" w:rsidRDefault="0080155C" w:rsidP="0080155C">
            <w:pPr>
              <w:pStyle w:val="aff0"/>
              <w:spacing w:line="240" w:lineRule="auto"/>
              <w:ind w:left="0" w:right="0" w:firstLine="0"/>
              <w:rPr>
                <w:sz w:val="24"/>
                <w:szCs w:val="18"/>
              </w:rPr>
            </w:pPr>
            <w:r w:rsidRPr="0080155C">
              <w:rPr>
                <w:sz w:val="24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B246247" w14:textId="77777777" w:rsidR="0080155C" w:rsidRPr="0080155C" w:rsidRDefault="0080155C" w:rsidP="0080155C">
            <w:pPr>
              <w:pStyle w:val="aff0"/>
              <w:spacing w:line="240" w:lineRule="auto"/>
              <w:ind w:left="0" w:right="0" w:firstLine="0"/>
              <w:rPr>
                <w:sz w:val="24"/>
                <w:szCs w:val="18"/>
              </w:rPr>
            </w:pPr>
            <w:r w:rsidRPr="0080155C">
              <w:rPr>
                <w:sz w:val="24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DDB3DC5" w14:textId="77777777" w:rsidR="0080155C" w:rsidRPr="0080155C" w:rsidRDefault="0080155C" w:rsidP="0080155C">
            <w:pPr>
              <w:pStyle w:val="aff0"/>
              <w:spacing w:line="240" w:lineRule="auto"/>
              <w:ind w:left="0" w:right="0" w:firstLine="0"/>
              <w:rPr>
                <w:sz w:val="24"/>
                <w:szCs w:val="18"/>
              </w:rPr>
            </w:pPr>
            <w:r w:rsidRPr="0080155C">
              <w:rPr>
                <w:sz w:val="24"/>
                <w:szCs w:val="18"/>
              </w:rPr>
              <w:t>0</w:t>
            </w:r>
          </w:p>
        </w:tc>
        <w:tc>
          <w:tcPr>
            <w:tcW w:w="268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EDD91B3" w14:textId="77777777" w:rsidR="0080155C" w:rsidRPr="0080155C" w:rsidRDefault="0080155C" w:rsidP="0080155C">
            <w:pPr>
              <w:pStyle w:val="aff0"/>
              <w:spacing w:line="240" w:lineRule="auto"/>
              <w:ind w:left="0" w:right="0" w:firstLine="0"/>
              <w:rPr>
                <w:sz w:val="24"/>
                <w:szCs w:val="18"/>
              </w:rPr>
            </w:pPr>
            <w:r w:rsidRPr="0080155C">
              <w:rPr>
                <w:sz w:val="24"/>
                <w:szCs w:val="18"/>
              </w:rPr>
              <w:t>0</w:t>
            </w:r>
          </w:p>
        </w:tc>
      </w:tr>
      <w:tr w:rsidR="0080155C" w:rsidRPr="000640B0" w14:paraId="4EAC49AF" w14:textId="77777777" w:rsidTr="00FF15A1">
        <w:trPr>
          <w:trHeight w:val="20"/>
          <w:jc w:val="center"/>
        </w:trPr>
        <w:tc>
          <w:tcPr>
            <w:tcW w:w="0" w:type="auto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72F98D8" w14:textId="77777777" w:rsidR="0080155C" w:rsidRPr="0080155C" w:rsidRDefault="0080155C" w:rsidP="0080155C">
            <w:pPr>
              <w:pStyle w:val="aff0"/>
              <w:spacing w:line="240" w:lineRule="auto"/>
              <w:ind w:left="0" w:right="0" w:firstLine="0"/>
              <w:rPr>
                <w:sz w:val="24"/>
                <w:szCs w:val="18"/>
              </w:rPr>
            </w:pPr>
            <w:r w:rsidRPr="0080155C">
              <w:rPr>
                <w:sz w:val="24"/>
                <w:szCs w:val="18"/>
              </w:rPr>
              <w:t>Отклонено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80768AB" w14:textId="77777777" w:rsidR="0080155C" w:rsidRPr="0080155C" w:rsidRDefault="0080155C" w:rsidP="0080155C">
            <w:pPr>
              <w:pStyle w:val="aff0"/>
              <w:spacing w:line="240" w:lineRule="auto"/>
              <w:ind w:left="0" w:right="0" w:firstLine="0"/>
              <w:rPr>
                <w:sz w:val="24"/>
                <w:szCs w:val="18"/>
              </w:rPr>
            </w:pPr>
            <w:r w:rsidRPr="0080155C">
              <w:rPr>
                <w:sz w:val="24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F472591" w14:textId="77777777" w:rsidR="0080155C" w:rsidRPr="0080155C" w:rsidRDefault="0080155C" w:rsidP="0080155C">
            <w:pPr>
              <w:pStyle w:val="aff0"/>
              <w:spacing w:line="240" w:lineRule="auto"/>
              <w:ind w:left="0" w:right="0" w:firstLine="0"/>
              <w:rPr>
                <w:sz w:val="24"/>
                <w:szCs w:val="18"/>
              </w:rPr>
            </w:pPr>
            <w:r w:rsidRPr="0080155C">
              <w:rPr>
                <w:sz w:val="24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778DD0F" w14:textId="77777777" w:rsidR="0080155C" w:rsidRPr="0080155C" w:rsidRDefault="0080155C" w:rsidP="0080155C">
            <w:pPr>
              <w:pStyle w:val="aff0"/>
              <w:spacing w:line="240" w:lineRule="auto"/>
              <w:ind w:left="0" w:right="0" w:firstLine="0"/>
              <w:rPr>
                <w:sz w:val="24"/>
                <w:szCs w:val="18"/>
              </w:rPr>
            </w:pPr>
            <w:r w:rsidRPr="0080155C">
              <w:rPr>
                <w:sz w:val="24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2C53076" w14:textId="77777777" w:rsidR="0080155C" w:rsidRPr="0080155C" w:rsidRDefault="0080155C" w:rsidP="0080155C">
            <w:pPr>
              <w:pStyle w:val="aff0"/>
              <w:spacing w:line="240" w:lineRule="auto"/>
              <w:ind w:left="0" w:right="0" w:firstLine="0"/>
              <w:rPr>
                <w:sz w:val="24"/>
                <w:szCs w:val="18"/>
              </w:rPr>
            </w:pPr>
            <w:r w:rsidRPr="0080155C">
              <w:rPr>
                <w:sz w:val="24"/>
                <w:szCs w:val="18"/>
              </w:rPr>
              <w:t>0</w:t>
            </w:r>
          </w:p>
        </w:tc>
        <w:tc>
          <w:tcPr>
            <w:tcW w:w="268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1E0F88F" w14:textId="77777777" w:rsidR="0080155C" w:rsidRPr="0080155C" w:rsidRDefault="0080155C" w:rsidP="0080155C">
            <w:pPr>
              <w:pStyle w:val="aff0"/>
              <w:spacing w:line="240" w:lineRule="auto"/>
              <w:ind w:left="0" w:right="0" w:firstLine="0"/>
              <w:rPr>
                <w:sz w:val="24"/>
                <w:szCs w:val="18"/>
              </w:rPr>
            </w:pPr>
            <w:r w:rsidRPr="0080155C">
              <w:rPr>
                <w:sz w:val="24"/>
                <w:szCs w:val="18"/>
              </w:rPr>
              <w:t>0</w:t>
            </w:r>
          </w:p>
        </w:tc>
      </w:tr>
    </w:tbl>
    <w:p w14:paraId="4293A035" w14:textId="77777777" w:rsidR="0080155C" w:rsidRPr="000640B0" w:rsidRDefault="0080155C" w:rsidP="0080155C">
      <w:pPr>
        <w:pStyle w:val="aff0"/>
        <w:spacing w:line="360" w:lineRule="exact"/>
      </w:pPr>
      <w:r w:rsidRPr="000640B0">
        <w:t>Список</w:t>
      </w:r>
      <w:r>
        <w:t xml:space="preserve"> </w:t>
      </w:r>
      <w:r w:rsidRPr="000640B0">
        <w:t>найденных</w:t>
      </w:r>
      <w:r>
        <w:t xml:space="preserve"> </w:t>
      </w:r>
      <w:r w:rsidRPr="000640B0">
        <w:t>дефектов</w:t>
      </w:r>
      <w:r>
        <w:t xml:space="preserve"> </w:t>
      </w:r>
      <w:r w:rsidRPr="000640B0">
        <w:t>представлен</w:t>
      </w:r>
      <w:r>
        <w:t xml:space="preserve"> </w:t>
      </w:r>
      <w:r w:rsidRPr="000640B0">
        <w:t>в</w:t>
      </w:r>
      <w:r>
        <w:t xml:space="preserve"> </w:t>
      </w:r>
      <w:r w:rsidRPr="000640B0">
        <w:t>таблице</w:t>
      </w:r>
      <w:r>
        <w:t xml:space="preserve"> </w:t>
      </w:r>
      <w:r w:rsidRPr="000640B0">
        <w:t>5.</w:t>
      </w:r>
    </w:p>
    <w:p w14:paraId="3475DEBB" w14:textId="77777777" w:rsidR="0080155C" w:rsidRPr="000640B0" w:rsidRDefault="0080155C" w:rsidP="0080155C">
      <w:pPr>
        <w:pStyle w:val="aff0"/>
        <w:spacing w:line="360" w:lineRule="exact"/>
      </w:pPr>
    </w:p>
    <w:p w14:paraId="28EE7EBB" w14:textId="77777777" w:rsidR="0080155C" w:rsidRPr="000640B0" w:rsidRDefault="0080155C" w:rsidP="0080155C">
      <w:pPr>
        <w:pStyle w:val="aff0"/>
        <w:spacing w:line="360" w:lineRule="exact"/>
      </w:pPr>
      <w:r w:rsidRPr="000640B0">
        <w:t>Таблица</w:t>
      </w:r>
      <w:r>
        <w:t xml:space="preserve"> </w:t>
      </w:r>
      <w:r w:rsidRPr="000640B0">
        <w:t>5</w:t>
      </w:r>
      <w:r>
        <w:t xml:space="preserve"> </w:t>
      </w:r>
      <w:r w:rsidRPr="000640B0">
        <w:t>–</w:t>
      </w:r>
      <w:r>
        <w:t xml:space="preserve"> </w:t>
      </w:r>
      <w:r w:rsidRPr="000640B0">
        <w:t>Список</w:t>
      </w:r>
      <w:r>
        <w:t xml:space="preserve"> </w:t>
      </w:r>
      <w:r w:rsidRPr="000640B0">
        <w:t>найденных</w:t>
      </w:r>
      <w:r>
        <w:t xml:space="preserve"> </w:t>
      </w:r>
      <w:r w:rsidRPr="000640B0">
        <w:t>дефектов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4"/>
        <w:gridCol w:w="2389"/>
        <w:gridCol w:w="2208"/>
        <w:gridCol w:w="2431"/>
        <w:gridCol w:w="39"/>
      </w:tblGrid>
      <w:tr w:rsidR="0080155C" w:rsidRPr="000640B0" w14:paraId="0E0E6A11" w14:textId="77777777" w:rsidTr="00FF15A1">
        <w:trPr>
          <w:jc w:val="center"/>
        </w:trPr>
        <w:tc>
          <w:tcPr>
            <w:tcW w:w="240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809AC2" w14:textId="77777777" w:rsidR="0080155C" w:rsidRPr="0080155C" w:rsidRDefault="0080155C" w:rsidP="0080155C">
            <w:pPr>
              <w:pStyle w:val="aff0"/>
              <w:spacing w:line="240" w:lineRule="auto"/>
              <w:ind w:left="0" w:right="0" w:firstLine="0"/>
              <w:jc w:val="center"/>
              <w:rPr>
                <w:sz w:val="24"/>
                <w:szCs w:val="18"/>
              </w:rPr>
            </w:pPr>
            <w:r w:rsidRPr="0080155C">
              <w:rPr>
                <w:sz w:val="24"/>
                <w:szCs w:val="18"/>
              </w:rPr>
              <w:t>Идентификатор</w:t>
            </w:r>
          </w:p>
        </w:tc>
        <w:tc>
          <w:tcPr>
            <w:tcW w:w="253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BDE19D" w14:textId="77777777" w:rsidR="0080155C" w:rsidRPr="0080155C" w:rsidRDefault="0080155C" w:rsidP="0080155C">
            <w:pPr>
              <w:pStyle w:val="aff0"/>
              <w:spacing w:line="240" w:lineRule="auto"/>
              <w:ind w:left="0" w:right="0" w:firstLine="0"/>
              <w:jc w:val="center"/>
              <w:rPr>
                <w:sz w:val="24"/>
                <w:szCs w:val="18"/>
              </w:rPr>
            </w:pPr>
            <w:r w:rsidRPr="0080155C">
              <w:rPr>
                <w:sz w:val="24"/>
                <w:szCs w:val="18"/>
              </w:rPr>
              <w:t>Важность</w:t>
            </w:r>
          </w:p>
        </w:tc>
        <w:tc>
          <w:tcPr>
            <w:tcW w:w="235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F851568" w14:textId="77777777" w:rsidR="0080155C" w:rsidRPr="0080155C" w:rsidRDefault="0080155C" w:rsidP="0080155C">
            <w:pPr>
              <w:pStyle w:val="aff0"/>
              <w:spacing w:line="240" w:lineRule="auto"/>
              <w:ind w:left="0" w:right="0" w:firstLine="0"/>
              <w:jc w:val="center"/>
              <w:rPr>
                <w:sz w:val="24"/>
                <w:szCs w:val="18"/>
              </w:rPr>
            </w:pPr>
            <w:r w:rsidRPr="0080155C">
              <w:rPr>
                <w:sz w:val="24"/>
                <w:szCs w:val="18"/>
              </w:rPr>
              <w:t>Описание</w:t>
            </w:r>
          </w:p>
        </w:tc>
        <w:tc>
          <w:tcPr>
            <w:tcW w:w="257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931AA9" w14:textId="77777777" w:rsidR="0080155C" w:rsidRPr="0080155C" w:rsidRDefault="0080155C" w:rsidP="0080155C">
            <w:pPr>
              <w:pStyle w:val="aff0"/>
              <w:spacing w:line="240" w:lineRule="auto"/>
              <w:ind w:left="0" w:right="0" w:firstLine="0"/>
              <w:jc w:val="center"/>
              <w:rPr>
                <w:sz w:val="24"/>
                <w:szCs w:val="18"/>
              </w:rPr>
            </w:pPr>
            <w:r w:rsidRPr="0080155C">
              <w:rPr>
                <w:sz w:val="24"/>
                <w:szCs w:val="18"/>
              </w:rPr>
              <w:t>Статус</w:t>
            </w:r>
          </w:p>
        </w:tc>
        <w:tc>
          <w:tcPr>
            <w:tcW w:w="39" w:type="dxa"/>
          </w:tcPr>
          <w:p w14:paraId="0972A41C" w14:textId="77777777" w:rsidR="0080155C" w:rsidRPr="0080155C" w:rsidRDefault="0080155C" w:rsidP="0080155C">
            <w:pPr>
              <w:pStyle w:val="aff0"/>
              <w:spacing w:line="360" w:lineRule="exact"/>
            </w:pPr>
          </w:p>
        </w:tc>
      </w:tr>
      <w:tr w:rsidR="0080155C" w:rsidRPr="000640B0" w14:paraId="4875A954" w14:textId="77777777" w:rsidTr="00FF15A1">
        <w:trPr>
          <w:jc w:val="center"/>
        </w:trPr>
        <w:tc>
          <w:tcPr>
            <w:tcW w:w="2402" w:type="dxa"/>
            <w:tcBorders>
              <w:top w:val="single" w:sz="12" w:space="0" w:color="000000"/>
              <w:left w:val="single" w:sz="12" w:space="0" w:color="000000"/>
              <w:bottom w:val="single" w:sz="12" w:space="0" w:color="auto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A07C1E0" w14:textId="77777777" w:rsidR="0080155C" w:rsidRPr="0080155C" w:rsidRDefault="0080155C" w:rsidP="0080155C">
            <w:pPr>
              <w:pStyle w:val="aff0"/>
              <w:spacing w:line="240" w:lineRule="auto"/>
              <w:ind w:left="0" w:right="0" w:firstLine="0"/>
              <w:rPr>
                <w:sz w:val="24"/>
                <w:szCs w:val="18"/>
              </w:rPr>
            </w:pPr>
            <w:r w:rsidRPr="0080155C">
              <w:rPr>
                <w:sz w:val="24"/>
                <w:szCs w:val="18"/>
              </w:rPr>
              <w:t>D_01</w:t>
            </w:r>
          </w:p>
        </w:tc>
        <w:tc>
          <w:tcPr>
            <w:tcW w:w="2531" w:type="dxa"/>
            <w:tcBorders>
              <w:top w:val="single" w:sz="12" w:space="0" w:color="000000"/>
              <w:left w:val="single" w:sz="12" w:space="0" w:color="000000"/>
              <w:bottom w:val="single" w:sz="12" w:space="0" w:color="auto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6A594F3" w14:textId="68410B70" w:rsidR="0080155C" w:rsidRPr="0080155C" w:rsidRDefault="009333FB" w:rsidP="0080155C">
            <w:pPr>
              <w:pStyle w:val="aff0"/>
              <w:spacing w:line="240" w:lineRule="auto"/>
              <w:ind w:left="0" w:right="0" w:firstLine="0"/>
              <w:rPr>
                <w:sz w:val="24"/>
                <w:szCs w:val="18"/>
              </w:rPr>
            </w:pPr>
            <w:r>
              <w:rPr>
                <w:sz w:val="24"/>
                <w:szCs w:val="18"/>
              </w:rPr>
              <w:t>среднее</w:t>
            </w:r>
          </w:p>
        </w:tc>
        <w:tc>
          <w:tcPr>
            <w:tcW w:w="2355" w:type="dxa"/>
            <w:tcBorders>
              <w:top w:val="single" w:sz="12" w:space="0" w:color="000000"/>
              <w:left w:val="single" w:sz="12" w:space="0" w:color="000000"/>
              <w:bottom w:val="single" w:sz="12" w:space="0" w:color="auto"/>
              <w:right w:val="single" w:sz="12" w:space="0" w:color="000000"/>
            </w:tcBorders>
            <w:vAlign w:val="center"/>
          </w:tcPr>
          <w:p w14:paraId="66074D83" w14:textId="77777777" w:rsidR="009333FB" w:rsidRPr="009333FB" w:rsidRDefault="009333FB" w:rsidP="009333FB">
            <w:pPr>
              <w:spacing w:line="278" w:lineRule="auto"/>
              <w:rPr>
                <w:sz w:val="22"/>
                <w:szCs w:val="22"/>
              </w:rPr>
            </w:pPr>
            <w:r w:rsidRPr="009333FB">
              <w:rPr>
                <w:sz w:val="22"/>
                <w:szCs w:val="22"/>
              </w:rPr>
              <w:t>Страница не прокручивается вверх</w:t>
            </w:r>
          </w:p>
          <w:p w14:paraId="495021AB" w14:textId="229AB7E6" w:rsidR="0080155C" w:rsidRPr="0080155C" w:rsidRDefault="0080155C" w:rsidP="0080155C">
            <w:pPr>
              <w:pStyle w:val="aff0"/>
              <w:spacing w:line="240" w:lineRule="auto"/>
              <w:ind w:left="0" w:right="0" w:firstLine="0"/>
              <w:rPr>
                <w:sz w:val="24"/>
                <w:szCs w:val="18"/>
              </w:rPr>
            </w:pPr>
          </w:p>
        </w:tc>
        <w:tc>
          <w:tcPr>
            <w:tcW w:w="2579" w:type="dxa"/>
            <w:tcBorders>
              <w:top w:val="single" w:sz="12" w:space="0" w:color="000000"/>
              <w:left w:val="single" w:sz="12" w:space="0" w:color="000000"/>
              <w:bottom w:val="single" w:sz="12" w:space="0" w:color="auto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2286C79" w14:textId="77777777" w:rsidR="0080155C" w:rsidRPr="0080155C" w:rsidRDefault="0080155C" w:rsidP="0080155C">
            <w:pPr>
              <w:pStyle w:val="aff0"/>
              <w:spacing w:line="240" w:lineRule="auto"/>
              <w:ind w:left="0" w:right="0" w:firstLine="0"/>
              <w:rPr>
                <w:sz w:val="24"/>
                <w:szCs w:val="18"/>
              </w:rPr>
            </w:pPr>
            <w:r w:rsidRPr="0080155C">
              <w:rPr>
                <w:sz w:val="24"/>
                <w:szCs w:val="18"/>
              </w:rPr>
              <w:t>Исправлено</w:t>
            </w:r>
          </w:p>
        </w:tc>
        <w:tc>
          <w:tcPr>
            <w:tcW w:w="39" w:type="dxa"/>
          </w:tcPr>
          <w:p w14:paraId="03D61F26" w14:textId="77777777" w:rsidR="0080155C" w:rsidRPr="0080155C" w:rsidRDefault="0080155C" w:rsidP="0080155C">
            <w:pPr>
              <w:pStyle w:val="aff0"/>
              <w:spacing w:line="360" w:lineRule="exact"/>
            </w:pPr>
          </w:p>
        </w:tc>
      </w:tr>
    </w:tbl>
    <w:p w14:paraId="64EDE204" w14:textId="77777777" w:rsidR="0080155C" w:rsidRDefault="0080155C" w:rsidP="0080155C">
      <w:pPr>
        <w:pStyle w:val="aff0"/>
        <w:spacing w:line="360" w:lineRule="exact"/>
      </w:pPr>
    </w:p>
    <w:p w14:paraId="15049FE1" w14:textId="63E66A54" w:rsidR="0080155C" w:rsidRPr="00C27A84" w:rsidRDefault="0080155C" w:rsidP="0080155C">
      <w:pPr>
        <w:pStyle w:val="aff0"/>
        <w:spacing w:line="360" w:lineRule="exact"/>
      </w:pPr>
      <w:r w:rsidRPr="00C27A84">
        <w:t xml:space="preserve">По результатам тестирования можно сделать вывод, что </w:t>
      </w:r>
      <w:r w:rsidR="00C27A84" w:rsidRPr="00C27A84">
        <w:t>сайт</w:t>
      </w:r>
      <w:r w:rsidRPr="00C27A84">
        <w:t xml:space="preserve"> «</w:t>
      </w:r>
      <w:r w:rsidR="00C27A84" w:rsidRPr="00C27A84">
        <w:t>Hotel Luxury</w:t>
      </w:r>
      <w:r w:rsidRPr="00C27A84">
        <w:t xml:space="preserve">» работает стабильно, выполняет все заявленные функции и готова к использованию. </w:t>
      </w:r>
    </w:p>
    <w:p w14:paraId="6D7627D8" w14:textId="77777777" w:rsidR="0080155C" w:rsidRDefault="0080155C" w:rsidP="0080155C">
      <w:pPr>
        <w:pStyle w:val="aff0"/>
        <w:spacing w:line="360" w:lineRule="exact"/>
      </w:pPr>
    </w:p>
    <w:p w14:paraId="68E370A5" w14:textId="77777777" w:rsidR="0080155C" w:rsidRDefault="0080155C" w:rsidP="0080155C">
      <w:pPr>
        <w:pStyle w:val="aff0"/>
        <w:spacing w:line="360" w:lineRule="exact"/>
      </w:pPr>
      <w:r>
        <w:br w:type="page"/>
      </w:r>
    </w:p>
    <w:p w14:paraId="4F6603CF" w14:textId="77777777" w:rsidR="005D1A81" w:rsidRDefault="005D1A81" w:rsidP="0046408D">
      <w:pPr>
        <w:ind w:firstLine="851"/>
        <w:rPr>
          <w:b/>
          <w:bCs/>
          <w:sz w:val="28"/>
          <w:szCs w:val="28"/>
        </w:rPr>
      </w:pPr>
      <w:r w:rsidRPr="005D1A81">
        <w:rPr>
          <w:b/>
          <w:bCs/>
          <w:sz w:val="28"/>
          <w:szCs w:val="28"/>
        </w:rPr>
        <w:lastRenderedPageBreak/>
        <w:t>5 Применение</w:t>
      </w:r>
    </w:p>
    <w:p w14:paraId="73E2BCBD" w14:textId="77777777" w:rsidR="003F17D4" w:rsidRDefault="003F17D4" w:rsidP="003F17D4">
      <w:pPr>
        <w:jc w:val="both"/>
        <w:rPr>
          <w:b/>
          <w:bCs/>
          <w:sz w:val="28"/>
          <w:szCs w:val="28"/>
        </w:rPr>
      </w:pPr>
    </w:p>
    <w:p w14:paraId="41D261A8" w14:textId="0F6E42AC" w:rsidR="003F17D4" w:rsidRPr="003F17D4" w:rsidRDefault="003F17D4" w:rsidP="003F17D4">
      <w:pPr>
        <w:spacing w:line="360" w:lineRule="exact"/>
        <w:ind w:firstLine="851"/>
        <w:jc w:val="both"/>
        <w:rPr>
          <w:sz w:val="28"/>
        </w:rPr>
      </w:pPr>
      <w:r w:rsidRPr="003F17D4">
        <w:rPr>
          <w:sz w:val="28"/>
        </w:rPr>
        <w:t>Область применения: программа (веб-сайт) предназначена для представления услуг отеля класса люкс, информирования потенциальных клиентов о номерах, услугах и возможностях бронирования. Сайт позволяет просматривать информацию о доступных номерах, услугах отеля, отзывах клиентов, а также оставлять заявки на бронирование и подписку на рассылку новостей.</w:t>
      </w:r>
    </w:p>
    <w:p w14:paraId="7D57008A" w14:textId="14006B7F" w:rsidR="003F17D4" w:rsidRPr="003F17D4" w:rsidRDefault="003F17D4" w:rsidP="003F17D4">
      <w:pPr>
        <w:spacing w:line="360" w:lineRule="exact"/>
        <w:ind w:firstLine="851"/>
        <w:jc w:val="both"/>
        <w:rPr>
          <w:sz w:val="28"/>
        </w:rPr>
      </w:pPr>
      <w:r w:rsidRPr="003F17D4">
        <w:rPr>
          <w:sz w:val="28"/>
        </w:rPr>
        <w:t>Наименование программы: Hotel Luxury.</w:t>
      </w:r>
    </w:p>
    <w:p w14:paraId="1AFD250B" w14:textId="6F28A4A6" w:rsidR="003F17D4" w:rsidRPr="003F17D4" w:rsidRDefault="003F17D4" w:rsidP="003F17D4">
      <w:pPr>
        <w:spacing w:line="360" w:lineRule="exact"/>
        <w:ind w:firstLine="851"/>
        <w:jc w:val="both"/>
        <w:rPr>
          <w:sz w:val="28"/>
        </w:rPr>
      </w:pPr>
      <w:r w:rsidRPr="003F17D4">
        <w:rPr>
          <w:sz w:val="28"/>
        </w:rPr>
        <w:t>Программное обеспечение, необходимое для функционирования программы: для работы сайта требуется современный веб-браузер с поддержкой стандартов HTML5, CSS3 и JavaScript. Рекомендуется использовать последние версии браузеров: Google Chrome 90+, Mozilla Firefox 88+, Microsoft Edge 90+, Safari 14+. Программа не требует установки дополнительного программного обеспечения, серверной части или систем управления базами данных, так как является статической одностраничной версией.</w:t>
      </w:r>
    </w:p>
    <w:p w14:paraId="7C82D33C" w14:textId="72EB4D92" w:rsidR="003F17D4" w:rsidRPr="003F17D4" w:rsidRDefault="003F17D4" w:rsidP="003F17D4">
      <w:pPr>
        <w:spacing w:line="360" w:lineRule="exact"/>
        <w:ind w:firstLine="851"/>
        <w:jc w:val="both"/>
        <w:rPr>
          <w:sz w:val="28"/>
        </w:rPr>
      </w:pPr>
      <w:r w:rsidRPr="003F17D4">
        <w:rPr>
          <w:sz w:val="28"/>
        </w:rPr>
        <w:t>Минимальные системные требования:</w:t>
      </w:r>
    </w:p>
    <w:p w14:paraId="41EEA67F" w14:textId="77777777" w:rsidR="003F17D4" w:rsidRPr="003F17D4" w:rsidRDefault="003F17D4" w:rsidP="003F17D4">
      <w:pPr>
        <w:spacing w:line="360" w:lineRule="exact"/>
        <w:ind w:firstLine="851"/>
        <w:jc w:val="both"/>
        <w:rPr>
          <w:sz w:val="28"/>
        </w:rPr>
      </w:pPr>
      <w:r w:rsidRPr="003F17D4">
        <w:rPr>
          <w:sz w:val="28"/>
        </w:rPr>
        <w:t>- операционная система: Windows 10 / macOS 10.15 / Linux (с поддержкой современных браузеров);</w:t>
      </w:r>
    </w:p>
    <w:p w14:paraId="7B764028" w14:textId="77777777" w:rsidR="003F17D4" w:rsidRPr="003F17D4" w:rsidRDefault="003F17D4" w:rsidP="003F17D4">
      <w:pPr>
        <w:spacing w:line="360" w:lineRule="exact"/>
        <w:ind w:firstLine="851"/>
        <w:jc w:val="both"/>
        <w:rPr>
          <w:sz w:val="28"/>
        </w:rPr>
      </w:pPr>
      <w:r w:rsidRPr="003F17D4">
        <w:rPr>
          <w:sz w:val="28"/>
        </w:rPr>
        <w:t>- оперативная память: от 2 ГБ;</w:t>
      </w:r>
    </w:p>
    <w:p w14:paraId="02883F90" w14:textId="77777777" w:rsidR="003F17D4" w:rsidRPr="003F17D4" w:rsidRDefault="003F17D4" w:rsidP="003F17D4">
      <w:pPr>
        <w:spacing w:line="360" w:lineRule="exact"/>
        <w:ind w:firstLine="851"/>
        <w:jc w:val="both"/>
        <w:rPr>
          <w:sz w:val="28"/>
        </w:rPr>
      </w:pPr>
      <w:r w:rsidRPr="003F17D4">
        <w:rPr>
          <w:sz w:val="28"/>
        </w:rPr>
        <w:t>- свободное место на диске: от 10 МБ (для кэширования ресурсов сайта);</w:t>
      </w:r>
    </w:p>
    <w:p w14:paraId="3FFB22B2" w14:textId="77777777" w:rsidR="003F17D4" w:rsidRPr="003F17D4" w:rsidRDefault="003F17D4" w:rsidP="003F17D4">
      <w:pPr>
        <w:spacing w:line="360" w:lineRule="exact"/>
        <w:ind w:firstLine="851"/>
        <w:jc w:val="both"/>
        <w:rPr>
          <w:sz w:val="28"/>
        </w:rPr>
      </w:pPr>
      <w:r w:rsidRPr="003F17D4">
        <w:rPr>
          <w:sz w:val="28"/>
        </w:rPr>
        <w:t>- процессор: 1 ГГц и выше;</w:t>
      </w:r>
    </w:p>
    <w:p w14:paraId="206EE707" w14:textId="77777777" w:rsidR="003F17D4" w:rsidRPr="003F17D4" w:rsidRDefault="003F17D4" w:rsidP="003F17D4">
      <w:pPr>
        <w:spacing w:line="360" w:lineRule="exact"/>
        <w:ind w:firstLine="851"/>
        <w:jc w:val="both"/>
        <w:rPr>
          <w:sz w:val="28"/>
        </w:rPr>
      </w:pPr>
      <w:r w:rsidRPr="003F17D4">
        <w:rPr>
          <w:sz w:val="28"/>
        </w:rPr>
        <w:t>- разрешение экрана: от 1280×720 пикселей (для корректного отображения десктопной версии);</w:t>
      </w:r>
    </w:p>
    <w:p w14:paraId="2B4183F2" w14:textId="05417962" w:rsidR="003F17D4" w:rsidRPr="003F17D4" w:rsidRDefault="003F17D4" w:rsidP="003F17D4">
      <w:pPr>
        <w:spacing w:line="360" w:lineRule="exact"/>
        <w:ind w:firstLine="851"/>
        <w:jc w:val="both"/>
        <w:rPr>
          <w:sz w:val="28"/>
        </w:rPr>
      </w:pPr>
      <w:r w:rsidRPr="003F17D4">
        <w:rPr>
          <w:sz w:val="28"/>
        </w:rPr>
        <w:t>- подключение к интернету: от 1 Мбит/с (для загрузки ресурсов).</w:t>
      </w:r>
    </w:p>
    <w:p w14:paraId="0B6FA433" w14:textId="2B1817E4" w:rsidR="003F17D4" w:rsidRPr="003F17D4" w:rsidRDefault="003F17D4" w:rsidP="003F17D4">
      <w:pPr>
        <w:spacing w:line="360" w:lineRule="exact"/>
        <w:ind w:firstLine="851"/>
        <w:jc w:val="both"/>
        <w:rPr>
          <w:sz w:val="28"/>
        </w:rPr>
      </w:pPr>
      <w:r w:rsidRPr="003F17D4">
        <w:rPr>
          <w:sz w:val="28"/>
        </w:rPr>
        <w:t>Входные данные: в программу (сайт) вводятся следующие данные:</w:t>
      </w:r>
    </w:p>
    <w:p w14:paraId="54FADE5D" w14:textId="77777777" w:rsidR="003F17D4" w:rsidRPr="003F17D4" w:rsidRDefault="003F17D4" w:rsidP="003F17D4">
      <w:pPr>
        <w:spacing w:line="360" w:lineRule="exact"/>
        <w:ind w:firstLine="851"/>
        <w:jc w:val="both"/>
        <w:rPr>
          <w:sz w:val="28"/>
        </w:rPr>
      </w:pPr>
      <w:r w:rsidRPr="003F17D4">
        <w:rPr>
          <w:sz w:val="28"/>
        </w:rPr>
        <w:t>- в форме «Check Availability»: даты заезда (CHECK-IN), даты выезда (CHECK-OUT), количество гостей;</w:t>
      </w:r>
    </w:p>
    <w:p w14:paraId="37318B93" w14:textId="77777777" w:rsidR="003F17D4" w:rsidRPr="003F17D4" w:rsidRDefault="003F17D4" w:rsidP="003F17D4">
      <w:pPr>
        <w:spacing w:line="360" w:lineRule="exact"/>
        <w:ind w:firstLine="851"/>
        <w:jc w:val="both"/>
        <w:rPr>
          <w:sz w:val="28"/>
        </w:rPr>
      </w:pPr>
      <w:r w:rsidRPr="003F17D4">
        <w:rPr>
          <w:sz w:val="28"/>
        </w:rPr>
        <w:t>- в форме подписки «Newsletter»: адрес электронной почты;</w:t>
      </w:r>
    </w:p>
    <w:p w14:paraId="40069AB7" w14:textId="3BDA487E" w:rsidR="003F17D4" w:rsidRPr="003F17D4" w:rsidRDefault="003F17D4" w:rsidP="003F17D4">
      <w:pPr>
        <w:spacing w:line="360" w:lineRule="exact"/>
        <w:ind w:firstLine="851"/>
        <w:jc w:val="both"/>
        <w:rPr>
          <w:sz w:val="28"/>
        </w:rPr>
      </w:pPr>
      <w:r w:rsidRPr="003F17D4">
        <w:rPr>
          <w:sz w:val="28"/>
        </w:rPr>
        <w:t>- навигационные действия: клики по пунктам меню, кнопкам, карточкам (все действия обрабатываются как заглушки — прокрутка страницы вверх или перезагрузка формы).</w:t>
      </w:r>
    </w:p>
    <w:p w14:paraId="586A455C" w14:textId="4A649328" w:rsidR="003F17D4" w:rsidRPr="003F17D4" w:rsidRDefault="003F17D4" w:rsidP="003F17D4">
      <w:pPr>
        <w:spacing w:line="360" w:lineRule="exact"/>
        <w:ind w:firstLine="851"/>
        <w:jc w:val="both"/>
        <w:rPr>
          <w:sz w:val="28"/>
        </w:rPr>
      </w:pPr>
      <w:r w:rsidRPr="003F17D4">
        <w:rPr>
          <w:sz w:val="28"/>
        </w:rPr>
        <w:t>Выходные данные: программа отображает:</w:t>
      </w:r>
    </w:p>
    <w:p w14:paraId="7FF3B3F5" w14:textId="77777777" w:rsidR="003F17D4" w:rsidRPr="003F17D4" w:rsidRDefault="003F17D4" w:rsidP="003F17D4">
      <w:pPr>
        <w:spacing w:line="360" w:lineRule="exact"/>
        <w:ind w:firstLine="851"/>
        <w:jc w:val="both"/>
        <w:rPr>
          <w:sz w:val="28"/>
        </w:rPr>
      </w:pPr>
      <w:r w:rsidRPr="003F17D4">
        <w:rPr>
          <w:sz w:val="28"/>
        </w:rPr>
        <w:t>- визуальную структуру главной страницы отеля с секциями: герой, проверка доступности, популярные номера, услуги, статистика, история, отзывы, блог, подписка, футер;</w:t>
      </w:r>
    </w:p>
    <w:p w14:paraId="434BC087" w14:textId="77777777" w:rsidR="003F17D4" w:rsidRPr="003F17D4" w:rsidRDefault="003F17D4" w:rsidP="003F17D4">
      <w:pPr>
        <w:spacing w:line="360" w:lineRule="exact"/>
        <w:ind w:firstLine="851"/>
        <w:jc w:val="both"/>
        <w:rPr>
          <w:sz w:val="28"/>
        </w:rPr>
      </w:pPr>
      <w:r w:rsidRPr="003F17D4">
        <w:rPr>
          <w:sz w:val="28"/>
        </w:rPr>
        <w:t>- интерактивные эффекты при наведении: изменение цвета ссылок, появление теней у карточек, анимация кнопок и декоративных элементов;</w:t>
      </w:r>
    </w:p>
    <w:p w14:paraId="4C25E511" w14:textId="77777777" w:rsidR="003F17D4" w:rsidRPr="003F17D4" w:rsidRDefault="003F17D4" w:rsidP="003F17D4">
      <w:pPr>
        <w:spacing w:line="360" w:lineRule="exact"/>
        <w:ind w:firstLine="851"/>
        <w:jc w:val="both"/>
        <w:rPr>
          <w:sz w:val="28"/>
        </w:rPr>
      </w:pPr>
      <w:r w:rsidRPr="003F17D4">
        <w:rPr>
          <w:sz w:val="28"/>
        </w:rPr>
        <w:t>- адаптивную вёрстку для мобильных устройств (меню-бургер, перестроение сетки);</w:t>
      </w:r>
    </w:p>
    <w:p w14:paraId="64D197D6" w14:textId="77777777" w:rsidR="003F17D4" w:rsidRPr="003F17D4" w:rsidRDefault="003F17D4" w:rsidP="003F17D4">
      <w:pPr>
        <w:spacing w:line="360" w:lineRule="exact"/>
        <w:ind w:firstLine="851"/>
        <w:jc w:val="both"/>
        <w:rPr>
          <w:sz w:val="28"/>
        </w:rPr>
      </w:pPr>
      <w:r w:rsidRPr="003F17D4">
        <w:rPr>
          <w:sz w:val="28"/>
        </w:rPr>
        <w:lastRenderedPageBreak/>
        <w:t>- при отправке форм: очистка полей ввода и перезагрузка страницы (демонстрационное поведение для статического прототипа);</w:t>
      </w:r>
    </w:p>
    <w:p w14:paraId="5EDCB2B7" w14:textId="57BAE4B4" w:rsidR="003F17D4" w:rsidRDefault="003F17D4" w:rsidP="003F17D4">
      <w:pPr>
        <w:spacing w:line="360" w:lineRule="exact"/>
        <w:ind w:firstLine="851"/>
        <w:jc w:val="both"/>
        <w:rPr>
          <w:sz w:val="28"/>
        </w:rPr>
      </w:pPr>
      <w:r w:rsidRPr="003F17D4">
        <w:rPr>
          <w:sz w:val="28"/>
        </w:rPr>
        <w:t>- возможность просмотра исходного кода страницы для анализа структуры и стилей.</w:t>
      </w:r>
    </w:p>
    <w:p w14:paraId="75DC42BF" w14:textId="77777777" w:rsidR="0046408D" w:rsidRDefault="0046408D" w:rsidP="003F17D4">
      <w:pPr>
        <w:spacing w:line="360" w:lineRule="exact"/>
        <w:ind w:firstLine="851"/>
        <w:jc w:val="both"/>
        <w:rPr>
          <w:sz w:val="28"/>
        </w:rPr>
      </w:pPr>
    </w:p>
    <w:p w14:paraId="3BD7F179" w14:textId="30725F6A" w:rsidR="0046408D" w:rsidRDefault="0046408D" w:rsidP="0046408D">
      <w:pPr>
        <w:spacing w:line="360" w:lineRule="exact"/>
        <w:ind w:firstLine="851"/>
        <w:jc w:val="both"/>
        <w:rPr>
          <w:b/>
          <w:bCs/>
          <w:sz w:val="28"/>
        </w:rPr>
      </w:pPr>
      <w:r w:rsidRPr="0046408D">
        <w:rPr>
          <w:b/>
          <w:bCs/>
          <w:sz w:val="28"/>
        </w:rPr>
        <w:t>5.1 Размещение на GitHub</w:t>
      </w:r>
    </w:p>
    <w:p w14:paraId="08ABF71A" w14:textId="77777777" w:rsidR="0046408D" w:rsidRPr="0046408D" w:rsidRDefault="0046408D" w:rsidP="0046408D">
      <w:pPr>
        <w:spacing w:line="360" w:lineRule="exact"/>
        <w:ind w:firstLine="851"/>
        <w:jc w:val="both"/>
        <w:rPr>
          <w:b/>
          <w:bCs/>
          <w:sz w:val="28"/>
        </w:rPr>
      </w:pPr>
    </w:p>
    <w:p w14:paraId="66579229" w14:textId="77777777" w:rsidR="0046408D" w:rsidRPr="0046408D" w:rsidRDefault="0046408D" w:rsidP="0046408D">
      <w:pPr>
        <w:spacing w:line="360" w:lineRule="exact"/>
        <w:ind w:firstLine="851"/>
        <w:jc w:val="both"/>
        <w:rPr>
          <w:sz w:val="28"/>
        </w:rPr>
      </w:pPr>
      <w:r w:rsidRPr="0046408D">
        <w:rPr>
          <w:sz w:val="28"/>
        </w:rPr>
        <w:t>Для хранения и демонстрации кода сайта была использована платформа GitHub.</w:t>
      </w:r>
    </w:p>
    <w:p w14:paraId="488F1B9E" w14:textId="45234ACF" w:rsidR="0046408D" w:rsidRPr="0046408D" w:rsidRDefault="0046408D" w:rsidP="0046408D">
      <w:pPr>
        <w:spacing w:line="360" w:lineRule="exact"/>
        <w:ind w:firstLine="851"/>
        <w:jc w:val="both"/>
        <w:rPr>
          <w:sz w:val="28"/>
        </w:rPr>
      </w:pPr>
      <w:r w:rsidRPr="0046408D">
        <w:rPr>
          <w:sz w:val="28"/>
        </w:rPr>
        <w:t>1. Был произведен вход в учетную запись под логином Fadiist1 с использованием пароля.</w:t>
      </w:r>
    </w:p>
    <w:p w14:paraId="35234561" w14:textId="3B20A8BA" w:rsidR="0046408D" w:rsidRPr="0046408D" w:rsidRDefault="0046408D" w:rsidP="0046408D">
      <w:pPr>
        <w:spacing w:line="360" w:lineRule="exact"/>
        <w:ind w:firstLine="851"/>
        <w:jc w:val="both"/>
        <w:rPr>
          <w:sz w:val="28"/>
        </w:rPr>
      </w:pPr>
      <w:r w:rsidRPr="0046408D">
        <w:rPr>
          <w:sz w:val="28"/>
        </w:rPr>
        <w:t>2. Создан новый репозиторий (</w:t>
      </w:r>
      <w:r w:rsidR="00F546EC" w:rsidRPr="00F546EC">
        <w:rPr>
          <w:sz w:val="28"/>
        </w:rPr>
        <w:t>-WEB</w:t>
      </w:r>
      <w:r w:rsidRPr="0046408D">
        <w:rPr>
          <w:sz w:val="28"/>
        </w:rPr>
        <w:t>).</w:t>
      </w:r>
    </w:p>
    <w:p w14:paraId="252970EF" w14:textId="77777777" w:rsidR="0046408D" w:rsidRDefault="0046408D" w:rsidP="0046408D">
      <w:pPr>
        <w:spacing w:line="360" w:lineRule="exact"/>
        <w:ind w:firstLine="851"/>
        <w:jc w:val="both"/>
        <w:rPr>
          <w:sz w:val="28"/>
        </w:rPr>
      </w:pPr>
      <w:r w:rsidRPr="0046408D">
        <w:rPr>
          <w:sz w:val="28"/>
        </w:rPr>
        <w:t>3. В этот репозиторий загружены все файлы и папки проекта, включая `home.html`, `stylehome.css`, а также папки с ресурсами (`pictures`, `fonts`).</w:t>
      </w:r>
    </w:p>
    <w:p w14:paraId="2B7B6006" w14:textId="492B213D" w:rsidR="00C27A84" w:rsidRPr="00C27A84" w:rsidRDefault="00C27A84" w:rsidP="00C27A84">
      <w:pPr>
        <w:spacing w:line="360" w:lineRule="exact"/>
        <w:ind w:firstLine="851"/>
        <w:jc w:val="both"/>
        <w:rPr>
          <w:sz w:val="28"/>
        </w:rPr>
      </w:pPr>
      <w:r>
        <w:rPr>
          <w:sz w:val="28"/>
        </w:rPr>
        <w:t xml:space="preserve">4. </w:t>
      </w:r>
      <w:r w:rsidRPr="00C27A84">
        <w:rPr>
          <w:sz w:val="28"/>
        </w:rPr>
        <w:t xml:space="preserve">В настройках репозитория активирован сервис GitHub Pages, что позволило опубликовать статический сайт в открытом доступе. После публикации проект доступен по ссылке </w:t>
      </w:r>
      <w:r w:rsidR="00F546EC">
        <w:rPr>
          <w:sz w:val="28"/>
        </w:rPr>
        <w:t xml:space="preserve"> </w:t>
      </w:r>
      <w:r w:rsidR="00F546EC" w:rsidRPr="00F546EC">
        <w:rPr>
          <w:sz w:val="28"/>
        </w:rPr>
        <w:t>https://github.com/Fadiist1/-WEB</w:t>
      </w:r>
      <w:r w:rsidRPr="00C27A84">
        <w:rPr>
          <w:sz w:val="28"/>
        </w:rPr>
        <w:t>, где можно полноценно просмотреть все секции главной страницы, проверить корректность адаптивной вёрстки на различных разрешениях экрана, а также протестировать работу интерактивных элементов, анимаций и hover-эффектов в любом современном браузере.</w:t>
      </w:r>
    </w:p>
    <w:p w14:paraId="2CB7CA56" w14:textId="45800D1E" w:rsidR="005D1A81" w:rsidRPr="0046408D" w:rsidRDefault="005D1A81" w:rsidP="003F17D4">
      <w:pPr>
        <w:jc w:val="both"/>
        <w:rPr>
          <w:sz w:val="28"/>
        </w:rPr>
      </w:pPr>
      <w:r w:rsidRPr="0046408D">
        <w:br w:type="page"/>
      </w:r>
    </w:p>
    <w:p w14:paraId="3E3ACAAC" w14:textId="4F33D39D" w:rsidR="00055C67" w:rsidRDefault="00055C67" w:rsidP="003F17D4">
      <w:pPr>
        <w:spacing w:line="360" w:lineRule="exact"/>
        <w:jc w:val="center"/>
        <w:rPr>
          <w:b/>
          <w:bCs/>
          <w:sz w:val="28"/>
        </w:rPr>
      </w:pPr>
      <w:r w:rsidRPr="00055C67">
        <w:rPr>
          <w:b/>
          <w:bCs/>
          <w:sz w:val="28"/>
        </w:rPr>
        <w:lastRenderedPageBreak/>
        <w:t>Заключение</w:t>
      </w:r>
    </w:p>
    <w:p w14:paraId="4BCC5B4A" w14:textId="77777777" w:rsidR="003F17D4" w:rsidRPr="00055C67" w:rsidRDefault="003F17D4" w:rsidP="003F17D4">
      <w:pPr>
        <w:spacing w:line="360" w:lineRule="exact"/>
        <w:jc w:val="center"/>
        <w:rPr>
          <w:b/>
          <w:bCs/>
          <w:sz w:val="28"/>
        </w:rPr>
      </w:pPr>
    </w:p>
    <w:p w14:paraId="707E0D56" w14:textId="77777777" w:rsidR="00055C67" w:rsidRPr="00055C67" w:rsidRDefault="00055C67" w:rsidP="001C6BC0">
      <w:pPr>
        <w:spacing w:line="360" w:lineRule="exact"/>
        <w:ind w:firstLine="851"/>
        <w:jc w:val="both"/>
        <w:rPr>
          <w:sz w:val="28"/>
        </w:rPr>
      </w:pPr>
      <w:r w:rsidRPr="00055C67">
        <w:rPr>
          <w:sz w:val="28"/>
        </w:rPr>
        <w:t>В рамках выполнения проекта на учебную практику по WEB-программированию был разработан адаптивный веб-сайт «Hotel Luxury», предназначенный для автоматизации процесса информирования клиентов, презентации премиальных услуг отеля и организации онлайн-бронирования номеров. Основная задача заключалась в создании современной, визуально привлекательной и функциональной главной страницы сайта на основе макета из платформы Figma.</w:t>
      </w:r>
    </w:p>
    <w:p w14:paraId="2ED288D1" w14:textId="77777777" w:rsidR="00055C67" w:rsidRPr="00055C67" w:rsidRDefault="00055C67" w:rsidP="001C6BC0">
      <w:pPr>
        <w:spacing w:line="360" w:lineRule="exact"/>
        <w:ind w:firstLine="851"/>
        <w:jc w:val="both"/>
        <w:rPr>
          <w:sz w:val="28"/>
        </w:rPr>
      </w:pPr>
      <w:r w:rsidRPr="00055C67">
        <w:rPr>
          <w:sz w:val="28"/>
        </w:rPr>
        <w:t>Приложение ориентировано на целевую аудиторию премиум-сегмента: путешественников, корпоративных клиентов и организаторов мероприятий. Интуитивно понятный интерфейс, реализованный с использованием семантической вёрстки HTML5 и каскадных таблиц стилей CSS3, обеспечивает удобство навигации и восприятия контента. Адаптивная вёрстка с применением фреймворка Bootstrap 5 гарантирует корректное отображение сайта на устройствах с различными разрешениями: ПК (1200px), планшеты (801px) и мобильные телефоны (481px).</w:t>
      </w:r>
    </w:p>
    <w:p w14:paraId="5DD7750B" w14:textId="77777777" w:rsidR="00055C67" w:rsidRPr="00055C67" w:rsidRDefault="00055C67" w:rsidP="001C6BC0">
      <w:pPr>
        <w:spacing w:line="360" w:lineRule="exact"/>
        <w:ind w:firstLine="851"/>
        <w:jc w:val="both"/>
        <w:rPr>
          <w:sz w:val="28"/>
        </w:rPr>
      </w:pPr>
      <w:r w:rsidRPr="00055C67">
        <w:rPr>
          <w:sz w:val="28"/>
        </w:rPr>
        <w:t>Для обеспечения контроля версий и удобства развёртывания проект размещён на платформе GitHub, что позволяет отслеживать историю изменений, организовывать совместную работу и демонстрировать результат заказчику через GitHub Pages. Использование Visual Studio 2022 в качестве интегрированной среды разработки обеспечило эффективное написание кода благодаря интеллектуальному автодополнению, подсветке синтаксиса и встроенным инструментам отладки.</w:t>
      </w:r>
    </w:p>
    <w:p w14:paraId="2DB20CE6" w14:textId="77777777" w:rsidR="00055C67" w:rsidRPr="00055C67" w:rsidRDefault="00055C67" w:rsidP="001C6BC0">
      <w:pPr>
        <w:spacing w:line="360" w:lineRule="exact"/>
        <w:ind w:firstLine="851"/>
        <w:jc w:val="both"/>
        <w:rPr>
          <w:sz w:val="28"/>
        </w:rPr>
      </w:pPr>
      <w:r w:rsidRPr="00055C67">
        <w:rPr>
          <w:sz w:val="28"/>
        </w:rPr>
        <w:t>В заключение можно отметить, что разработанный программный продукт представляет собой завершённый, функциональный и адаптивный веб-интерфейс, полностью отвечающий поставленным требованиям. Сайт корректно отображается во всех современных браузерах, проходит валидацию кода и готов к дальнейшему расширению функционала (интеграция с бэкендом, подключение платёжных систем, многоязычность). Проект может быть использован как основа для полноценной информационной системы отеля класса «люкс».</w:t>
      </w:r>
    </w:p>
    <w:p w14:paraId="22A5AE98" w14:textId="77777777" w:rsidR="00055C67" w:rsidRPr="00055C67" w:rsidRDefault="00055C67" w:rsidP="00055C67">
      <w:pPr>
        <w:spacing w:line="360" w:lineRule="exact"/>
        <w:ind w:firstLine="851"/>
        <w:rPr>
          <w:sz w:val="28"/>
        </w:rPr>
      </w:pPr>
    </w:p>
    <w:p w14:paraId="4927CB4B" w14:textId="77777777" w:rsidR="00055C67" w:rsidRPr="00055C67" w:rsidRDefault="00055C67" w:rsidP="00055C67">
      <w:pPr>
        <w:spacing w:line="360" w:lineRule="exact"/>
        <w:ind w:firstLine="851"/>
        <w:rPr>
          <w:sz w:val="28"/>
        </w:rPr>
      </w:pPr>
      <w:r w:rsidRPr="00055C67">
        <w:rPr>
          <w:sz w:val="28"/>
        </w:rPr>
        <w:br w:type="page"/>
      </w:r>
    </w:p>
    <w:p w14:paraId="16AEE06E" w14:textId="77777777" w:rsidR="00055C67" w:rsidRPr="00055C67" w:rsidRDefault="00055C67" w:rsidP="0046408D">
      <w:pPr>
        <w:spacing w:line="360" w:lineRule="exact"/>
        <w:jc w:val="center"/>
        <w:rPr>
          <w:b/>
          <w:bCs/>
          <w:sz w:val="28"/>
        </w:rPr>
      </w:pPr>
      <w:r w:rsidRPr="00055C67">
        <w:rPr>
          <w:b/>
          <w:bCs/>
          <w:sz w:val="28"/>
        </w:rPr>
        <w:lastRenderedPageBreak/>
        <w:t>Список использованных источников</w:t>
      </w:r>
    </w:p>
    <w:p w14:paraId="4DE489D1" w14:textId="77777777" w:rsidR="00055C67" w:rsidRPr="00055C67" w:rsidRDefault="00055C67" w:rsidP="00055C67">
      <w:pPr>
        <w:spacing w:line="360" w:lineRule="exact"/>
        <w:ind w:firstLine="851"/>
        <w:rPr>
          <w:sz w:val="28"/>
        </w:rPr>
      </w:pPr>
    </w:p>
    <w:p w14:paraId="5387F70F" w14:textId="77777777" w:rsidR="00055C67" w:rsidRPr="00055C67" w:rsidRDefault="00055C67" w:rsidP="00055C67">
      <w:pPr>
        <w:spacing w:line="360" w:lineRule="exact"/>
        <w:ind w:firstLine="851"/>
        <w:rPr>
          <w:sz w:val="28"/>
        </w:rPr>
      </w:pPr>
      <w:r w:rsidRPr="00055C67">
        <w:rPr>
          <w:sz w:val="28"/>
        </w:rPr>
        <w:t>1. Официальная документация по языку разметки HTML5 [Электронный ресурс]. – Режим доступа: https://developer.mozilla.org/ru/docs/Web/HTML  – Дата доступа: 12.05.2026.</w:t>
      </w:r>
    </w:p>
    <w:p w14:paraId="221DD604" w14:textId="77777777" w:rsidR="00055C67" w:rsidRPr="00055C67" w:rsidRDefault="00055C67" w:rsidP="00055C67">
      <w:pPr>
        <w:spacing w:line="360" w:lineRule="exact"/>
        <w:ind w:firstLine="851"/>
        <w:rPr>
          <w:sz w:val="28"/>
        </w:rPr>
      </w:pPr>
      <w:r w:rsidRPr="00055C67">
        <w:rPr>
          <w:sz w:val="28"/>
        </w:rPr>
        <w:t>2. Справочник по CSS3 и современным методам вёрстки [Электронный ресурс]. – Режим доступа: https://developer.mozilla.org/ru/docs/Web/CSS – Дата доступа: 14.05.2026</w:t>
      </w:r>
    </w:p>
    <w:p w14:paraId="6DA80994" w14:textId="54C8B85A" w:rsidR="00055C67" w:rsidRPr="00055C67" w:rsidRDefault="00055C67" w:rsidP="00055C67">
      <w:pPr>
        <w:spacing w:line="360" w:lineRule="exact"/>
        <w:ind w:firstLine="851"/>
        <w:rPr>
          <w:sz w:val="28"/>
        </w:rPr>
      </w:pPr>
      <w:r w:rsidRPr="00055C67">
        <w:rPr>
          <w:sz w:val="28"/>
        </w:rPr>
        <w:t>3. Документация фреймворка Bootstrap 5 [Электронный ресурс]. – Режим доступа: https://metanit.com/sharp/wpf/ – Дата доступа: 16.0</w:t>
      </w:r>
      <w:r w:rsidR="00C27A84">
        <w:rPr>
          <w:sz w:val="28"/>
        </w:rPr>
        <w:t>5</w:t>
      </w:r>
      <w:r w:rsidRPr="00055C67">
        <w:rPr>
          <w:sz w:val="28"/>
        </w:rPr>
        <w:t>.2026.</w:t>
      </w:r>
    </w:p>
    <w:p w14:paraId="62846075" w14:textId="010AB6B2" w:rsidR="00055C67" w:rsidRPr="00055C67" w:rsidRDefault="00055C67" w:rsidP="00055C67">
      <w:pPr>
        <w:spacing w:line="360" w:lineRule="exact"/>
        <w:ind w:firstLine="851"/>
        <w:rPr>
          <w:sz w:val="28"/>
        </w:rPr>
      </w:pPr>
      <w:r w:rsidRPr="00055C67">
        <w:rPr>
          <w:sz w:val="28"/>
        </w:rPr>
        <w:t>4. Макет проекта «Hotel Luxury» в Figma [Электронный ресурс]. – Режим доступа:https://www.figma.com/design/v1GupUt5XwbnMEdRAYvcmS/Untitled?node-id=0-1&amp;p=f&amp;t=KcWviPTGWgqdQmC3-0– Дата доступа: 11.0</w:t>
      </w:r>
      <w:r w:rsidR="00C27A84">
        <w:rPr>
          <w:sz w:val="28"/>
        </w:rPr>
        <w:t>5</w:t>
      </w:r>
      <w:r w:rsidRPr="00055C67">
        <w:rPr>
          <w:sz w:val="28"/>
        </w:rPr>
        <w:t>.2026.</w:t>
      </w:r>
    </w:p>
    <w:p w14:paraId="3063F9A9" w14:textId="5B7DCC82" w:rsidR="005C4BC8" w:rsidRPr="005211F6" w:rsidRDefault="005C4BC8" w:rsidP="0046408D">
      <w:pPr>
        <w:pStyle w:val="72"/>
        <w:ind w:left="0"/>
        <w:jc w:val="left"/>
        <w:sectPr w:rsidR="005C4BC8" w:rsidRPr="005211F6" w:rsidSect="00311306">
          <w:footerReference w:type="default" r:id="rId40"/>
          <w:pgSz w:w="11907" w:h="16839" w:code="9"/>
          <w:pgMar w:top="1134" w:right="850" w:bottom="1134" w:left="1701" w:header="284" w:footer="720" w:gutter="0"/>
          <w:pgNumType w:start="3"/>
          <w:cols w:space="720"/>
          <w:docGrid w:linePitch="272"/>
        </w:sectPr>
      </w:pPr>
    </w:p>
    <w:p w14:paraId="53AAF052" w14:textId="65B8E11D" w:rsidR="006B3C4B" w:rsidRPr="006B3C4B" w:rsidRDefault="006B3C4B" w:rsidP="005211F6">
      <w:pPr>
        <w:pStyle w:val="afc"/>
        <w:ind w:firstLine="0"/>
        <w:jc w:val="left"/>
      </w:pPr>
    </w:p>
    <w:sectPr w:rsidR="006B3C4B" w:rsidRPr="006B3C4B" w:rsidSect="006A483E">
      <w:pgSz w:w="11907" w:h="16839" w:code="9"/>
      <w:pgMar w:top="6946" w:right="284" w:bottom="1985" w:left="1701" w:header="284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F36BA4" w14:textId="77777777" w:rsidR="009C1246" w:rsidRDefault="009C1246">
      <w:r>
        <w:separator/>
      </w:r>
    </w:p>
  </w:endnote>
  <w:endnote w:type="continuationSeparator" w:id="0">
    <w:p w14:paraId="21F4C6A4" w14:textId="77777777" w:rsidR="009C1246" w:rsidRDefault="009C12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OST type B">
    <w:altName w:val="Arial"/>
    <w:charset w:val="CC"/>
    <w:family w:val="swiss"/>
    <w:pitch w:val="variable"/>
    <w:sig w:usb0="00000203" w:usb1="00000000" w:usb2="00000000" w:usb3="00000000" w:csb0="00000005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SOCPEUR"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SOCT2">
    <w:panose1 w:val="00000400000000000000"/>
    <w:charset w:val="CC"/>
    <w:family w:val="auto"/>
    <w:pitch w:val="variable"/>
    <w:sig w:usb0="20002A87" w:usb1="00000000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7A00F4" w14:textId="77777777" w:rsidR="0056439D" w:rsidRDefault="0056439D" w:rsidP="003414C2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14:paraId="49836190" w14:textId="77777777" w:rsidR="0056439D" w:rsidRDefault="0056439D" w:rsidP="00AD1DC6">
    <w:pPr>
      <w:pStyle w:val="a4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A9BD76" w14:textId="77777777" w:rsidR="0056439D" w:rsidRDefault="0056439D" w:rsidP="00AD1DC6">
    <w:pPr>
      <w:pStyle w:val="a4"/>
      <w:ind w:right="360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03E20801" wp14:editId="1159CB49">
              <wp:simplePos x="0" y="0"/>
              <wp:positionH relativeFrom="column">
                <wp:posOffset>358140</wp:posOffset>
              </wp:positionH>
              <wp:positionV relativeFrom="paragraph">
                <wp:posOffset>216535</wp:posOffset>
              </wp:positionV>
              <wp:extent cx="722630" cy="155575"/>
              <wp:effectExtent l="0" t="0" r="1270" b="15875"/>
              <wp:wrapNone/>
              <wp:docPr id="58" name="Text Box 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2630" cy="1555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907E0D3" w14:textId="77777777" w:rsidR="0056439D" w:rsidRPr="00061571" w:rsidRDefault="0056439D" w:rsidP="009E436E">
                          <w:pPr>
                            <w:jc w:val="center"/>
                            <w:rPr>
                              <w:rFonts w:ascii="ISOCPEUR" w:hAnsi="ISOCPEUR"/>
                              <w:i/>
                              <w:spacing w:val="-20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pacing w:val="-20"/>
                            </w:rPr>
                            <w:t>№ докум.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3E20801" id="_x0000_t202" coordsize="21600,21600" o:spt="202" path="m,l,21600r21600,l21600,xe">
              <v:stroke joinstyle="miter"/>
              <v:path gradientshapeok="t" o:connecttype="rect"/>
            </v:shapetype>
            <v:shape id="Text Box 71" o:spid="_x0000_s1026" type="#_x0000_t202" style="position:absolute;margin-left:28.2pt;margin-top:17.05pt;width:56.9pt;height:12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" filled="f" stroked="f">
              <v:textbox inset="0,0,0,0">
                <w:txbxContent>
                  <w:p w14:paraId="6907E0D3" w14:textId="77777777" w:rsidR="0056439D" w:rsidRPr="00061571" w:rsidRDefault="0056439D" w:rsidP="009E436E">
                    <w:pPr>
                      <w:jc w:val="center"/>
                      <w:rPr>
                        <w:rFonts w:ascii="ISOCPEUR" w:hAnsi="ISOCPEUR"/>
                        <w:i/>
                        <w:spacing w:val="-20"/>
                      </w:rPr>
                    </w:pPr>
                    <w:r>
                      <w:rPr>
                        <w:rFonts w:ascii="ISOCPEUR" w:hAnsi="ISOCPEUR"/>
                        <w:i/>
                        <w:spacing w:val="-20"/>
                      </w:rPr>
                      <w:t>№ докум.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CD861FB" wp14:editId="5433A611">
              <wp:simplePos x="0" y="0"/>
              <wp:positionH relativeFrom="column">
                <wp:posOffset>6350</wp:posOffset>
              </wp:positionH>
              <wp:positionV relativeFrom="paragraph">
                <wp:posOffset>197485</wp:posOffset>
              </wp:positionV>
              <wp:extent cx="360680" cy="159385"/>
              <wp:effectExtent l="0" t="0" r="1270" b="12065"/>
              <wp:wrapNone/>
              <wp:docPr id="61" name="Text Box 7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93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D2A39FC" w14:textId="77777777" w:rsidR="0056439D" w:rsidRPr="00061571" w:rsidRDefault="0056439D" w:rsidP="009E436E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r w:rsidRPr="00061571">
                            <w:rPr>
                              <w:rFonts w:ascii="ISOCPEUR" w:hAnsi="ISOCPEUR"/>
                              <w:i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CD861FB" id="Text Box 70" o:spid="_x0000_s1027" type="#_x0000_t202" style="position:absolute;margin-left:.5pt;margin-top:15.55pt;width:28.4pt;height:12.5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" filled="f" stroked="f">
              <v:textbox inset="0,0,0,0">
                <w:txbxContent>
                  <w:p w14:paraId="7D2A39FC" w14:textId="77777777" w:rsidR="0056439D" w:rsidRPr="00061571" w:rsidRDefault="0056439D" w:rsidP="009E436E">
                    <w:pPr>
                      <w:jc w:val="center"/>
                      <w:rPr>
                        <w:rFonts w:ascii="ISOCPEUR" w:hAnsi="ISOCPEUR"/>
                        <w:i/>
                      </w:rPr>
                    </w:pPr>
                    <w:r w:rsidRPr="00061571">
                      <w:rPr>
                        <w:rFonts w:ascii="ISOCPEUR" w:hAnsi="ISOCPEUR"/>
                        <w:i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767808" behindDoc="0" locked="0" layoutInCell="1" allowOverlap="1" wp14:anchorId="5C76BBF5" wp14:editId="5215816A">
              <wp:simplePos x="0" y="0"/>
              <wp:positionH relativeFrom="column">
                <wp:posOffset>5917565</wp:posOffset>
              </wp:positionH>
              <wp:positionV relativeFrom="paragraph">
                <wp:posOffset>81915</wp:posOffset>
              </wp:positionV>
              <wp:extent cx="333375" cy="1403985"/>
              <wp:effectExtent l="0" t="0" r="0" b="0"/>
              <wp:wrapNone/>
              <wp:docPr id="307" name="Надпись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3375" cy="140398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BD71160" w14:textId="77777777" w:rsidR="0056439D" w:rsidRPr="004179AF" w:rsidRDefault="0056439D">
                          <w:pPr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4179AF">
                            <w:rPr>
                              <w:rFonts w:ascii="ISOCPEUR" w:hAnsi="ISOCPEUR"/>
                              <w:i/>
                              <w:sz w:val="22"/>
                            </w:rPr>
                            <w:fldChar w:fldCharType="begin"/>
                          </w:r>
                          <w:r w:rsidRPr="004179AF">
                            <w:rPr>
                              <w:rFonts w:ascii="ISOCPEUR" w:hAnsi="ISOCPEUR"/>
                              <w:i/>
                              <w:sz w:val="22"/>
                            </w:rPr>
                            <w:instrText>PAGE   \* MERGEFORMAT</w:instrText>
                          </w:r>
                          <w:r w:rsidRPr="004179AF">
                            <w:rPr>
                              <w:rFonts w:ascii="ISOCPEUR" w:hAnsi="ISOCPEUR"/>
                              <w:i/>
                              <w:sz w:val="22"/>
                            </w:rPr>
                            <w:fldChar w:fldCharType="separate"/>
                          </w:r>
                          <w:r w:rsidRPr="009C43E6">
                            <w:rPr>
                              <w:rFonts w:ascii="ISOCPEUR" w:hAnsi="ISOCPEUR"/>
                              <w:i/>
                              <w:noProof/>
                            </w:rPr>
                            <w:t>5</w:t>
                          </w:r>
                          <w:r w:rsidRPr="004179AF">
                            <w:rPr>
                              <w:rFonts w:ascii="ISOCPEUR" w:hAnsi="ISOCPEUR"/>
                              <w:i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 w14:anchorId="5C76BBF5" id="Надпись 2" o:spid="_x0000_s1028" type="#_x0000_t202" style="position:absolute;margin-left:465.95pt;margin-top:6.45pt;width:26.25pt;height:110.55pt;z-index:25176780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" filled="f" stroked="f">
              <v:textbox style="mso-fit-shape-to-text:t">
                <w:txbxContent>
                  <w:p w14:paraId="7BD71160" w14:textId="77777777" w:rsidR="0056439D" w:rsidRPr="004179AF" w:rsidRDefault="0056439D">
                    <w:pPr>
                      <w:rPr>
                        <w:rFonts w:ascii="ISOCPEUR" w:hAnsi="ISOCPEUR"/>
                        <w:i/>
                        <w:sz w:val="22"/>
                      </w:rPr>
                    </w:pPr>
                    <w:r w:rsidRPr="004179AF">
                      <w:rPr>
                        <w:rFonts w:ascii="ISOCPEUR" w:hAnsi="ISOCPEUR"/>
                        <w:i/>
                        <w:sz w:val="22"/>
                      </w:rPr>
                      <w:fldChar w:fldCharType="begin"/>
                    </w:r>
                    <w:r w:rsidRPr="004179AF">
                      <w:rPr>
                        <w:rFonts w:ascii="ISOCPEUR" w:hAnsi="ISOCPEUR"/>
                        <w:i/>
                        <w:sz w:val="22"/>
                      </w:rPr>
                      <w:instrText>PAGE   \* MERGEFORMAT</w:instrText>
                    </w:r>
                    <w:r w:rsidRPr="004179AF">
                      <w:rPr>
                        <w:rFonts w:ascii="ISOCPEUR" w:hAnsi="ISOCPEUR"/>
                        <w:i/>
                        <w:sz w:val="22"/>
                      </w:rPr>
                      <w:fldChar w:fldCharType="separate"/>
                    </w:r>
                    <w:r w:rsidRPr="009C43E6">
                      <w:rPr>
                        <w:rFonts w:ascii="ISOCPEUR" w:hAnsi="ISOCPEUR"/>
                        <w:i/>
                        <w:noProof/>
                      </w:rPr>
                      <w:t>5</w:t>
                    </w:r>
                    <w:r w:rsidRPr="004179AF">
                      <w:rPr>
                        <w:rFonts w:ascii="ISOCPEUR" w:hAnsi="ISOCPEUR"/>
                        <w:i/>
                        <w:sz w:val="22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1E12B06D" wp14:editId="4E07152C">
              <wp:simplePos x="0" y="0"/>
              <wp:positionH relativeFrom="column">
                <wp:posOffset>5941060</wp:posOffset>
              </wp:positionH>
              <wp:positionV relativeFrom="paragraph">
                <wp:posOffset>-146685</wp:posOffset>
              </wp:positionV>
              <wp:extent cx="311150" cy="252095"/>
              <wp:effectExtent l="0" t="0" r="12700" b="14605"/>
              <wp:wrapNone/>
              <wp:docPr id="63" name="Text Box 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11150" cy="2520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8ECEC1E" w14:textId="77777777" w:rsidR="0056439D" w:rsidRPr="00061571" w:rsidRDefault="0056439D" w:rsidP="009A4E6B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r w:rsidRPr="00061571">
                            <w:rPr>
                              <w:rFonts w:ascii="ISOCPEUR" w:hAnsi="ISOCPEUR"/>
                              <w:i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E12B06D" id="Text Box 74" o:spid="_x0000_s1029" type="#_x0000_t202" style="position:absolute;margin-left:467.8pt;margin-top:-11.55pt;width:24.5pt;height:19.8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" filled="f" stroked="f">
              <v:textbox inset="0,0,0,0">
                <w:txbxContent>
                  <w:p w14:paraId="38ECEC1E" w14:textId="77777777" w:rsidR="0056439D" w:rsidRPr="00061571" w:rsidRDefault="0056439D" w:rsidP="009A4E6B">
                    <w:pPr>
                      <w:jc w:val="center"/>
                      <w:rPr>
                        <w:rFonts w:ascii="ISOCPEUR" w:hAnsi="ISOCPEUR"/>
                        <w:i/>
                      </w:rPr>
                    </w:pPr>
                    <w:r w:rsidRPr="00061571">
                      <w:rPr>
                        <w:rFonts w:ascii="ISOCPEUR" w:hAnsi="ISOCPEUR"/>
                        <w:i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00C40F15" wp14:editId="7C8340C9">
              <wp:simplePos x="0" y="0"/>
              <wp:positionH relativeFrom="column">
                <wp:posOffset>1628775</wp:posOffset>
              </wp:positionH>
              <wp:positionV relativeFrom="paragraph">
                <wp:posOffset>209550</wp:posOffset>
              </wp:positionV>
              <wp:extent cx="351790" cy="170180"/>
              <wp:effectExtent l="0" t="0" r="10160" b="1270"/>
              <wp:wrapNone/>
              <wp:docPr id="60" name="Text Box 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1790" cy="1701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2041CA3" w14:textId="77777777" w:rsidR="0056439D" w:rsidRPr="00061571" w:rsidRDefault="0056439D" w:rsidP="009E436E">
                          <w:pPr>
                            <w:jc w:val="center"/>
                            <w:rPr>
                              <w:rFonts w:ascii="ISOCPEUR" w:hAnsi="ISOCPEUR"/>
                              <w:i/>
                              <w:lang w:val="en-US"/>
                            </w:rPr>
                          </w:pPr>
                          <w:r w:rsidRPr="00061571">
                            <w:rPr>
                              <w:rFonts w:ascii="ISOCPEUR" w:hAnsi="ISOCPEUR"/>
                              <w:i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0C40F15" id="Text Box 73" o:spid="_x0000_s1030" type="#_x0000_t202" style="position:absolute;margin-left:128.25pt;margin-top:16.5pt;width:27.7pt;height:13.4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" filled="f" stroked="f">
              <v:textbox inset="0,0,0,0">
                <w:txbxContent>
                  <w:p w14:paraId="32041CA3" w14:textId="77777777" w:rsidR="0056439D" w:rsidRPr="00061571" w:rsidRDefault="0056439D" w:rsidP="009E436E">
                    <w:pPr>
                      <w:jc w:val="center"/>
                      <w:rPr>
                        <w:rFonts w:ascii="ISOCPEUR" w:hAnsi="ISOCPEUR"/>
                        <w:i/>
                        <w:lang w:val="en-US"/>
                      </w:rPr>
                    </w:pPr>
                    <w:r w:rsidRPr="00061571">
                      <w:rPr>
                        <w:rFonts w:ascii="ISOCPEUR" w:hAnsi="ISOCPEUR"/>
                        <w:i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52596D02" wp14:editId="4BB7D332">
              <wp:simplePos x="0" y="0"/>
              <wp:positionH relativeFrom="column">
                <wp:posOffset>1082040</wp:posOffset>
              </wp:positionH>
              <wp:positionV relativeFrom="paragraph">
                <wp:posOffset>213360</wp:posOffset>
              </wp:positionV>
              <wp:extent cx="538480" cy="166370"/>
              <wp:effectExtent l="0" t="0" r="13970" b="5080"/>
              <wp:wrapNone/>
              <wp:docPr id="59" name="Text Box 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38480" cy="1663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134FB54" w14:textId="77777777" w:rsidR="0056439D" w:rsidRPr="00061571" w:rsidRDefault="0056439D" w:rsidP="009E60BC">
                          <w:pPr>
                            <w:jc w:val="center"/>
                            <w:rPr>
                              <w:rFonts w:ascii="ISOCPEUR" w:hAnsi="ISOCPEUR"/>
                              <w:i/>
                              <w:lang w:val="en-US"/>
                            </w:rPr>
                          </w:pPr>
                          <w:r w:rsidRPr="00061571">
                            <w:rPr>
                              <w:rFonts w:ascii="ISOCPEUR" w:hAnsi="ISOCPEUR"/>
                              <w:i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2596D02" id="Text Box 72" o:spid="_x0000_s1031" type="#_x0000_t202" style="position:absolute;margin-left:85.2pt;margin-top:16.8pt;width:42.4pt;height:13.1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" filled="f" stroked="f">
              <v:textbox inset="0,0,0,0">
                <w:txbxContent>
                  <w:p w14:paraId="3134FB54" w14:textId="77777777" w:rsidR="0056439D" w:rsidRPr="00061571" w:rsidRDefault="0056439D" w:rsidP="009E60BC">
                    <w:pPr>
                      <w:jc w:val="center"/>
                      <w:rPr>
                        <w:rFonts w:ascii="ISOCPEUR" w:hAnsi="ISOCPEUR"/>
                        <w:i/>
                        <w:lang w:val="en-US"/>
                      </w:rPr>
                    </w:pPr>
                    <w:r w:rsidRPr="00061571">
                      <w:rPr>
                        <w:rFonts w:ascii="ISOCPEUR" w:hAnsi="ISOCPEUR"/>
                        <w:i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662E0D76" wp14:editId="0FC76214">
              <wp:simplePos x="0" y="0"/>
              <wp:positionH relativeFrom="column">
                <wp:posOffset>-360045</wp:posOffset>
              </wp:positionH>
              <wp:positionV relativeFrom="paragraph">
                <wp:posOffset>213360</wp:posOffset>
              </wp:positionV>
              <wp:extent cx="360045" cy="155575"/>
              <wp:effectExtent l="0" t="0" r="1905" b="15875"/>
              <wp:wrapNone/>
              <wp:docPr id="57" name="Text Box 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045" cy="1555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E843BDF" w14:textId="77777777" w:rsidR="0056439D" w:rsidRPr="00061571" w:rsidRDefault="0056439D" w:rsidP="009E436E">
                          <w:pPr>
                            <w:jc w:val="center"/>
                            <w:rPr>
                              <w:rFonts w:ascii="ISOCPEUR" w:hAnsi="ISOCPEUR"/>
                              <w:i/>
                              <w:lang w:val="en-US"/>
                            </w:rPr>
                          </w:pPr>
                          <w:r w:rsidRPr="00061571">
                            <w:rPr>
                              <w:rFonts w:ascii="ISOCPEUR" w:hAnsi="ISOCPEUR"/>
                              <w:i/>
                            </w:rPr>
                            <w:t>Изм</w:t>
                          </w:r>
                          <w:r w:rsidRPr="00061571">
                            <w:rPr>
                              <w:rFonts w:ascii="ISOCPEUR" w:hAnsi="ISOCPEUR"/>
                              <w:i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62E0D76" id="Text Box 69" o:spid="_x0000_s1032" type="#_x0000_t202" style="position:absolute;margin-left:-28.35pt;margin-top:16.8pt;width:28.35pt;height:12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" filled="f" stroked="f">
              <v:textbox inset="0,0,0,0">
                <w:txbxContent>
                  <w:p w14:paraId="3E843BDF" w14:textId="77777777" w:rsidR="0056439D" w:rsidRPr="00061571" w:rsidRDefault="0056439D" w:rsidP="009E436E">
                    <w:pPr>
                      <w:jc w:val="center"/>
                      <w:rPr>
                        <w:rFonts w:ascii="ISOCPEUR" w:hAnsi="ISOCPEUR"/>
                        <w:i/>
                        <w:lang w:val="en-US"/>
                      </w:rPr>
                    </w:pPr>
                    <w:r w:rsidRPr="00061571">
                      <w:rPr>
                        <w:rFonts w:ascii="ISOCPEUR" w:hAnsi="ISOCPEUR"/>
                        <w:i/>
                      </w:rPr>
                      <w:t>Изм</w:t>
                    </w:r>
                    <w:r w:rsidRPr="00061571">
                      <w:rPr>
                        <w:rFonts w:ascii="ISOCPEUR" w:hAnsi="ISOCPEUR"/>
                        <w:i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4294967295" distB="4294967295" distL="114300" distR="114300" simplePos="0" relativeHeight="251641856" behindDoc="0" locked="0" layoutInCell="1" allowOverlap="1" wp14:anchorId="6F0A568E" wp14:editId="7AA775C0">
              <wp:simplePos x="0" y="0"/>
              <wp:positionH relativeFrom="page">
                <wp:posOffset>7021195</wp:posOffset>
              </wp:positionH>
              <wp:positionV relativeFrom="page">
                <wp:posOffset>10182224</wp:posOffset>
              </wp:positionV>
              <wp:extent cx="311150" cy="0"/>
              <wp:effectExtent l="0" t="0" r="12700" b="19050"/>
              <wp:wrapNone/>
              <wp:docPr id="64" name="Line 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1115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A79F135" id="Line 61" o:spid="_x0000_s1026" style="position:absolute;z-index:251641856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52.85pt,801.75pt" to="577.35pt,80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" strokeweight="1.5pt">
              <w10:wrap anchorx="page" anchory="page"/>
            </v:lin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4294967295" distB="4294967295" distL="114300" distR="114300" simplePos="0" relativeHeight="251628544" behindDoc="0" locked="0" layoutInCell="1" allowOverlap="1" wp14:anchorId="055D43CF" wp14:editId="65FF15D1">
              <wp:simplePos x="0" y="0"/>
              <wp:positionH relativeFrom="page">
                <wp:posOffset>720090</wp:posOffset>
              </wp:positionH>
              <wp:positionV relativeFrom="page">
                <wp:posOffset>9930129</wp:posOffset>
              </wp:positionV>
              <wp:extent cx="6612255" cy="0"/>
              <wp:effectExtent l="0" t="0" r="17145" b="19050"/>
              <wp:wrapNone/>
              <wp:docPr id="55" name="Line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1225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0521E3A" id="Line 56" o:spid="_x0000_s1026" style="position:absolute;z-index:251628544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pt,781.9pt" to="577.35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" strokeweight="1.5pt">
              <w10:wrap anchorx="page" anchory="page"/>
            </v:lin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33664" behindDoc="0" locked="0" layoutInCell="1" allowOverlap="1" wp14:anchorId="05F4E6EB" wp14:editId="1F4B7FBE">
              <wp:simplePos x="0" y="0"/>
              <wp:positionH relativeFrom="page">
                <wp:posOffset>3060065</wp:posOffset>
              </wp:positionH>
              <wp:positionV relativeFrom="page">
                <wp:posOffset>9930130</wp:posOffset>
              </wp:positionV>
              <wp:extent cx="635" cy="521335"/>
              <wp:effectExtent l="12065" t="14605" r="15875" b="16510"/>
              <wp:wrapNone/>
              <wp:docPr id="47" name="Line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5" cy="5213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DC98B8A" id="Line 58" o:spid="_x0000_s1026" style="position:absolute;flip:x;z-index:251633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0.95pt,781.9pt" to="241pt,82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" strokeweight="1.5pt">
              <w10:wrap anchorx="page" anchory="page"/>
            </v:lin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299" distR="114299" simplePos="0" relativeHeight="251653120" behindDoc="0" locked="0" layoutInCell="1" allowOverlap="1" wp14:anchorId="2E70629B" wp14:editId="2883B232">
              <wp:simplePos x="0" y="0"/>
              <wp:positionH relativeFrom="page">
                <wp:posOffset>2700654</wp:posOffset>
              </wp:positionH>
              <wp:positionV relativeFrom="page">
                <wp:posOffset>9930130</wp:posOffset>
              </wp:positionV>
              <wp:extent cx="0" cy="521335"/>
              <wp:effectExtent l="0" t="0" r="19050" b="12065"/>
              <wp:wrapNone/>
              <wp:docPr id="51" name="Line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213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FBBB6D0" id="Line 65" o:spid="_x0000_s1026" style="position:absolute;z-index:251653120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212.65pt,781.9pt" to="212.65pt,82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" strokeweight="1.5pt">
              <w10:wrap anchorx="page" anchory="page"/>
            </v:lin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299" distR="114299" simplePos="0" relativeHeight="251650048" behindDoc="0" locked="0" layoutInCell="1" allowOverlap="1" wp14:anchorId="5F57F27E" wp14:editId="4BFEACCE">
              <wp:simplePos x="0" y="0"/>
              <wp:positionH relativeFrom="page">
                <wp:posOffset>2160269</wp:posOffset>
              </wp:positionH>
              <wp:positionV relativeFrom="page">
                <wp:posOffset>9930130</wp:posOffset>
              </wp:positionV>
              <wp:extent cx="0" cy="521335"/>
              <wp:effectExtent l="0" t="0" r="19050" b="12065"/>
              <wp:wrapNone/>
              <wp:docPr id="50" name="Line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213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0D12982" id="Line 64" o:spid="_x0000_s1026" style="position:absolute;z-index:251650048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170.1pt,781.9pt" to="170.1pt,82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" strokeweight="1.5pt">
              <w10:wrap anchorx="page" anchory="page"/>
            </v:lin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299" distR="114299" simplePos="0" relativeHeight="251644928" behindDoc="0" locked="0" layoutInCell="1" allowOverlap="1" wp14:anchorId="04383D4C" wp14:editId="7C9433A5">
              <wp:simplePos x="0" y="0"/>
              <wp:positionH relativeFrom="page">
                <wp:posOffset>1080134</wp:posOffset>
              </wp:positionH>
              <wp:positionV relativeFrom="page">
                <wp:posOffset>9930130</wp:posOffset>
              </wp:positionV>
              <wp:extent cx="0" cy="521335"/>
              <wp:effectExtent l="0" t="0" r="19050" b="12065"/>
              <wp:wrapNone/>
              <wp:docPr id="52" name="Line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213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C5A7088" id="Line 62" o:spid="_x0000_s1026" style="position:absolute;z-index:251644928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85.05pt,781.9pt" to="85.05pt,82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" strokeweight="1.5pt">
              <w10:wrap anchorx="page" anchory="page"/>
            </v:lin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299" distR="114299" simplePos="0" relativeHeight="251639808" behindDoc="0" locked="0" layoutInCell="1" allowOverlap="1" wp14:anchorId="5C8E3321" wp14:editId="564C724C">
              <wp:simplePos x="0" y="0"/>
              <wp:positionH relativeFrom="page">
                <wp:posOffset>7021194</wp:posOffset>
              </wp:positionH>
              <wp:positionV relativeFrom="page">
                <wp:posOffset>9930130</wp:posOffset>
              </wp:positionV>
              <wp:extent cx="0" cy="532130"/>
              <wp:effectExtent l="0" t="0" r="19050" b="20320"/>
              <wp:wrapNone/>
              <wp:docPr id="49" name="Line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213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784170A" id="Line 60" o:spid="_x0000_s1026" style="position:absolute;z-index:251639808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552.85pt,781.9pt" to="552.85pt,82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" strokeweight="1.5pt">
              <w10:wrap anchorx="page" anchory="page"/>
            </v:lin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4DC9AA5F" wp14:editId="4C99D368">
              <wp:simplePos x="0" y="0"/>
              <wp:positionH relativeFrom="column">
                <wp:posOffset>1977390</wp:posOffset>
              </wp:positionH>
              <wp:positionV relativeFrom="paragraph">
                <wp:posOffset>15875</wp:posOffset>
              </wp:positionV>
              <wp:extent cx="3967480" cy="346075"/>
              <wp:effectExtent l="0" t="0" r="13970" b="15875"/>
              <wp:wrapNone/>
              <wp:docPr id="62" name="Text Box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67480" cy="3460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02869E4" w14:textId="77777777" w:rsidR="0056439D" w:rsidRPr="00655686" w:rsidRDefault="0056439D" w:rsidP="00655686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8"/>
                              <w:szCs w:val="32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28"/>
                              <w:szCs w:val="32"/>
                            </w:rPr>
                            <w:t>ДП 2-40 01 01.33</w:t>
                          </w:r>
                          <w:r w:rsidRPr="00152492">
                            <w:rPr>
                              <w:rFonts w:ascii="ISOCPEUR" w:hAnsi="ISOCPEUR"/>
                              <w:i/>
                              <w:sz w:val="28"/>
                              <w:szCs w:val="32"/>
                            </w:rPr>
                            <w:t>.</w:t>
                          </w:r>
                          <w:r>
                            <w:rPr>
                              <w:rFonts w:ascii="ISOCPEUR" w:hAnsi="ISOCPEUR"/>
                              <w:i/>
                              <w:sz w:val="28"/>
                              <w:szCs w:val="32"/>
                            </w:rPr>
                            <w:t>_._</w:t>
                          </w:r>
                          <w:r w:rsidRPr="00152492">
                            <w:rPr>
                              <w:rFonts w:ascii="ISOCPEUR" w:hAnsi="ISOCPEUR"/>
                              <w:i/>
                              <w:sz w:val="28"/>
                              <w:szCs w:val="32"/>
                            </w:rPr>
                            <w:t>.2</w:t>
                          </w:r>
                          <w:r>
                            <w:rPr>
                              <w:rFonts w:ascii="ISOCPEUR" w:hAnsi="ISOCPEUR"/>
                              <w:i/>
                              <w:sz w:val="28"/>
                              <w:szCs w:val="32"/>
                            </w:rPr>
                            <w:t>_</w:t>
                          </w:r>
                          <w:r w:rsidRPr="00152492">
                            <w:rPr>
                              <w:rFonts w:ascii="ISOCPEUR" w:hAnsi="ISOCPEUR"/>
                              <w:i/>
                              <w:sz w:val="28"/>
                              <w:szCs w:val="32"/>
                            </w:rPr>
                            <w:t xml:space="preserve"> ПЗ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DC9AA5F" id="Text Box 66" o:spid="_x0000_s1033" type="#_x0000_t202" style="position:absolute;margin-left:155.7pt;margin-top:1.25pt;width:312.4pt;height:27.2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" filled="f" stroked="f">
              <v:textbox inset="0,0,0,0">
                <w:txbxContent>
                  <w:p w14:paraId="102869E4" w14:textId="77777777" w:rsidR="0056439D" w:rsidRPr="00655686" w:rsidRDefault="0056439D" w:rsidP="00655686">
                    <w:pPr>
                      <w:jc w:val="center"/>
                      <w:rPr>
                        <w:rFonts w:ascii="ISOCPEUR" w:hAnsi="ISOCPEUR"/>
                        <w:i/>
                        <w:sz w:val="28"/>
                        <w:szCs w:val="32"/>
                      </w:rPr>
                    </w:pPr>
                    <w:r>
                      <w:rPr>
                        <w:rFonts w:ascii="ISOCPEUR" w:hAnsi="ISOCPEUR"/>
                        <w:i/>
                        <w:sz w:val="28"/>
                        <w:szCs w:val="32"/>
                      </w:rPr>
                      <w:t>ДП 2-40 01 01.33</w:t>
                    </w:r>
                    <w:r w:rsidRPr="00152492">
                      <w:rPr>
                        <w:rFonts w:ascii="ISOCPEUR" w:hAnsi="ISOCPEUR"/>
                        <w:i/>
                        <w:sz w:val="28"/>
                        <w:szCs w:val="32"/>
                      </w:rPr>
                      <w:t>.</w:t>
                    </w:r>
                    <w:r>
                      <w:rPr>
                        <w:rFonts w:ascii="ISOCPEUR" w:hAnsi="ISOCPEUR"/>
                        <w:i/>
                        <w:sz w:val="28"/>
                        <w:szCs w:val="32"/>
                      </w:rPr>
                      <w:t>_._</w:t>
                    </w:r>
                    <w:r w:rsidRPr="00152492">
                      <w:rPr>
                        <w:rFonts w:ascii="ISOCPEUR" w:hAnsi="ISOCPEUR"/>
                        <w:i/>
                        <w:sz w:val="28"/>
                        <w:szCs w:val="32"/>
                      </w:rPr>
                      <w:t>.2</w:t>
                    </w:r>
                    <w:r>
                      <w:rPr>
                        <w:rFonts w:ascii="ISOCPEUR" w:hAnsi="ISOCPEUR"/>
                        <w:i/>
                        <w:sz w:val="28"/>
                        <w:szCs w:val="32"/>
                      </w:rPr>
                      <w:t>_</w:t>
                    </w:r>
                    <w:r w:rsidRPr="00152492">
                      <w:rPr>
                        <w:rFonts w:ascii="ISOCPEUR" w:hAnsi="ISOCPEUR"/>
                        <w:i/>
                        <w:sz w:val="28"/>
                        <w:szCs w:val="32"/>
                      </w:rPr>
                      <w:t xml:space="preserve"> ПЗ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299" distR="114299" simplePos="0" relativeHeight="251648000" behindDoc="0" locked="0" layoutInCell="1" allowOverlap="1" wp14:anchorId="44500EE7" wp14:editId="4E5890C1">
              <wp:simplePos x="0" y="0"/>
              <wp:positionH relativeFrom="page">
                <wp:posOffset>1440814</wp:posOffset>
              </wp:positionH>
              <wp:positionV relativeFrom="page">
                <wp:posOffset>9916795</wp:posOffset>
              </wp:positionV>
              <wp:extent cx="0" cy="539750"/>
              <wp:effectExtent l="0" t="0" r="19050" b="12700"/>
              <wp:wrapNone/>
              <wp:docPr id="53" name="Line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194573C" id="Line 63" o:spid="_x0000_s1026" style="position:absolute;z-index:251648000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113.45pt,780.85pt" to="113.45pt,82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" strokeweight="1.5pt">
              <w10:wrap anchorx="page" anchory="page"/>
            </v:lin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4294967295" distB="4294967295" distL="114300" distR="114300" simplePos="0" relativeHeight="251635712" behindDoc="0" locked="0" layoutInCell="1" allowOverlap="1" wp14:anchorId="36B617FA" wp14:editId="02C29FD3">
              <wp:simplePos x="0" y="0"/>
              <wp:positionH relativeFrom="page">
                <wp:posOffset>720090</wp:posOffset>
              </wp:positionH>
              <wp:positionV relativeFrom="page">
                <wp:posOffset>10290174</wp:posOffset>
              </wp:positionV>
              <wp:extent cx="2339975" cy="0"/>
              <wp:effectExtent l="0" t="0" r="22225" b="19050"/>
              <wp:wrapNone/>
              <wp:docPr id="48" name="Line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CEBE076" id="Line 59" o:spid="_x0000_s1026" style="position:absolute;z-index:251635712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pt,810.25pt" to="240.95pt,81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" strokeweight="1.5pt">
              <w10:wrap anchorx="page" anchory="page"/>
            </v:lin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4294967295" distB="4294967295" distL="114300" distR="114300" simplePos="0" relativeHeight="251630592" behindDoc="0" locked="0" layoutInCell="1" allowOverlap="1" wp14:anchorId="7F7A187F" wp14:editId="0A0ABED9">
              <wp:simplePos x="0" y="0"/>
              <wp:positionH relativeFrom="page">
                <wp:posOffset>720090</wp:posOffset>
              </wp:positionH>
              <wp:positionV relativeFrom="page">
                <wp:posOffset>10109834</wp:posOffset>
              </wp:positionV>
              <wp:extent cx="2339975" cy="0"/>
              <wp:effectExtent l="0" t="0" r="22225" b="19050"/>
              <wp:wrapNone/>
              <wp:docPr id="46" name="Lin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6B25233" id="Line 57" o:spid="_x0000_s1026" style="position:absolute;z-index:251630592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pt,796.05pt" to="240.95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">
              <w10:wrap anchorx="page" anchory="page"/>
            </v:line>
          </w:pict>
        </mc:Fallback>
      </mc:AlternateContent>
    </w:r>
    <w:r>
      <w:tab/>
    </w:r>
    <w:r>
      <w:tab/>
    </w:r>
    <w: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6E0BE1" w14:textId="77777777" w:rsidR="0056439D" w:rsidRDefault="0056439D" w:rsidP="00E071BF">
    <w:pPr>
      <w:pStyle w:val="a4"/>
      <w:ind w:right="360"/>
      <w:rPr>
        <w:rFonts w:ascii="GOST type B" w:hAnsi="GOST type B"/>
      </w:rPr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863040" behindDoc="0" locked="0" layoutInCell="1" allowOverlap="1" wp14:anchorId="06D6ADAE" wp14:editId="74D1B197">
              <wp:simplePos x="0" y="0"/>
              <wp:positionH relativeFrom="column">
                <wp:posOffset>-348098</wp:posOffset>
              </wp:positionH>
              <wp:positionV relativeFrom="paragraph">
                <wp:posOffset>-532130</wp:posOffset>
              </wp:positionV>
              <wp:extent cx="721360" cy="186690"/>
              <wp:effectExtent l="0" t="0" r="2540" b="3810"/>
              <wp:wrapNone/>
              <wp:docPr id="33" name="Text Box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66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F99F33E" w14:textId="77777777" w:rsidR="0056439D" w:rsidRPr="00762920" w:rsidRDefault="0056439D" w:rsidP="00E071BF">
                          <w:pPr>
                            <w:rPr>
                              <w:rFonts w:ascii="ISOCPEUR" w:hAnsi="ISOCPEUR"/>
                              <w:i/>
                              <w:lang w:val="en-US"/>
                            </w:rPr>
                          </w:pPr>
                          <w:r w:rsidRPr="00061571">
                            <w:rPr>
                              <w:rFonts w:ascii="ISOCPEUR" w:hAnsi="ISOCPEUR"/>
                              <w:i/>
                            </w:rPr>
                            <w:t>Разраб</w:t>
                          </w:r>
                          <w:r>
                            <w:rPr>
                              <w:rFonts w:ascii="ISOCPEUR" w:hAnsi="ISOCPEUR"/>
                              <w:i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6D6ADAE" id="_x0000_t202" coordsize="21600,21600" o:spt="202" path="m,l,21600r21600,l21600,xe">
              <v:stroke joinstyle="miter"/>
              <v:path gradientshapeok="t" o:connecttype="rect"/>
            </v:shapetype>
            <v:shape id="Text Box 50" o:spid="_x0000_s1034" type="#_x0000_t202" style="position:absolute;margin-left:-27.4pt;margin-top:-41.9pt;width:56.8pt;height:14.7pt;z-index:251863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" filled="f" stroked="f">
              <v:textbox inset="0,0,0,0">
                <w:txbxContent>
                  <w:p w14:paraId="4F99F33E" w14:textId="77777777" w:rsidR="0056439D" w:rsidRPr="00762920" w:rsidRDefault="0056439D" w:rsidP="00E071BF">
                    <w:pPr>
                      <w:rPr>
                        <w:rFonts w:ascii="ISOCPEUR" w:hAnsi="ISOCPEUR"/>
                        <w:i/>
                        <w:lang w:val="en-US"/>
                      </w:rPr>
                    </w:pPr>
                    <w:r w:rsidRPr="00061571">
                      <w:rPr>
                        <w:rFonts w:ascii="ISOCPEUR" w:hAnsi="ISOCPEUR"/>
                        <w:i/>
                      </w:rPr>
                      <w:t>Разраб</w:t>
                    </w:r>
                    <w:r>
                      <w:rPr>
                        <w:rFonts w:ascii="ISOCPEUR" w:hAnsi="ISOCPEUR"/>
                        <w:i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880448" behindDoc="0" locked="0" layoutInCell="1" allowOverlap="1" wp14:anchorId="2B96F5B4" wp14:editId="595CBA01">
              <wp:simplePos x="0" y="0"/>
              <wp:positionH relativeFrom="column">
                <wp:posOffset>-349250</wp:posOffset>
              </wp:positionH>
              <wp:positionV relativeFrom="paragraph">
                <wp:posOffset>-347345</wp:posOffset>
              </wp:positionV>
              <wp:extent cx="721360" cy="186690"/>
              <wp:effectExtent l="0" t="0" r="2540" b="3810"/>
              <wp:wrapNone/>
              <wp:docPr id="65" name="Text Box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66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45C7713" w14:textId="77777777" w:rsidR="0056439D" w:rsidRPr="00061571" w:rsidRDefault="0056439D" w:rsidP="00E071BF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</w:rPr>
                            <w:t>Пров.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B96F5B4" id="_x0000_s1035" type="#_x0000_t202" style="position:absolute;margin-left:-27.5pt;margin-top:-27.35pt;width:56.8pt;height:14.7pt;z-index:251880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" filled="f" stroked="f">
              <v:textbox inset="0,0,0,0">
                <w:txbxContent>
                  <w:p w14:paraId="345C7713" w14:textId="77777777" w:rsidR="0056439D" w:rsidRPr="00061571" w:rsidRDefault="0056439D" w:rsidP="00E071BF">
                    <w:pPr>
                      <w:rPr>
                        <w:rFonts w:ascii="ISOCPEUR" w:hAnsi="ISOCPEUR"/>
                        <w:i/>
                      </w:rPr>
                    </w:pPr>
                    <w:r>
                      <w:rPr>
                        <w:rFonts w:ascii="ISOCPEUR" w:hAnsi="ISOCPEUR"/>
                        <w:i/>
                      </w:rPr>
                      <w:t>Пров.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866112" behindDoc="0" locked="0" layoutInCell="1" allowOverlap="1" wp14:anchorId="55589A5E" wp14:editId="4326F877">
              <wp:simplePos x="0" y="0"/>
              <wp:positionH relativeFrom="column">
                <wp:posOffset>371377</wp:posOffset>
              </wp:positionH>
              <wp:positionV relativeFrom="paragraph">
                <wp:posOffset>-352327</wp:posOffset>
              </wp:positionV>
              <wp:extent cx="721360" cy="180340"/>
              <wp:effectExtent l="0" t="0" r="2540" b="10160"/>
              <wp:wrapNone/>
              <wp:docPr id="34" name="Text Box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843D4D" w14:textId="77777777" w:rsidR="0056439D" w:rsidRPr="00061571" w:rsidRDefault="0056439D" w:rsidP="00E071BF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</w:rPr>
                            <w:t>Кизер</w:t>
                          </w:r>
                        </w:p>
                        <w:p w14:paraId="4B3096B4" w14:textId="77777777" w:rsidR="0056439D" w:rsidRPr="00B35798" w:rsidRDefault="0056439D" w:rsidP="00E071BF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5589A5E" id="Text Box 53" o:spid="_x0000_s1036" type="#_x0000_t202" style="position:absolute;margin-left:29.25pt;margin-top:-27.75pt;width:56.8pt;height:14.2pt;z-index:251866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" filled="f" stroked="f">
              <v:textbox inset="0,0,0,0">
                <w:txbxContent>
                  <w:p w14:paraId="6B843D4D" w14:textId="77777777" w:rsidR="0056439D" w:rsidRPr="00061571" w:rsidRDefault="0056439D" w:rsidP="00E071BF">
                    <w:pPr>
                      <w:rPr>
                        <w:rFonts w:ascii="ISOCPEUR" w:hAnsi="ISOCPEUR"/>
                        <w:i/>
                      </w:rPr>
                    </w:pPr>
                    <w:proofErr w:type="spellStart"/>
                    <w:r>
                      <w:rPr>
                        <w:rFonts w:ascii="ISOCPEUR" w:hAnsi="ISOCPEUR"/>
                        <w:i/>
                      </w:rPr>
                      <w:t>Кизер</w:t>
                    </w:r>
                    <w:proofErr w:type="spellEnd"/>
                  </w:p>
                  <w:p w14:paraId="4B3096B4" w14:textId="77777777" w:rsidR="0056439D" w:rsidRPr="00B35798" w:rsidRDefault="0056439D" w:rsidP="00E071BF"/>
                </w:txbxContent>
              </v:textbox>
            </v:shap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865088" behindDoc="0" locked="0" layoutInCell="1" allowOverlap="1" wp14:anchorId="4916D1C9" wp14:editId="0B7ADCB9">
              <wp:simplePos x="0" y="0"/>
              <wp:positionH relativeFrom="column">
                <wp:posOffset>371377</wp:posOffset>
              </wp:positionH>
              <wp:positionV relativeFrom="paragraph">
                <wp:posOffset>-529472</wp:posOffset>
              </wp:positionV>
              <wp:extent cx="720090" cy="180975"/>
              <wp:effectExtent l="0" t="0" r="3810" b="9525"/>
              <wp:wrapNone/>
              <wp:docPr id="42" name="Text Box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09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26A25A0" w14:textId="028E614F" w:rsidR="0056439D" w:rsidRDefault="008534AD" w:rsidP="00E071BF">
                          <w:pPr>
                            <w:rPr>
                              <w:rFonts w:ascii="ISOCPEUR" w:hAnsi="ISOCPEUR"/>
                              <w:i/>
                              <w:color w:val="FF0000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color w:val="FF0000"/>
                            </w:rPr>
                            <w:t>Аксамит</w:t>
                          </w:r>
                        </w:p>
                        <w:p w14:paraId="180BAD90" w14:textId="77777777" w:rsidR="008534AD" w:rsidRPr="00E71709" w:rsidRDefault="008534AD" w:rsidP="00E071BF">
                          <w:pPr>
                            <w:rPr>
                              <w:rFonts w:ascii="ISOCPEUR" w:hAnsi="ISOCPEUR"/>
                              <w:i/>
                              <w:color w:val="FF000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916D1C9" id="Text Box 52" o:spid="_x0000_s1037" type="#_x0000_t202" style="position:absolute;margin-left:29.25pt;margin-top:-41.7pt;width:56.7pt;height:14.25pt;z-index:251865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" filled="f" stroked="f">
              <v:textbox inset="0,0,0,0">
                <w:txbxContent>
                  <w:p w14:paraId="326A25A0" w14:textId="028E614F" w:rsidR="0056439D" w:rsidRDefault="008534AD" w:rsidP="00E071BF">
                    <w:pPr>
                      <w:rPr>
                        <w:rFonts w:ascii="ISOCPEUR" w:hAnsi="ISOCPEUR"/>
                        <w:i/>
                        <w:color w:val="FF0000"/>
                      </w:rPr>
                    </w:pPr>
                    <w:r>
                      <w:rPr>
                        <w:rFonts w:ascii="ISOCPEUR" w:hAnsi="ISOCPEUR"/>
                        <w:i/>
                        <w:color w:val="FF0000"/>
                      </w:rPr>
                      <w:t>Аксамит</w:t>
                    </w:r>
                  </w:p>
                  <w:p w14:paraId="180BAD90" w14:textId="77777777" w:rsidR="008534AD" w:rsidRPr="00E71709" w:rsidRDefault="008534AD" w:rsidP="00E071BF">
                    <w:pPr>
                      <w:rPr>
                        <w:rFonts w:ascii="ISOCPEUR" w:hAnsi="ISOCPEUR"/>
                        <w:i/>
                        <w:color w:val="FF0000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877376" behindDoc="0" locked="0" layoutInCell="1" allowOverlap="1" wp14:anchorId="03724A60" wp14:editId="529BFBF2">
              <wp:simplePos x="0" y="0"/>
              <wp:positionH relativeFrom="column">
                <wp:posOffset>351155</wp:posOffset>
              </wp:positionH>
              <wp:positionV relativeFrom="paragraph">
                <wp:posOffset>-701675</wp:posOffset>
              </wp:positionV>
              <wp:extent cx="729615" cy="171450"/>
              <wp:effectExtent l="0" t="0" r="13335" b="0"/>
              <wp:wrapNone/>
              <wp:docPr id="30" name="Text 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9615" cy="171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BDA516B" w14:textId="77777777" w:rsidR="0056439D" w:rsidRPr="00014F4A" w:rsidRDefault="0056439D" w:rsidP="00E071BF">
                          <w:pPr>
                            <w:jc w:val="center"/>
                            <w:rPr>
                              <w:rFonts w:ascii="ISOCPEUR" w:hAnsi="ISOCPEUR"/>
                              <w:i/>
                              <w:lang w:val="en-US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</w:rPr>
                            <w:t>№докум.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3724A60" id="Text Box 46" o:spid="_x0000_s1038" type="#_x0000_t202" style="position:absolute;margin-left:27.65pt;margin-top:-55.25pt;width:57.45pt;height:13.5pt;z-index:251877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" filled="f" stroked="f">
              <v:textbox inset="0,0,0,0">
                <w:txbxContent>
                  <w:p w14:paraId="7BDA516B" w14:textId="77777777" w:rsidR="0056439D" w:rsidRPr="00014F4A" w:rsidRDefault="0056439D" w:rsidP="00E071BF">
                    <w:pPr>
                      <w:jc w:val="center"/>
                      <w:rPr>
                        <w:rFonts w:ascii="ISOCPEUR" w:hAnsi="ISOCPEUR"/>
                        <w:i/>
                        <w:lang w:val="en-US"/>
                      </w:rPr>
                    </w:pPr>
                    <w:r>
                      <w:rPr>
                        <w:rFonts w:ascii="ISOCPEUR" w:hAnsi="ISOCPEUR"/>
                        <w:i/>
                      </w:rPr>
                      <w:t>№докум.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876352" behindDoc="0" locked="0" layoutInCell="1" allowOverlap="1" wp14:anchorId="451D6029" wp14:editId="12FED84B">
              <wp:simplePos x="0" y="0"/>
              <wp:positionH relativeFrom="column">
                <wp:posOffset>-8890</wp:posOffset>
              </wp:positionH>
              <wp:positionV relativeFrom="paragraph">
                <wp:posOffset>-718820</wp:posOffset>
              </wp:positionV>
              <wp:extent cx="364490" cy="167640"/>
              <wp:effectExtent l="0" t="0" r="16510" b="3810"/>
              <wp:wrapNone/>
              <wp:docPr id="39" name="Text 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4490" cy="1676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231FEE" w14:textId="77777777" w:rsidR="0056439D" w:rsidRPr="00014F4A" w:rsidRDefault="0056439D" w:rsidP="00E071BF">
                          <w:pPr>
                            <w:jc w:val="center"/>
                            <w:rPr>
                              <w:rFonts w:ascii="ISOCPEUR" w:hAnsi="ISOCPEUR"/>
                              <w:i/>
                              <w:lang w:val="en-US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51D6029" id="_x0000_s1039" type="#_x0000_t202" style="position:absolute;margin-left:-.7pt;margin-top:-56.6pt;width:28.7pt;height:13.2pt;z-index:251876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" filled="f" stroked="f">
              <v:textbox inset="0,0,0,0">
                <w:txbxContent>
                  <w:p w14:paraId="1D231FEE" w14:textId="77777777" w:rsidR="0056439D" w:rsidRPr="00014F4A" w:rsidRDefault="0056439D" w:rsidP="00E071BF">
                    <w:pPr>
                      <w:jc w:val="center"/>
                      <w:rPr>
                        <w:rFonts w:ascii="ISOCPEUR" w:hAnsi="ISOCPEUR"/>
                        <w:i/>
                        <w:lang w:val="en-US"/>
                      </w:rPr>
                    </w:pPr>
                    <w:r>
                      <w:rPr>
                        <w:rFonts w:ascii="ISOCPEUR" w:hAnsi="ISOCPEUR"/>
                        <w:i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882496" behindDoc="0" locked="0" layoutInCell="1" allowOverlap="1" wp14:anchorId="55BC6F17" wp14:editId="38FEA7E3">
              <wp:simplePos x="0" y="0"/>
              <wp:positionH relativeFrom="column">
                <wp:posOffset>371475</wp:posOffset>
              </wp:positionH>
              <wp:positionV relativeFrom="paragraph">
                <wp:posOffset>-1905</wp:posOffset>
              </wp:positionV>
              <wp:extent cx="717550" cy="180975"/>
              <wp:effectExtent l="0" t="0" r="6350" b="9525"/>
              <wp:wrapNone/>
              <wp:docPr id="54" name="Text Box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755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BEF72DE" w14:textId="77777777" w:rsidR="0056439D" w:rsidRPr="00014F4A" w:rsidRDefault="0056439D" w:rsidP="00E071BF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5BC6F17" id="_x0000_s1040" type="#_x0000_t202" style="position:absolute;margin-left:29.25pt;margin-top:-.15pt;width:56.5pt;height:14.25pt;z-index:251882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" filled="f" stroked="f">
              <v:textbox inset="0,0,0,0">
                <w:txbxContent>
                  <w:p w14:paraId="1BEF72DE" w14:textId="77777777" w:rsidR="0056439D" w:rsidRPr="00014F4A" w:rsidRDefault="0056439D" w:rsidP="00E071BF">
                    <w:pPr>
                      <w:rPr>
                        <w:rFonts w:ascii="ISOCPEUR" w:hAnsi="ISOCPEUR"/>
                        <w:i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864064" behindDoc="0" locked="0" layoutInCell="1" allowOverlap="1" wp14:anchorId="1C7B83D6" wp14:editId="497D7073">
              <wp:simplePos x="0" y="0"/>
              <wp:positionH relativeFrom="column">
                <wp:posOffset>-353695</wp:posOffset>
              </wp:positionH>
              <wp:positionV relativeFrom="paragraph">
                <wp:posOffset>-6985</wp:posOffset>
              </wp:positionV>
              <wp:extent cx="721360" cy="180340"/>
              <wp:effectExtent l="0" t="0" r="2540" b="10160"/>
              <wp:wrapNone/>
              <wp:docPr id="31" name="Text Box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4E6F2F6" w14:textId="77777777" w:rsidR="0056439D" w:rsidRPr="00061571" w:rsidRDefault="0056439D" w:rsidP="00E071BF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</w:rPr>
                            <w:t>Н. контр.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C7B83D6" id="Text Box 51" o:spid="_x0000_s1041" type="#_x0000_t202" style="position:absolute;margin-left:-27.85pt;margin-top:-.55pt;width:56.8pt;height:14.2pt;z-index:251864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" filled="f" stroked="f">
              <v:textbox inset="0,0,0,0">
                <w:txbxContent>
                  <w:p w14:paraId="14E6F2F6" w14:textId="77777777" w:rsidR="0056439D" w:rsidRPr="00061571" w:rsidRDefault="0056439D" w:rsidP="00E071BF">
                    <w:pPr>
                      <w:rPr>
                        <w:rFonts w:ascii="ISOCPEUR" w:hAnsi="ISOCPEUR"/>
                        <w:i/>
                      </w:rPr>
                    </w:pPr>
                    <w:r>
                      <w:rPr>
                        <w:rFonts w:ascii="ISOCPEUR" w:hAnsi="ISOCPEUR"/>
                        <w:i/>
                      </w:rPr>
                      <w:t>Н. контр.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862016" behindDoc="0" locked="0" layoutInCell="1" allowOverlap="1" wp14:anchorId="6C4FBF18" wp14:editId="4A62FB52">
              <wp:simplePos x="0" y="0"/>
              <wp:positionH relativeFrom="column">
                <wp:posOffset>-359410</wp:posOffset>
              </wp:positionH>
              <wp:positionV relativeFrom="paragraph">
                <wp:posOffset>-699770</wp:posOffset>
              </wp:positionV>
              <wp:extent cx="360680" cy="167640"/>
              <wp:effectExtent l="0" t="0" r="1270" b="3810"/>
              <wp:wrapNone/>
              <wp:docPr id="44" name="Text 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676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E6A2F34" w14:textId="77777777" w:rsidR="0056439D" w:rsidRPr="00014F4A" w:rsidRDefault="0056439D" w:rsidP="00E071BF">
                          <w:pPr>
                            <w:jc w:val="center"/>
                            <w:rPr>
                              <w:rFonts w:ascii="ISOCPEUR" w:hAnsi="ISOCPEUR"/>
                              <w:i/>
                              <w:lang w:val="en-US"/>
                            </w:rPr>
                          </w:pPr>
                          <w:r w:rsidRPr="00014F4A">
                            <w:rPr>
                              <w:rFonts w:ascii="ISOCPEUR" w:hAnsi="ISOCPEUR"/>
                              <w:i/>
                            </w:rPr>
                            <w:t>Изм</w:t>
                          </w:r>
                          <w:r w:rsidRPr="00014F4A">
                            <w:rPr>
                              <w:rFonts w:ascii="ISOCPEUR" w:hAnsi="ISOCPEUR"/>
                              <w:i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C4FBF18" id="_x0000_s1042" type="#_x0000_t202" style="position:absolute;margin-left:-28.3pt;margin-top:-55.1pt;width:28.4pt;height:13.2pt;z-index:251862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" filled="f" stroked="f">
              <v:textbox inset="0,0,0,0">
                <w:txbxContent>
                  <w:p w14:paraId="4E6A2F34" w14:textId="77777777" w:rsidR="0056439D" w:rsidRPr="00014F4A" w:rsidRDefault="0056439D" w:rsidP="00E071BF">
                    <w:pPr>
                      <w:jc w:val="center"/>
                      <w:rPr>
                        <w:rFonts w:ascii="ISOCPEUR" w:hAnsi="ISOCPEUR"/>
                        <w:i/>
                        <w:lang w:val="en-US"/>
                      </w:rPr>
                    </w:pPr>
                    <w:r w:rsidRPr="00014F4A">
                      <w:rPr>
                        <w:rFonts w:ascii="ISOCPEUR" w:hAnsi="ISOCPEUR"/>
                        <w:i/>
                      </w:rPr>
                      <w:t>Изм</w:t>
                    </w:r>
                    <w:r w:rsidRPr="00014F4A">
                      <w:rPr>
                        <w:rFonts w:ascii="ISOCPEUR" w:hAnsi="ISOCPEUR"/>
                        <w:i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879424" behindDoc="0" locked="0" layoutInCell="1" allowOverlap="1" wp14:anchorId="52505F84" wp14:editId="706D25EA">
              <wp:simplePos x="0" y="0"/>
              <wp:positionH relativeFrom="column">
                <wp:posOffset>1623060</wp:posOffset>
              </wp:positionH>
              <wp:positionV relativeFrom="paragraph">
                <wp:posOffset>-699770</wp:posOffset>
              </wp:positionV>
              <wp:extent cx="354330" cy="167640"/>
              <wp:effectExtent l="0" t="0" r="7620" b="3810"/>
              <wp:wrapNone/>
              <wp:docPr id="29" name="Text 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330" cy="1676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8269D37" w14:textId="77777777" w:rsidR="0056439D" w:rsidRPr="00014F4A" w:rsidRDefault="0056439D" w:rsidP="00E071BF">
                          <w:pPr>
                            <w:jc w:val="center"/>
                            <w:rPr>
                              <w:rFonts w:ascii="ISOCPEUR" w:hAnsi="ISOCPEUR"/>
                              <w:i/>
                              <w:lang w:val="en-US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2505F84" id="_x0000_s1043" type="#_x0000_t202" style="position:absolute;margin-left:127.8pt;margin-top:-55.1pt;width:27.9pt;height:13.2pt;z-index:251879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" filled="f" stroked="f">
              <v:textbox inset="0,0,0,0">
                <w:txbxContent>
                  <w:p w14:paraId="08269D37" w14:textId="77777777" w:rsidR="0056439D" w:rsidRPr="00014F4A" w:rsidRDefault="0056439D" w:rsidP="00E071BF">
                    <w:pPr>
                      <w:jc w:val="center"/>
                      <w:rPr>
                        <w:rFonts w:ascii="ISOCPEUR" w:hAnsi="ISOCPEUR"/>
                        <w:i/>
                        <w:lang w:val="en-US"/>
                      </w:rPr>
                    </w:pPr>
                    <w:r>
                      <w:rPr>
                        <w:rFonts w:ascii="ISOCPEUR" w:hAnsi="ISOCPEUR"/>
                        <w:i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4294967295" distB="4294967295" distL="114300" distR="114300" simplePos="0" relativeHeight="251851776" behindDoc="0" locked="0" layoutInCell="1" allowOverlap="1" wp14:anchorId="26546F7B" wp14:editId="104583B3">
              <wp:simplePos x="0" y="0"/>
              <wp:positionH relativeFrom="page">
                <wp:posOffset>720090</wp:posOffset>
              </wp:positionH>
              <wp:positionV relativeFrom="page">
                <wp:posOffset>9569449</wp:posOffset>
              </wp:positionV>
              <wp:extent cx="6583045" cy="0"/>
              <wp:effectExtent l="0" t="0" r="27305" b="19050"/>
              <wp:wrapNone/>
              <wp:docPr id="28" name="Lin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8304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BED81BE" id="Line 22" o:spid="_x0000_s1026" style="position:absolute;z-index:251851776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pt,753.5pt" to="575.05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" strokeweight="1.5pt">
              <w10:wrap anchorx="page" anchory="page"/>
            </v:lin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4294967295" distB="4294967295" distL="114300" distR="114300" simplePos="0" relativeHeight="251868160" behindDoc="0" locked="0" layoutInCell="1" allowOverlap="1" wp14:anchorId="55DA1E7A" wp14:editId="2BD00DDB">
              <wp:simplePos x="0" y="0"/>
              <wp:positionH relativeFrom="page">
                <wp:posOffset>5579745</wp:posOffset>
              </wp:positionH>
              <wp:positionV relativeFrom="page">
                <wp:posOffset>9929494</wp:posOffset>
              </wp:positionV>
              <wp:extent cx="1723390" cy="1270"/>
              <wp:effectExtent l="0" t="0" r="10160" b="36830"/>
              <wp:wrapNone/>
              <wp:docPr id="27" name="Line 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23390" cy="127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90F54DA" id="Line 77" o:spid="_x0000_s1026" style="position:absolute;z-index:251868160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439.35pt,781.85pt" to="575.05pt,78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" strokeweight="1.5pt">
              <w10:wrap anchorx="page" anchory="page"/>
            </v:lin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4294967295" distB="4294967295" distL="114300" distR="114300" simplePos="0" relativeHeight="251855872" behindDoc="0" locked="0" layoutInCell="1" allowOverlap="1" wp14:anchorId="67B054BC" wp14:editId="72AFA9C1">
              <wp:simplePos x="0" y="0"/>
              <wp:positionH relativeFrom="page">
                <wp:posOffset>5578475</wp:posOffset>
              </wp:positionH>
              <wp:positionV relativeFrom="page">
                <wp:posOffset>9749789</wp:posOffset>
              </wp:positionV>
              <wp:extent cx="1724660" cy="635"/>
              <wp:effectExtent l="0" t="0" r="27940" b="37465"/>
              <wp:wrapNone/>
              <wp:docPr id="26" name="Line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24660" cy="6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21307C8" id="Line 28" o:spid="_x0000_s1026" style="position:absolute;z-index:251855872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439.25pt,767.7pt" to="575.05pt,76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" strokeweight="1.5pt">
              <w10:wrap anchorx="page" anchory="page"/>
            </v:lin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4294967295" distB="4294967295" distL="114300" distR="114300" simplePos="0" relativeHeight="251840512" behindDoc="0" locked="0" layoutInCell="1" allowOverlap="1" wp14:anchorId="58103BCF" wp14:editId="01D36738">
              <wp:simplePos x="0" y="0"/>
              <wp:positionH relativeFrom="page">
                <wp:posOffset>720090</wp:posOffset>
              </wp:positionH>
              <wp:positionV relativeFrom="page">
                <wp:posOffset>9029699</wp:posOffset>
              </wp:positionV>
              <wp:extent cx="6583045" cy="0"/>
              <wp:effectExtent l="0" t="0" r="27305" b="19050"/>
              <wp:wrapNone/>
              <wp:docPr id="2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8304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8600170" id="Line 2" o:spid="_x0000_s1026" style="position:absolute;z-index:251840512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pt,711pt" to="575.05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" strokeweight="1.5pt">
              <w10:wrap anchorx="page" anchory="page"/>
            </v:lin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857920" behindDoc="0" locked="0" layoutInCell="1" allowOverlap="1" wp14:anchorId="262B7BDA" wp14:editId="6D3B2FFD">
              <wp:simplePos x="0" y="0"/>
              <wp:positionH relativeFrom="column">
                <wp:posOffset>4508500</wp:posOffset>
              </wp:positionH>
              <wp:positionV relativeFrom="paragraph">
                <wp:posOffset>8255</wp:posOffset>
              </wp:positionV>
              <wp:extent cx="1714500" cy="360680"/>
              <wp:effectExtent l="0" t="0" r="0" b="1270"/>
              <wp:wrapNone/>
              <wp:docPr id="41" name="Text Box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1450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78F39A1" w14:textId="77777777" w:rsidR="0056439D" w:rsidRPr="00061571" w:rsidRDefault="0056439D" w:rsidP="00E071BF">
                          <w:pPr>
                            <w:pStyle w:val="2"/>
                            <w:rPr>
                              <w:rFonts w:ascii="ISOCPEUR" w:hAnsi="ISOCPEUR" w:cs="Arial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ISOCPEUR" w:hAnsi="ISOCPEUR" w:cs="Arial"/>
                              <w:sz w:val="28"/>
                              <w:szCs w:val="28"/>
                            </w:rPr>
                            <w:t>УО ГГПК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62B7BDA" id="Text Box 37" o:spid="_x0000_s1044" type="#_x0000_t202" style="position:absolute;margin-left:355pt;margin-top:.65pt;width:135pt;height:28.4pt;z-index:251857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" filled="f" stroked="f">
              <v:textbox inset="0,0,0,0">
                <w:txbxContent>
                  <w:p w14:paraId="178F39A1" w14:textId="77777777" w:rsidR="0056439D" w:rsidRPr="00061571" w:rsidRDefault="0056439D" w:rsidP="00E071BF">
                    <w:pPr>
                      <w:pStyle w:val="2"/>
                      <w:rPr>
                        <w:rFonts w:ascii="ISOCPEUR" w:hAnsi="ISOCPEUR" w:cs="Arial"/>
                        <w:sz w:val="28"/>
                        <w:szCs w:val="28"/>
                      </w:rPr>
                    </w:pPr>
                    <w:r>
                      <w:rPr>
                        <w:rFonts w:ascii="ISOCPEUR" w:hAnsi="ISOCPEUR" w:cs="Arial"/>
                        <w:sz w:val="28"/>
                        <w:szCs w:val="28"/>
                      </w:rPr>
                      <w:t>УО ГГПК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872256" behindDoc="0" locked="0" layoutInCell="1" allowOverlap="1" wp14:anchorId="12ACECEE" wp14:editId="0F0A2F38">
              <wp:simplePos x="0" y="0"/>
              <wp:positionH relativeFrom="column">
                <wp:posOffset>5590540</wp:posOffset>
              </wp:positionH>
              <wp:positionV relativeFrom="paragraph">
                <wp:posOffset>-345440</wp:posOffset>
              </wp:positionV>
              <wp:extent cx="632460" cy="173355"/>
              <wp:effectExtent l="0" t="0" r="15240" b="17145"/>
              <wp:wrapNone/>
              <wp:docPr id="40" name="Text Box 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32460" cy="1733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358F2CC" w14:textId="77777777" w:rsidR="0056439D" w:rsidRPr="00E71709" w:rsidRDefault="0056439D" w:rsidP="00E071BF">
                          <w:pPr>
                            <w:pStyle w:val="3"/>
                            <w:rPr>
                              <w:rFonts w:ascii="ISOCPEUR" w:hAnsi="ISOCPEUR"/>
                              <w:color w:val="FF0000"/>
                              <w:sz w:val="24"/>
                              <w:szCs w:val="24"/>
                            </w:rPr>
                          </w:pPr>
                          <w:r w:rsidRPr="00E71709">
                            <w:rPr>
                              <w:rFonts w:ascii="ISOCPEUR" w:hAnsi="ISOCPEUR"/>
                              <w:color w:val="FF0000"/>
                              <w:sz w:val="24"/>
                              <w:szCs w:val="24"/>
                            </w:rPr>
                            <w:t>3</w:t>
                          </w:r>
                          <w:r w:rsidR="00E152DD" w:rsidRPr="00E71709">
                            <w:rPr>
                              <w:rFonts w:ascii="ISOCPEUR" w:hAnsi="ISOCPEUR"/>
                              <w:color w:val="FF0000"/>
                              <w:sz w:val="24"/>
                              <w:szCs w:val="24"/>
                            </w:rPr>
                            <w:t>5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2ACECEE" id="Text Box 92" o:spid="_x0000_s1045" type="#_x0000_t202" style="position:absolute;margin-left:440.2pt;margin-top:-27.2pt;width:49.8pt;height:13.65pt;z-index:251872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" filled="f" stroked="f">
              <v:textbox inset="0,0,0,0">
                <w:txbxContent>
                  <w:p w14:paraId="3358F2CC" w14:textId="77777777" w:rsidR="0056439D" w:rsidRPr="00E71709" w:rsidRDefault="0056439D" w:rsidP="00E071BF">
                    <w:pPr>
                      <w:pStyle w:val="3"/>
                      <w:rPr>
                        <w:rFonts w:ascii="ISOCPEUR" w:hAnsi="ISOCPEUR"/>
                        <w:color w:val="FF0000"/>
                        <w:sz w:val="24"/>
                        <w:szCs w:val="24"/>
                      </w:rPr>
                    </w:pPr>
                    <w:r w:rsidRPr="00E71709">
                      <w:rPr>
                        <w:rFonts w:ascii="ISOCPEUR" w:hAnsi="ISOCPEUR"/>
                        <w:color w:val="FF0000"/>
                        <w:sz w:val="24"/>
                        <w:szCs w:val="24"/>
                      </w:rPr>
                      <w:t>3</w:t>
                    </w:r>
                    <w:r w:rsidR="00E152DD" w:rsidRPr="00E71709">
                      <w:rPr>
                        <w:rFonts w:ascii="ISOCPEUR" w:hAnsi="ISOCPEUR"/>
                        <w:color w:val="FF0000"/>
                        <w:sz w:val="24"/>
                        <w:szCs w:val="24"/>
                      </w:rPr>
                      <w:t>5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869184" behindDoc="0" locked="0" layoutInCell="1" allowOverlap="1" wp14:anchorId="14C23922" wp14:editId="7A169342">
              <wp:simplePos x="0" y="0"/>
              <wp:positionH relativeFrom="column">
                <wp:posOffset>5049520</wp:posOffset>
              </wp:positionH>
              <wp:positionV relativeFrom="paragraph">
                <wp:posOffset>-348615</wp:posOffset>
              </wp:positionV>
              <wp:extent cx="528955" cy="176530"/>
              <wp:effectExtent l="0" t="0" r="4445" b="13970"/>
              <wp:wrapNone/>
              <wp:docPr id="38" name="Text Box 7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8955" cy="1765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661910C" w14:textId="77777777" w:rsidR="0056439D" w:rsidRPr="00D87D4E" w:rsidRDefault="0056439D" w:rsidP="00E071BF">
                          <w:pPr>
                            <w:pStyle w:val="3"/>
                            <w:rPr>
                              <w:rFonts w:ascii="ISOCPEUR" w:hAnsi="ISOCPEUR"/>
                              <w:sz w:val="24"/>
                              <w:szCs w:val="24"/>
                              <w:lang w:val="en-US"/>
                            </w:rPr>
                          </w:pPr>
                          <w:r>
                            <w:rPr>
                              <w:rFonts w:ascii="ISOCPEUR" w:hAnsi="ISOCPEUR"/>
                              <w:sz w:val="24"/>
                              <w:szCs w:val="24"/>
                              <w:lang w:val="en-US"/>
                            </w:rPr>
                            <w:t>2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4C23922" id="Text Box 78" o:spid="_x0000_s1046" type="#_x0000_t202" style="position:absolute;margin-left:397.6pt;margin-top:-27.45pt;width:41.65pt;height:13.9pt;z-index:251869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" filled="f" stroked="f">
              <v:textbox inset="0,0,0,0">
                <w:txbxContent>
                  <w:p w14:paraId="7661910C" w14:textId="77777777" w:rsidR="0056439D" w:rsidRPr="00D87D4E" w:rsidRDefault="0056439D" w:rsidP="00E071BF">
                    <w:pPr>
                      <w:pStyle w:val="3"/>
                      <w:rPr>
                        <w:rFonts w:ascii="ISOCPEUR" w:hAnsi="ISOCPEUR"/>
                        <w:sz w:val="24"/>
                        <w:szCs w:val="24"/>
                        <w:lang w:val="en-US"/>
                      </w:rPr>
                    </w:pPr>
                    <w:r>
                      <w:rPr>
                        <w:rFonts w:ascii="ISOCPEUR" w:hAnsi="ISOCPEUR"/>
                        <w:sz w:val="24"/>
                        <w:szCs w:val="24"/>
                        <w:lang w:val="en-US"/>
                      </w:rPr>
                      <w:t>2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860992" behindDoc="0" locked="0" layoutInCell="1" allowOverlap="1" wp14:anchorId="4F1C36DF" wp14:editId="0871F86F">
              <wp:simplePos x="0" y="0"/>
              <wp:positionH relativeFrom="column">
                <wp:posOffset>5615940</wp:posOffset>
              </wp:positionH>
              <wp:positionV relativeFrom="paragraph">
                <wp:posOffset>-509905</wp:posOffset>
              </wp:positionV>
              <wp:extent cx="607060" cy="157480"/>
              <wp:effectExtent l="0" t="0" r="2540" b="13970"/>
              <wp:wrapNone/>
              <wp:docPr id="36" name="Text Box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70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C1353D1" w14:textId="77777777" w:rsidR="0056439D" w:rsidRPr="00061571" w:rsidRDefault="0056439D" w:rsidP="00E071BF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r w:rsidRPr="00061571">
                            <w:rPr>
                              <w:rFonts w:ascii="ISOCPEUR" w:hAnsi="ISOCPEUR"/>
                              <w:i/>
                            </w:rPr>
                            <w:t>Листов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F1C36DF" id="Text Box 41" o:spid="_x0000_s1047" type="#_x0000_t202" style="position:absolute;margin-left:442.2pt;margin-top:-40.15pt;width:47.8pt;height:12.4pt;z-index:251860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" filled="f" stroked="f">
              <v:textbox inset="0,0,0,0">
                <w:txbxContent>
                  <w:p w14:paraId="4C1353D1" w14:textId="77777777" w:rsidR="0056439D" w:rsidRPr="00061571" w:rsidRDefault="0056439D" w:rsidP="00E071BF">
                    <w:pPr>
                      <w:jc w:val="center"/>
                      <w:rPr>
                        <w:rFonts w:ascii="ISOCPEUR" w:hAnsi="ISOCPEUR"/>
                        <w:i/>
                      </w:rPr>
                    </w:pPr>
                    <w:r w:rsidRPr="00061571">
                      <w:rPr>
                        <w:rFonts w:ascii="ISOCPEUR" w:hAnsi="ISOCPEUR"/>
                        <w:i/>
                      </w:rPr>
                      <w:t>Листов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859968" behindDoc="0" locked="0" layoutInCell="1" allowOverlap="1" wp14:anchorId="175471A0" wp14:editId="1D97BC8D">
              <wp:simplePos x="0" y="0"/>
              <wp:positionH relativeFrom="column">
                <wp:posOffset>5065395</wp:posOffset>
              </wp:positionH>
              <wp:positionV relativeFrom="paragraph">
                <wp:posOffset>-517525</wp:posOffset>
              </wp:positionV>
              <wp:extent cx="513080" cy="165100"/>
              <wp:effectExtent l="0" t="0" r="1270" b="6350"/>
              <wp:wrapNone/>
              <wp:docPr id="35" name="Text Box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3080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5EE10A8" w14:textId="77777777" w:rsidR="0056439D" w:rsidRPr="00061571" w:rsidRDefault="0056439D" w:rsidP="00E071BF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r w:rsidRPr="00061571">
                            <w:rPr>
                              <w:rFonts w:ascii="ISOCPEUR" w:hAnsi="ISOCPEUR"/>
                              <w:i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75471A0" id="Text Box 40" o:spid="_x0000_s1048" type="#_x0000_t202" style="position:absolute;margin-left:398.85pt;margin-top:-40.75pt;width:40.4pt;height:13pt;z-index:251859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" filled="f" stroked="f">
              <v:textbox inset="0,0,0,0">
                <w:txbxContent>
                  <w:p w14:paraId="75EE10A8" w14:textId="77777777" w:rsidR="0056439D" w:rsidRPr="00061571" w:rsidRDefault="0056439D" w:rsidP="00E071BF">
                    <w:pPr>
                      <w:jc w:val="center"/>
                      <w:rPr>
                        <w:rFonts w:ascii="ISOCPEUR" w:hAnsi="ISOCPEUR"/>
                        <w:i/>
                      </w:rPr>
                    </w:pPr>
                    <w:r w:rsidRPr="00061571">
                      <w:rPr>
                        <w:rFonts w:ascii="ISOCPEUR" w:hAnsi="ISOCPEUR"/>
                        <w:i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858944" behindDoc="0" locked="0" layoutInCell="1" allowOverlap="1" wp14:anchorId="61293441" wp14:editId="04C682F3">
              <wp:simplePos x="0" y="0"/>
              <wp:positionH relativeFrom="column">
                <wp:posOffset>4505960</wp:posOffset>
              </wp:positionH>
              <wp:positionV relativeFrom="paragraph">
                <wp:posOffset>-514985</wp:posOffset>
              </wp:positionV>
              <wp:extent cx="534035" cy="162560"/>
              <wp:effectExtent l="0" t="0" r="18415" b="8890"/>
              <wp:wrapNone/>
              <wp:docPr id="37" name="Text Box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34035" cy="162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97FB972" w14:textId="77777777" w:rsidR="0056439D" w:rsidRPr="00061571" w:rsidRDefault="0056439D" w:rsidP="00E071BF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r w:rsidRPr="00061571">
                            <w:rPr>
                              <w:rFonts w:ascii="ISOCPEUR" w:hAnsi="ISOCPEUR"/>
                              <w:i/>
                            </w:rPr>
                            <w:t>Стадия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1293441" id="Text Box 38" o:spid="_x0000_s1049" type="#_x0000_t202" style="position:absolute;margin-left:354.8pt;margin-top:-40.55pt;width:42.05pt;height:12.8pt;z-index:251858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" filled="f" stroked="f">
              <v:textbox inset="0,0,0,0">
                <w:txbxContent>
                  <w:p w14:paraId="697FB972" w14:textId="77777777" w:rsidR="0056439D" w:rsidRPr="00061571" w:rsidRDefault="0056439D" w:rsidP="00E071BF">
                    <w:pPr>
                      <w:jc w:val="center"/>
                      <w:rPr>
                        <w:rFonts w:ascii="ISOCPEUR" w:hAnsi="ISOCPEUR"/>
                        <w:i/>
                      </w:rPr>
                    </w:pPr>
                    <w:r w:rsidRPr="00061571">
                      <w:rPr>
                        <w:rFonts w:ascii="ISOCPEUR" w:hAnsi="ISOCPEUR"/>
                        <w:i/>
                      </w:rPr>
                      <w:t>Стадия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874304" behindDoc="0" locked="0" layoutInCell="1" allowOverlap="1" wp14:anchorId="4E9A55E1" wp14:editId="11DD7C05">
              <wp:simplePos x="0" y="0"/>
              <wp:positionH relativeFrom="column">
                <wp:posOffset>1982470</wp:posOffset>
              </wp:positionH>
              <wp:positionV relativeFrom="paragraph">
                <wp:posOffset>-509905</wp:posOffset>
              </wp:positionV>
              <wp:extent cx="2515870" cy="878840"/>
              <wp:effectExtent l="0" t="0" r="0" b="0"/>
              <wp:wrapNone/>
              <wp:docPr id="24" name="Text Box 9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15870" cy="8788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07E2A12" w14:textId="2F660B05" w:rsidR="0056439D" w:rsidRPr="00061571" w:rsidRDefault="0056439D" w:rsidP="00E071BF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 xml:space="preserve">Разработка </w:t>
                          </w:r>
                          <w:r w:rsidR="00E71709" w:rsidRPr="00E71709">
                            <w:rPr>
                              <w:rFonts w:ascii="ISOCPEUR" w:hAnsi="ISOCPEUR"/>
                              <w:i/>
                              <w:color w:val="FF0000"/>
                              <w:sz w:val="22"/>
                              <w:szCs w:val="22"/>
                            </w:rPr>
                            <w:t>????????</w:t>
                          </w:r>
                          <w:r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E9A55E1" id="Text Box 95" o:spid="_x0000_s1050" type="#_x0000_t202" style="position:absolute;margin-left:156.1pt;margin-top:-40.15pt;width:198.1pt;height:69.2pt;z-index:251874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" filled="f" stroked="f">
              <v:textbox>
                <w:txbxContent>
                  <w:p w14:paraId="107E2A12" w14:textId="2F660B05" w:rsidR="0056439D" w:rsidRPr="00061571" w:rsidRDefault="0056439D" w:rsidP="00E071BF">
                    <w:pPr>
                      <w:jc w:val="center"/>
                      <w:rPr>
                        <w:rFonts w:ascii="ISOCPEUR" w:hAnsi="ISOCPEUR"/>
                        <w:i/>
                        <w:sz w:val="22"/>
                        <w:szCs w:val="22"/>
                      </w:rPr>
                    </w:pPr>
                    <w:r>
                      <w:rPr>
                        <w:rFonts w:ascii="ISOCPEUR" w:hAnsi="ISOCPEUR"/>
                        <w:i/>
                        <w:sz w:val="22"/>
                        <w:szCs w:val="22"/>
                      </w:rPr>
                      <w:t xml:space="preserve">Разработка </w:t>
                    </w:r>
                    <w:r w:rsidR="00E71709" w:rsidRPr="00E71709">
                      <w:rPr>
                        <w:rFonts w:ascii="ISOCPEUR" w:hAnsi="ISOCPEUR"/>
                        <w:i/>
                        <w:color w:val="FF0000"/>
                        <w:sz w:val="22"/>
                        <w:szCs w:val="22"/>
                      </w:rPr>
                      <w:t>????????</w:t>
                    </w:r>
                    <w:r>
                      <w:rPr>
                        <w:rFonts w:ascii="ISOCPEUR" w:hAnsi="ISOCPEUR"/>
                        <w:i/>
                        <w:sz w:val="22"/>
                        <w:szCs w:val="22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878400" behindDoc="0" locked="0" layoutInCell="1" allowOverlap="1" wp14:anchorId="78EB9924" wp14:editId="015EE54E">
              <wp:simplePos x="0" y="0"/>
              <wp:positionH relativeFrom="column">
                <wp:posOffset>1082040</wp:posOffset>
              </wp:positionH>
              <wp:positionV relativeFrom="paragraph">
                <wp:posOffset>-705485</wp:posOffset>
              </wp:positionV>
              <wp:extent cx="541020" cy="173355"/>
              <wp:effectExtent l="0" t="0" r="11430" b="17145"/>
              <wp:wrapNone/>
              <wp:docPr id="25" name="Text 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1020" cy="1733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716D069" w14:textId="77777777" w:rsidR="0056439D" w:rsidRPr="00014F4A" w:rsidRDefault="0056439D" w:rsidP="00E071BF">
                          <w:pPr>
                            <w:jc w:val="center"/>
                            <w:rPr>
                              <w:rFonts w:ascii="ISOCPEUR" w:hAnsi="ISOCPEUR"/>
                              <w:i/>
                              <w:lang w:val="en-US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8EB9924" id="_x0000_s1051" type="#_x0000_t202" style="position:absolute;margin-left:85.2pt;margin-top:-55.55pt;width:42.6pt;height:13.65pt;z-index:251878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" filled="f" stroked="f">
              <v:textbox inset="0,0,0,0">
                <w:txbxContent>
                  <w:p w14:paraId="2716D069" w14:textId="77777777" w:rsidR="0056439D" w:rsidRPr="00014F4A" w:rsidRDefault="0056439D" w:rsidP="00E071BF">
                    <w:pPr>
                      <w:jc w:val="center"/>
                      <w:rPr>
                        <w:rFonts w:ascii="ISOCPEUR" w:hAnsi="ISOCPEUR"/>
                        <w:i/>
                        <w:lang w:val="en-US"/>
                      </w:rPr>
                    </w:pPr>
                    <w:r>
                      <w:rPr>
                        <w:rFonts w:ascii="ISOCPEUR" w:hAnsi="ISOCPEUR"/>
                        <w:i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873280" behindDoc="0" locked="0" layoutInCell="1" allowOverlap="1" wp14:anchorId="308F921E" wp14:editId="0EE545E5">
              <wp:simplePos x="0" y="0"/>
              <wp:positionH relativeFrom="column">
                <wp:posOffset>1977390</wp:posOffset>
              </wp:positionH>
              <wp:positionV relativeFrom="paragraph">
                <wp:posOffset>-932180</wp:posOffset>
              </wp:positionV>
              <wp:extent cx="4328160" cy="400050"/>
              <wp:effectExtent l="0" t="0" r="0" b="0"/>
              <wp:wrapNone/>
              <wp:docPr id="67" name="Text Box 9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28160" cy="400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D5340F6" w14:textId="77777777" w:rsidR="008534AD" w:rsidRPr="00BC37D9" w:rsidRDefault="0056439D" w:rsidP="008534AD">
                          <w:pPr>
                            <w:spacing w:after="200" w:line="360" w:lineRule="auto"/>
                            <w:jc w:val="center"/>
                            <w:rPr>
                              <w:rFonts w:ascii="ISOCPEUR" w:hAnsi="ISOCPEUR" w:cs="ISOCT2"/>
                              <w:i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28"/>
                              <w:szCs w:val="32"/>
                            </w:rPr>
                            <w:t>УП-</w:t>
                          </w:r>
                          <w:r>
                            <w:rPr>
                              <w:rFonts w:ascii="ISOCPEUR" w:hAnsi="ISOCPEUR"/>
                              <w:i/>
                              <w:sz w:val="28"/>
                              <w:szCs w:val="32"/>
                              <w:lang w:val="en-US"/>
                            </w:rPr>
                            <w:t>WEB</w:t>
                          </w:r>
                          <w:r>
                            <w:rPr>
                              <w:rFonts w:ascii="ISOCPEUR" w:hAnsi="ISOCPEUR"/>
                              <w:i/>
                              <w:sz w:val="28"/>
                              <w:szCs w:val="32"/>
                            </w:rPr>
                            <w:t xml:space="preserve"> </w:t>
                          </w:r>
                          <w:r w:rsidR="008534AD" w:rsidRPr="008534AD">
                            <w:rPr>
                              <w:rFonts w:ascii="ISOCPEUR" w:hAnsi="ISOCPEUR"/>
                              <w:i/>
                              <w:sz w:val="28"/>
                              <w:szCs w:val="32"/>
                              <w:lang w:val="en-US"/>
                            </w:rPr>
                            <w:t>5-04-0612-02.42.01.26 ПЗ</w:t>
                          </w:r>
                        </w:p>
                        <w:p w14:paraId="69A237EF" w14:textId="0DEFF556" w:rsidR="0056439D" w:rsidRPr="00152492" w:rsidRDefault="0056439D" w:rsidP="00E071BF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8"/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08F921E" id="Text Box 94" o:spid="_x0000_s1052" type="#_x0000_t202" style="position:absolute;margin-left:155.7pt;margin-top:-73.4pt;width:340.8pt;height:31.5pt;z-index:251873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" filled="f" stroked="f">
              <v:textbox>
                <w:txbxContent>
                  <w:p w14:paraId="4D5340F6" w14:textId="77777777" w:rsidR="008534AD" w:rsidRPr="00BC37D9" w:rsidRDefault="0056439D" w:rsidP="008534AD">
                    <w:pPr>
                      <w:spacing w:after="200" w:line="360" w:lineRule="auto"/>
                      <w:jc w:val="center"/>
                      <w:rPr>
                        <w:rFonts w:ascii="ISOCPEUR" w:hAnsi="ISOCPEUR" w:cs="ISOCT2"/>
                        <w:i/>
                      </w:rPr>
                    </w:pPr>
                    <w:r>
                      <w:rPr>
                        <w:rFonts w:ascii="ISOCPEUR" w:hAnsi="ISOCPEUR"/>
                        <w:i/>
                        <w:sz w:val="28"/>
                        <w:szCs w:val="32"/>
                      </w:rPr>
                      <w:t>УП-</w:t>
                    </w:r>
                    <w:r>
                      <w:rPr>
                        <w:rFonts w:ascii="ISOCPEUR" w:hAnsi="ISOCPEUR"/>
                        <w:i/>
                        <w:sz w:val="28"/>
                        <w:szCs w:val="32"/>
                        <w:lang w:val="en-US"/>
                      </w:rPr>
                      <w:t>WEB</w:t>
                    </w:r>
                    <w:r>
                      <w:rPr>
                        <w:rFonts w:ascii="ISOCPEUR" w:hAnsi="ISOCPEUR"/>
                        <w:i/>
                        <w:sz w:val="28"/>
                        <w:szCs w:val="32"/>
                      </w:rPr>
                      <w:t xml:space="preserve"> </w:t>
                    </w:r>
                    <w:r w:rsidR="008534AD" w:rsidRPr="008534AD">
                      <w:rPr>
                        <w:rFonts w:ascii="ISOCPEUR" w:hAnsi="ISOCPEUR"/>
                        <w:i/>
                        <w:sz w:val="28"/>
                        <w:szCs w:val="32"/>
                        <w:lang w:val="en-US"/>
                      </w:rPr>
                      <w:t>5-04-0612-02.42.01.26 ПЗ</w:t>
                    </w:r>
                  </w:p>
                  <w:p w14:paraId="69A237EF" w14:textId="0DEFF556" w:rsidR="0056439D" w:rsidRPr="00152492" w:rsidRDefault="0056439D" w:rsidP="00E071BF">
                    <w:pPr>
                      <w:jc w:val="center"/>
                      <w:rPr>
                        <w:rFonts w:ascii="ISOCPEUR" w:hAnsi="ISOCPEUR"/>
                        <w:i/>
                        <w:sz w:val="28"/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4294967295" distB="4294967295" distL="114300" distR="114300" simplePos="0" relativeHeight="251870208" behindDoc="0" locked="0" layoutInCell="1" allowOverlap="1" wp14:anchorId="0CB71BA1" wp14:editId="67AB9882">
              <wp:simplePos x="0" y="0"/>
              <wp:positionH relativeFrom="page">
                <wp:posOffset>720090</wp:posOffset>
              </wp:positionH>
              <wp:positionV relativeFrom="page">
                <wp:posOffset>9929494</wp:posOffset>
              </wp:positionV>
              <wp:extent cx="2339975" cy="0"/>
              <wp:effectExtent l="0" t="0" r="22225" b="19050"/>
              <wp:wrapNone/>
              <wp:docPr id="23" name="Line 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05A9AD3" id="Line 82" o:spid="_x0000_s1026" style="position:absolute;z-index:251870208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pt,781.85pt" to="240.95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">
              <w10:wrap anchorx="page" anchory="page"/>
            </v:lin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856896" behindDoc="0" locked="0" layoutInCell="1" allowOverlap="1" wp14:anchorId="3D06B172" wp14:editId="44D22819">
              <wp:simplePos x="0" y="0"/>
              <wp:positionH relativeFrom="column">
                <wp:posOffset>2101215</wp:posOffset>
              </wp:positionH>
              <wp:positionV relativeFrom="paragraph">
                <wp:posOffset>-1080770</wp:posOffset>
              </wp:positionV>
              <wp:extent cx="4084955" cy="146050"/>
              <wp:effectExtent l="0" t="0" r="10795" b="6350"/>
              <wp:wrapNone/>
              <wp:docPr id="69" name="Text Box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84955" cy="146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515EDBD" w14:textId="77777777" w:rsidR="0056439D" w:rsidRPr="00961A19" w:rsidRDefault="0056439D" w:rsidP="00E071BF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D06B172" id="Text Box 34" o:spid="_x0000_s1053" type="#_x0000_t202" style="position:absolute;margin-left:165.45pt;margin-top:-85.1pt;width:321.65pt;height:11.5pt;z-index:251856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" filled="f" stroked="f">
              <v:textbox style="mso-fit-shape-to-text:t" inset="0,0,0,0">
                <w:txbxContent>
                  <w:p w14:paraId="7515EDBD" w14:textId="77777777" w:rsidR="0056439D" w:rsidRPr="00961A19" w:rsidRDefault="0056439D" w:rsidP="00E071BF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299" distR="114299" simplePos="0" relativeHeight="251854848" behindDoc="0" locked="0" layoutInCell="1" allowOverlap="1" wp14:anchorId="4D591E13" wp14:editId="6EE39451">
              <wp:simplePos x="0" y="0"/>
              <wp:positionH relativeFrom="page">
                <wp:posOffset>6658609</wp:posOffset>
              </wp:positionH>
              <wp:positionV relativeFrom="page">
                <wp:posOffset>9570085</wp:posOffset>
              </wp:positionV>
              <wp:extent cx="0" cy="360045"/>
              <wp:effectExtent l="0" t="0" r="19050" b="20955"/>
              <wp:wrapNone/>
              <wp:docPr id="70" name="Lin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175A053" id="Line 26" o:spid="_x0000_s1026" style="position:absolute;z-index:251854848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524.3pt,753.55pt" to="524.3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" strokeweight="1.5pt">
              <w10:wrap anchorx="page" anchory="page"/>
            </v:lin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299" distR="114299" simplePos="0" relativeHeight="251853824" behindDoc="0" locked="0" layoutInCell="1" allowOverlap="1" wp14:anchorId="2BBDEA54" wp14:editId="2FD35895">
              <wp:simplePos x="0" y="0"/>
              <wp:positionH relativeFrom="page">
                <wp:posOffset>6120129</wp:posOffset>
              </wp:positionH>
              <wp:positionV relativeFrom="page">
                <wp:posOffset>9569450</wp:posOffset>
              </wp:positionV>
              <wp:extent cx="0" cy="360045"/>
              <wp:effectExtent l="0" t="0" r="19050" b="20955"/>
              <wp:wrapNone/>
              <wp:docPr id="71" name="Line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6080B39" id="Line 25" o:spid="_x0000_s1026" style="position:absolute;z-index:251853824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481.9pt,753.5pt" to="481.9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" strokeweight="1.5pt">
              <w10:wrap anchorx="page" anchory="page"/>
            </v:lin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299" distR="114299" simplePos="0" relativeHeight="251852800" behindDoc="0" locked="0" layoutInCell="1" allowOverlap="1" wp14:anchorId="59FA0B38" wp14:editId="688D3AEF">
              <wp:simplePos x="0" y="0"/>
              <wp:positionH relativeFrom="page">
                <wp:posOffset>5579744</wp:posOffset>
              </wp:positionH>
              <wp:positionV relativeFrom="page">
                <wp:posOffset>9569450</wp:posOffset>
              </wp:positionV>
              <wp:extent cx="0" cy="899795"/>
              <wp:effectExtent l="0" t="0" r="19050" b="14605"/>
              <wp:wrapNone/>
              <wp:docPr id="72" name="Line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89979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7567FC8" id="Line 24" o:spid="_x0000_s1026" style="position:absolute;z-index:251852800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439.35pt,753.5pt" to="439.35pt,82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" strokeweight="1.5pt">
              <w10:wrap anchorx="page" anchory="page"/>
            </v:lin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299" distR="114299" simplePos="0" relativeHeight="251850752" behindDoc="0" locked="0" layoutInCell="1" allowOverlap="1" wp14:anchorId="0D1AC9A1" wp14:editId="57B5E10E">
              <wp:simplePos x="0" y="0"/>
              <wp:positionH relativeFrom="page">
                <wp:posOffset>2700654</wp:posOffset>
              </wp:positionH>
              <wp:positionV relativeFrom="page">
                <wp:posOffset>9029700</wp:posOffset>
              </wp:positionV>
              <wp:extent cx="0" cy="1440180"/>
              <wp:effectExtent l="0" t="0" r="19050" b="26670"/>
              <wp:wrapNone/>
              <wp:docPr id="73" name="Line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D9D4081" id="Line 21" o:spid="_x0000_s1026" style="position:absolute;z-index:251850752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212.65pt,711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" strokeweight="1.5pt">
              <w10:wrap anchorx="page" anchory="page"/>
            </v:lin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299" distR="114299" simplePos="0" relativeHeight="251849728" behindDoc="0" locked="0" layoutInCell="1" allowOverlap="1" wp14:anchorId="7787BF6F" wp14:editId="2DC7EE00">
              <wp:simplePos x="0" y="0"/>
              <wp:positionH relativeFrom="page">
                <wp:posOffset>2159634</wp:posOffset>
              </wp:positionH>
              <wp:positionV relativeFrom="page">
                <wp:posOffset>9029700</wp:posOffset>
              </wp:positionV>
              <wp:extent cx="0" cy="1440180"/>
              <wp:effectExtent l="0" t="0" r="19050" b="26670"/>
              <wp:wrapNone/>
              <wp:docPr id="74" name="Line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EBCDFC7" id="Line 20" o:spid="_x0000_s1026" style="position:absolute;z-index:251849728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170.05pt,711pt" to="170.0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" strokeweight="1.5pt">
              <w10:wrap anchorx="page" anchory="page"/>
            </v:lin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299" distR="114299" simplePos="0" relativeHeight="251848704" behindDoc="0" locked="0" layoutInCell="1" allowOverlap="1" wp14:anchorId="6A024665" wp14:editId="74538D12">
              <wp:simplePos x="0" y="0"/>
              <wp:positionH relativeFrom="page">
                <wp:posOffset>1440179</wp:posOffset>
              </wp:positionH>
              <wp:positionV relativeFrom="page">
                <wp:posOffset>9029700</wp:posOffset>
              </wp:positionV>
              <wp:extent cx="0" cy="1440180"/>
              <wp:effectExtent l="0" t="0" r="19050" b="26670"/>
              <wp:wrapNone/>
              <wp:docPr id="75" name="Lin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F48ACBA" id="Line 19" o:spid="_x0000_s1026" style="position:absolute;z-index:251848704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113.4pt,711pt" to="113.4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" strokeweight="1.5pt">
              <w10:wrap anchorx="page" anchory="page"/>
            </v:lin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299" distR="114299" simplePos="0" relativeHeight="251847680" behindDoc="0" locked="0" layoutInCell="1" allowOverlap="1" wp14:anchorId="4457D975" wp14:editId="793E4953">
              <wp:simplePos x="0" y="0"/>
              <wp:positionH relativeFrom="page">
                <wp:posOffset>1080134</wp:posOffset>
              </wp:positionH>
              <wp:positionV relativeFrom="page">
                <wp:posOffset>9029700</wp:posOffset>
              </wp:positionV>
              <wp:extent cx="0" cy="539750"/>
              <wp:effectExtent l="0" t="0" r="19050" b="12700"/>
              <wp:wrapNone/>
              <wp:docPr id="76" name="Line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6DCA9ED" id="Line 18" o:spid="_x0000_s1026" style="position:absolute;z-index:251847680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85.05pt,711pt" to="85.05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" strokeweight="1.5pt">
              <w10:wrap anchorx="page" anchory="page"/>
            </v:lin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4294967295" distB="4294967295" distL="114300" distR="114300" simplePos="0" relativeHeight="251846656" behindDoc="0" locked="0" layoutInCell="1" allowOverlap="1" wp14:anchorId="658FDD9A" wp14:editId="5B353EE0">
              <wp:simplePos x="0" y="0"/>
              <wp:positionH relativeFrom="page">
                <wp:posOffset>720725</wp:posOffset>
              </wp:positionH>
              <wp:positionV relativeFrom="page">
                <wp:posOffset>9209404</wp:posOffset>
              </wp:positionV>
              <wp:extent cx="2339975" cy="0"/>
              <wp:effectExtent l="0" t="0" r="22225" b="19050"/>
              <wp:wrapNone/>
              <wp:docPr id="77" name="Line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6A48BE2" id="Line 17" o:spid="_x0000_s1026" style="position:absolute;z-index:251846656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5pt,725.15pt" to="241pt,72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">
              <w10:wrap anchorx="page" anchory="page"/>
            </v:lin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4294967295" distB="4294967295" distL="114300" distR="114300" simplePos="0" relativeHeight="251845632" behindDoc="0" locked="0" layoutInCell="1" allowOverlap="1" wp14:anchorId="24BA00BA" wp14:editId="0EBAA1E3">
              <wp:simplePos x="0" y="0"/>
              <wp:positionH relativeFrom="page">
                <wp:posOffset>720090</wp:posOffset>
              </wp:positionH>
              <wp:positionV relativeFrom="page">
                <wp:posOffset>9389744</wp:posOffset>
              </wp:positionV>
              <wp:extent cx="2339975" cy="0"/>
              <wp:effectExtent l="0" t="0" r="22225" b="19050"/>
              <wp:wrapNone/>
              <wp:docPr id="78" name="Line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996014E" id="Line 16" o:spid="_x0000_s1026" style="position:absolute;z-index:251845632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pt,739.35pt" to="240.9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" strokeweight="1.5pt">
              <w10:wrap anchorx="page" anchory="page"/>
            </v:lin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4294967295" distB="4294967295" distL="114300" distR="114300" simplePos="0" relativeHeight="251844608" behindDoc="0" locked="0" layoutInCell="1" allowOverlap="1" wp14:anchorId="28E12B6D" wp14:editId="614BC3A5">
              <wp:simplePos x="0" y="0"/>
              <wp:positionH relativeFrom="page">
                <wp:posOffset>720725</wp:posOffset>
              </wp:positionH>
              <wp:positionV relativeFrom="page">
                <wp:posOffset>9749789</wp:posOffset>
              </wp:positionV>
              <wp:extent cx="2339975" cy="0"/>
              <wp:effectExtent l="0" t="0" r="22225" b="19050"/>
              <wp:wrapNone/>
              <wp:docPr id="79" name="Lin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7DE7DA6" id="Line 14" o:spid="_x0000_s1026" style="position:absolute;z-index:251844608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5pt,767.7pt" to="24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">
              <w10:wrap anchorx="page" anchory="page"/>
            </v:lin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4294967295" distB="4294967295" distL="114300" distR="114300" simplePos="0" relativeHeight="251843584" behindDoc="0" locked="0" layoutInCell="1" allowOverlap="1" wp14:anchorId="329D82FC" wp14:editId="5FB6C28E">
              <wp:simplePos x="0" y="0"/>
              <wp:positionH relativeFrom="page">
                <wp:posOffset>720725</wp:posOffset>
              </wp:positionH>
              <wp:positionV relativeFrom="page">
                <wp:posOffset>10109834</wp:posOffset>
              </wp:positionV>
              <wp:extent cx="2339975" cy="0"/>
              <wp:effectExtent l="0" t="0" r="22225" b="19050"/>
              <wp:wrapNone/>
              <wp:docPr id="80" name="Lin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D1C4576" id="Line 12" o:spid="_x0000_s1026" style="position:absolute;z-index:251843584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5pt,796.05pt" to="241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">
              <w10:wrap anchorx="page" anchory="page"/>
            </v:lin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4294967295" distB="4294967295" distL="114300" distR="114300" simplePos="0" relativeHeight="251842560" behindDoc="0" locked="0" layoutInCell="1" allowOverlap="1" wp14:anchorId="0152A698" wp14:editId="5ACDC300">
              <wp:simplePos x="0" y="0"/>
              <wp:positionH relativeFrom="page">
                <wp:posOffset>720725</wp:posOffset>
              </wp:positionH>
              <wp:positionV relativeFrom="page">
                <wp:posOffset>10289539</wp:posOffset>
              </wp:positionV>
              <wp:extent cx="2339975" cy="0"/>
              <wp:effectExtent l="0" t="0" r="22225" b="19050"/>
              <wp:wrapNone/>
              <wp:docPr id="81" name="Lin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6E30260" id="Line 11" o:spid="_x0000_s1026" style="position:absolute;z-index:251842560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5pt,810.2pt" to="241pt,8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">
              <w10:wrap anchorx="page" anchory="page"/>
            </v:lin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299" distR="114299" simplePos="0" relativeHeight="251841536" behindDoc="0" locked="0" layoutInCell="1" allowOverlap="1" wp14:anchorId="22BEB02B" wp14:editId="08792669">
              <wp:simplePos x="0" y="0"/>
              <wp:positionH relativeFrom="page">
                <wp:posOffset>3060699</wp:posOffset>
              </wp:positionH>
              <wp:positionV relativeFrom="page">
                <wp:posOffset>9029700</wp:posOffset>
              </wp:positionV>
              <wp:extent cx="0" cy="1440180"/>
              <wp:effectExtent l="0" t="0" r="19050" b="26670"/>
              <wp:wrapNone/>
              <wp:docPr id="82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65242C3" id="Line 3" o:spid="_x0000_s1026" style="position:absolute;z-index:251841536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241pt,711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" strokeweight="1.5pt">
              <w10:wrap anchorx="page" anchory="page"/>
            </v:lin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871232" behindDoc="0" locked="0" layoutInCell="1" allowOverlap="1" wp14:anchorId="2AC333E2" wp14:editId="1DAA1F40">
              <wp:simplePos x="0" y="0"/>
              <wp:positionH relativeFrom="column">
                <wp:posOffset>2026920</wp:posOffset>
              </wp:positionH>
              <wp:positionV relativeFrom="paragraph">
                <wp:posOffset>-244475</wp:posOffset>
              </wp:positionV>
              <wp:extent cx="2418080" cy="396875"/>
              <wp:effectExtent l="0" t="0" r="1270" b="3175"/>
              <wp:wrapNone/>
              <wp:docPr id="83" name="Text Box 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18080" cy="396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DC06146" w14:textId="77777777" w:rsidR="0056439D" w:rsidRPr="00961A19" w:rsidRDefault="0056439D" w:rsidP="00E071BF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AC333E2" id="Text Box 91" o:spid="_x0000_s1054" type="#_x0000_t202" style="position:absolute;margin-left:159.6pt;margin-top:-19.25pt;width:190.4pt;height:31.25pt;z-index:251871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" filled="f" stroked="f">
              <v:textbox inset="0,0,0,0">
                <w:txbxContent>
                  <w:p w14:paraId="0DC06146" w14:textId="77777777" w:rsidR="0056439D" w:rsidRPr="00961A19" w:rsidRDefault="0056439D" w:rsidP="00E071BF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</w:p>
  <w:p w14:paraId="7BCA7CA5" w14:textId="77777777" w:rsidR="0056439D" w:rsidRDefault="0056439D">
    <w:pPr>
      <w:pStyle w:val="a4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883520" behindDoc="0" locked="0" layoutInCell="1" allowOverlap="1" wp14:anchorId="227D8BEE" wp14:editId="456DED59">
              <wp:simplePos x="0" y="0"/>
              <wp:positionH relativeFrom="column">
                <wp:posOffset>368935</wp:posOffset>
              </wp:positionH>
              <wp:positionV relativeFrom="paragraph">
                <wp:posOffset>17145</wp:posOffset>
              </wp:positionV>
              <wp:extent cx="717550" cy="180975"/>
              <wp:effectExtent l="0" t="0" r="6350" b="9525"/>
              <wp:wrapNone/>
              <wp:docPr id="32" name="Text Box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755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5935866" w14:textId="77777777" w:rsidR="0056439D" w:rsidRPr="00014F4A" w:rsidRDefault="0056439D" w:rsidP="00E071BF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27D8BEE" id="_x0000_s1055" type="#_x0000_t202" style="position:absolute;margin-left:29.05pt;margin-top:1.35pt;width:56.5pt;height:14.25pt;z-index:251883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" filled="f" stroked="f">
              <v:textbox inset="0,0,0,0">
                <w:txbxContent>
                  <w:p w14:paraId="15935866" w14:textId="77777777" w:rsidR="0056439D" w:rsidRPr="00014F4A" w:rsidRDefault="0056439D" w:rsidP="00E071BF">
                    <w:pPr>
                      <w:rPr>
                        <w:rFonts w:ascii="ISOCPEUR" w:hAnsi="ISOCPEUR"/>
                        <w:i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881472" behindDoc="0" locked="0" layoutInCell="1" allowOverlap="1" wp14:anchorId="2537388A" wp14:editId="5280CB5E">
              <wp:simplePos x="0" y="0"/>
              <wp:positionH relativeFrom="column">
                <wp:posOffset>-363220</wp:posOffset>
              </wp:positionH>
              <wp:positionV relativeFrom="paragraph">
                <wp:posOffset>20955</wp:posOffset>
              </wp:positionV>
              <wp:extent cx="721360" cy="186690"/>
              <wp:effectExtent l="0" t="0" r="2540" b="3810"/>
              <wp:wrapNone/>
              <wp:docPr id="56" name="Text Box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66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B61C253" w14:textId="77777777" w:rsidR="0056439D" w:rsidRPr="00061571" w:rsidRDefault="0056439D" w:rsidP="00E071BF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</w:rPr>
                            <w:t>Утв.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537388A" id="_x0000_s1056" type="#_x0000_t202" style="position:absolute;margin-left:-28.6pt;margin-top:1.65pt;width:56.8pt;height:14.7pt;z-index:251881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" filled="f" stroked="f">
              <v:textbox inset="0,0,0,0">
                <w:txbxContent>
                  <w:p w14:paraId="7B61C253" w14:textId="77777777" w:rsidR="0056439D" w:rsidRPr="00061571" w:rsidRDefault="0056439D" w:rsidP="00E071BF">
                    <w:pPr>
                      <w:rPr>
                        <w:rFonts w:ascii="ISOCPEUR" w:hAnsi="ISOCPEUR"/>
                        <w:i/>
                      </w:rPr>
                    </w:pPr>
                    <w:r>
                      <w:rPr>
                        <w:rFonts w:ascii="ISOCPEUR" w:hAnsi="ISOCPEUR"/>
                        <w:i/>
                      </w:rPr>
                      <w:t>Утв.</w:t>
                    </w:r>
                  </w:p>
                </w:txbxContent>
              </v:textbox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DF4E29" w14:textId="77777777" w:rsidR="0056439D" w:rsidRDefault="0056439D" w:rsidP="00AD1DC6">
    <w:pPr>
      <w:pStyle w:val="a4"/>
      <w:ind w:right="360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812864" behindDoc="0" locked="0" layoutInCell="1" allowOverlap="1" wp14:anchorId="3206A8B2" wp14:editId="44827C72">
              <wp:simplePos x="0" y="0"/>
              <wp:positionH relativeFrom="column">
                <wp:posOffset>5941389</wp:posOffset>
              </wp:positionH>
              <wp:positionV relativeFrom="paragraph">
                <wp:posOffset>95700</wp:posOffset>
              </wp:positionV>
              <wp:extent cx="380444" cy="269875"/>
              <wp:effectExtent l="0" t="0" r="0" b="0"/>
              <wp:wrapNone/>
              <wp:docPr id="293" name="Поле 29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80444" cy="26987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5DF00C5" w14:textId="77777777" w:rsidR="0056439D" w:rsidRPr="009D5632" w:rsidRDefault="0056439D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  <w:r w:rsidRPr="009D5632">
                            <w:rPr>
                              <w:rFonts w:ascii="ISOCPEUR" w:hAnsi="ISOCPEUR"/>
                              <w:i/>
                            </w:rPr>
                            <w:fldChar w:fldCharType="begin"/>
                          </w:r>
                          <w:r w:rsidRPr="009D5632">
                            <w:rPr>
                              <w:rFonts w:ascii="ISOCPEUR" w:hAnsi="ISOCPEUR"/>
                              <w:i/>
                            </w:rPr>
                            <w:instrText>PAGE   \* MERGEFORMAT</w:instrText>
                          </w:r>
                          <w:r w:rsidRPr="009D5632">
                            <w:rPr>
                              <w:rFonts w:ascii="ISOCPEUR" w:hAnsi="ISOCPEUR"/>
                              <w:i/>
                            </w:rPr>
                            <w:fldChar w:fldCharType="separate"/>
                          </w:r>
                          <w:r w:rsidR="006A483E">
                            <w:rPr>
                              <w:rFonts w:ascii="ISOCPEUR" w:hAnsi="ISOCPEUR"/>
                              <w:i/>
                              <w:noProof/>
                            </w:rPr>
                            <w:t>4</w:t>
                          </w:r>
                          <w:r w:rsidRPr="009D5632">
                            <w:rPr>
                              <w:rFonts w:ascii="ISOCPEUR" w:hAnsi="ISOCPEUR"/>
                              <w:i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3206A8B2" id="_x0000_t202" coordsize="21600,21600" o:spt="202" path="m,l,21600r21600,l21600,xe">
              <v:stroke joinstyle="miter"/>
              <v:path gradientshapeok="t" o:connecttype="rect"/>
            </v:shapetype>
            <v:shape id="Поле 293" o:spid="_x0000_s1057" type="#_x0000_t202" style="position:absolute;margin-left:467.85pt;margin-top:7.55pt;width:29.95pt;height:21.25pt;z-index:2518128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" filled="f" stroked="f" strokeweight=".5pt">
              <v:textbox>
                <w:txbxContent>
                  <w:p w14:paraId="05DF00C5" w14:textId="77777777" w:rsidR="0056439D" w:rsidRPr="009D5632" w:rsidRDefault="0056439D">
                    <w:pPr>
                      <w:rPr>
                        <w:rFonts w:ascii="ISOCPEUR" w:hAnsi="ISOCPEUR"/>
                        <w:i/>
                      </w:rPr>
                    </w:pPr>
                    <w:r w:rsidRPr="009D5632">
                      <w:rPr>
                        <w:rFonts w:ascii="ISOCPEUR" w:hAnsi="ISOCPEUR"/>
                        <w:i/>
                      </w:rPr>
                      <w:fldChar w:fldCharType="begin"/>
                    </w:r>
                    <w:r w:rsidRPr="009D5632">
                      <w:rPr>
                        <w:rFonts w:ascii="ISOCPEUR" w:hAnsi="ISOCPEUR"/>
                        <w:i/>
                      </w:rPr>
                      <w:instrText>PAGE   \* MERGEFORMAT</w:instrText>
                    </w:r>
                    <w:r w:rsidRPr="009D5632">
                      <w:rPr>
                        <w:rFonts w:ascii="ISOCPEUR" w:hAnsi="ISOCPEUR"/>
                        <w:i/>
                      </w:rPr>
                      <w:fldChar w:fldCharType="separate"/>
                    </w:r>
                    <w:r w:rsidR="006A483E">
                      <w:rPr>
                        <w:rFonts w:ascii="ISOCPEUR" w:hAnsi="ISOCPEUR"/>
                        <w:i/>
                        <w:noProof/>
                      </w:rPr>
                      <w:t>4</w:t>
                    </w:r>
                    <w:r w:rsidRPr="009D5632">
                      <w:rPr>
                        <w:rFonts w:ascii="ISOCPEUR" w:hAnsi="ISOCPEUR"/>
                        <w:i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806720" behindDoc="0" locked="0" layoutInCell="1" allowOverlap="1" wp14:anchorId="5CECFBB4" wp14:editId="0A80FD83">
              <wp:simplePos x="0" y="0"/>
              <wp:positionH relativeFrom="column">
                <wp:posOffset>366395</wp:posOffset>
              </wp:positionH>
              <wp:positionV relativeFrom="paragraph">
                <wp:posOffset>207010</wp:posOffset>
              </wp:positionV>
              <wp:extent cx="714375" cy="165100"/>
              <wp:effectExtent l="0" t="0" r="9525" b="6350"/>
              <wp:wrapNone/>
              <wp:docPr id="298" name="Text Box 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4375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CDB2DB3" w14:textId="77777777" w:rsidR="0056439D" w:rsidRPr="00061571" w:rsidRDefault="0056439D" w:rsidP="009E436E">
                          <w:pPr>
                            <w:jc w:val="center"/>
                            <w:rPr>
                              <w:rFonts w:ascii="ISOCPEUR" w:hAnsi="ISOCPEUR"/>
                              <w:i/>
                              <w:spacing w:val="-20"/>
                            </w:rPr>
                          </w:pPr>
                          <w:r w:rsidRPr="00061571">
                            <w:rPr>
                              <w:rFonts w:ascii="ISOCPEUR" w:hAnsi="ISOCPEUR"/>
                              <w:i/>
                              <w:spacing w:val="-20"/>
                            </w:rPr>
                            <w:t>№ док</w:t>
                          </w:r>
                          <w:r>
                            <w:rPr>
                              <w:rFonts w:ascii="ISOCPEUR" w:hAnsi="ISOCPEUR"/>
                              <w:i/>
                              <w:spacing w:val="-20"/>
                            </w:rPr>
                            <w:t>ум</w:t>
                          </w:r>
                          <w:r w:rsidRPr="00061571">
                            <w:rPr>
                              <w:rFonts w:ascii="ISOCPEUR" w:hAnsi="ISOCPEUR"/>
                              <w:i/>
                              <w:spacing w:val="-20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CECFBB4" id="_x0000_s1058" type="#_x0000_t202" style="position:absolute;margin-left:28.85pt;margin-top:16.3pt;width:56.25pt;height:13pt;z-index:251806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" filled="f" stroked="f">
              <v:textbox inset="0,0,0,0">
                <w:txbxContent>
                  <w:p w14:paraId="7CDB2DB3" w14:textId="77777777" w:rsidR="0056439D" w:rsidRPr="00061571" w:rsidRDefault="0056439D" w:rsidP="009E436E">
                    <w:pPr>
                      <w:jc w:val="center"/>
                      <w:rPr>
                        <w:rFonts w:ascii="ISOCPEUR" w:hAnsi="ISOCPEUR"/>
                        <w:i/>
                        <w:spacing w:val="-20"/>
                      </w:rPr>
                    </w:pPr>
                    <w:r w:rsidRPr="00061571">
                      <w:rPr>
                        <w:rFonts w:ascii="ISOCPEUR" w:hAnsi="ISOCPEUR"/>
                        <w:i/>
                        <w:spacing w:val="-20"/>
                      </w:rPr>
                      <w:t>№ док</w:t>
                    </w:r>
                    <w:r>
                      <w:rPr>
                        <w:rFonts w:ascii="ISOCPEUR" w:hAnsi="ISOCPEUR"/>
                        <w:i/>
                        <w:spacing w:val="-20"/>
                      </w:rPr>
                      <w:t>ум</w:t>
                    </w:r>
                    <w:r w:rsidRPr="00061571">
                      <w:rPr>
                        <w:rFonts w:ascii="ISOCPEUR" w:hAnsi="ISOCPEUR"/>
                        <w:i/>
                        <w:spacing w:val="-20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805696" behindDoc="0" locked="0" layoutInCell="1" allowOverlap="1" wp14:anchorId="118A4B42" wp14:editId="0175CD17">
              <wp:simplePos x="0" y="0"/>
              <wp:positionH relativeFrom="column">
                <wp:posOffset>6350</wp:posOffset>
              </wp:positionH>
              <wp:positionV relativeFrom="paragraph">
                <wp:posOffset>209550</wp:posOffset>
              </wp:positionV>
              <wp:extent cx="360680" cy="159385"/>
              <wp:effectExtent l="0" t="0" r="1270" b="12065"/>
              <wp:wrapNone/>
              <wp:docPr id="299" name="Text Box 7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93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C4E6F44" w14:textId="77777777" w:rsidR="0056439D" w:rsidRPr="00061571" w:rsidRDefault="0056439D" w:rsidP="009E436E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r w:rsidRPr="00061571">
                            <w:rPr>
                              <w:rFonts w:ascii="ISOCPEUR" w:hAnsi="ISOCPEUR"/>
                              <w:i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18A4B42" id="_x0000_s1059" type="#_x0000_t202" style="position:absolute;margin-left:.5pt;margin-top:16.5pt;width:28.4pt;height:12.55pt;z-index:251805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" filled="f" stroked="f">
              <v:textbox inset="0,0,0,0">
                <w:txbxContent>
                  <w:p w14:paraId="4C4E6F44" w14:textId="77777777" w:rsidR="0056439D" w:rsidRPr="00061571" w:rsidRDefault="0056439D" w:rsidP="009E436E">
                    <w:pPr>
                      <w:jc w:val="center"/>
                      <w:rPr>
                        <w:rFonts w:ascii="ISOCPEUR" w:hAnsi="ISOCPEUR"/>
                        <w:i/>
                      </w:rPr>
                    </w:pPr>
                    <w:r w:rsidRPr="00061571">
                      <w:rPr>
                        <w:rFonts w:ascii="ISOCPEUR" w:hAnsi="ISOCPEUR"/>
                        <w:i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809792" behindDoc="0" locked="0" layoutInCell="1" allowOverlap="1" wp14:anchorId="1F49A1FB" wp14:editId="66D7DD9E">
              <wp:simplePos x="0" y="0"/>
              <wp:positionH relativeFrom="column">
                <wp:posOffset>5941060</wp:posOffset>
              </wp:positionH>
              <wp:positionV relativeFrom="paragraph">
                <wp:posOffset>-146685</wp:posOffset>
              </wp:positionV>
              <wp:extent cx="311150" cy="252095"/>
              <wp:effectExtent l="0" t="0" r="12700" b="14605"/>
              <wp:wrapNone/>
              <wp:docPr id="295" name="Text Box 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11150" cy="2520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3AF0AB4" w14:textId="77777777" w:rsidR="0056439D" w:rsidRPr="00703C26" w:rsidRDefault="0056439D" w:rsidP="009A4E6B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18"/>
                            </w:rPr>
                          </w:pPr>
                          <w:r w:rsidRPr="00703C26">
                            <w:rPr>
                              <w:rFonts w:ascii="ISOCPEUR" w:hAnsi="ISOCPEUR"/>
                              <w:i/>
                              <w:sz w:val="18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F49A1FB" id="_x0000_s1060" type="#_x0000_t202" style="position:absolute;margin-left:467.8pt;margin-top:-11.55pt;width:24.5pt;height:19.85pt;z-index:251809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" filled="f" stroked="f">
              <v:textbox inset="0,0,0,0">
                <w:txbxContent>
                  <w:p w14:paraId="03AF0AB4" w14:textId="77777777" w:rsidR="0056439D" w:rsidRPr="00703C26" w:rsidRDefault="0056439D" w:rsidP="009A4E6B">
                    <w:pPr>
                      <w:jc w:val="center"/>
                      <w:rPr>
                        <w:rFonts w:ascii="ISOCPEUR" w:hAnsi="ISOCPEUR"/>
                        <w:i/>
                        <w:sz w:val="18"/>
                      </w:rPr>
                    </w:pPr>
                    <w:r w:rsidRPr="00703C26">
                      <w:rPr>
                        <w:rFonts w:ascii="ISOCPEUR" w:hAnsi="ISOCPEUR"/>
                        <w:i/>
                        <w:sz w:val="18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808768" behindDoc="0" locked="0" layoutInCell="1" allowOverlap="1" wp14:anchorId="025DEE07" wp14:editId="68812276">
              <wp:simplePos x="0" y="0"/>
              <wp:positionH relativeFrom="column">
                <wp:posOffset>1628775</wp:posOffset>
              </wp:positionH>
              <wp:positionV relativeFrom="paragraph">
                <wp:posOffset>209550</wp:posOffset>
              </wp:positionV>
              <wp:extent cx="351790" cy="170180"/>
              <wp:effectExtent l="0" t="0" r="10160" b="1270"/>
              <wp:wrapNone/>
              <wp:docPr id="296" name="Text Box 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1790" cy="1701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F30007E" w14:textId="77777777" w:rsidR="0056439D" w:rsidRPr="00061571" w:rsidRDefault="0056439D" w:rsidP="009E436E">
                          <w:pPr>
                            <w:jc w:val="center"/>
                            <w:rPr>
                              <w:rFonts w:ascii="ISOCPEUR" w:hAnsi="ISOCPEUR"/>
                              <w:i/>
                              <w:lang w:val="en-US"/>
                            </w:rPr>
                          </w:pPr>
                          <w:r w:rsidRPr="00061571">
                            <w:rPr>
                              <w:rFonts w:ascii="ISOCPEUR" w:hAnsi="ISOCPEUR"/>
                              <w:i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25DEE07" id="_x0000_s1061" type="#_x0000_t202" style="position:absolute;margin-left:128.25pt;margin-top:16.5pt;width:27.7pt;height:13.4pt;z-index:251808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" filled="f" stroked="f">
              <v:textbox inset="0,0,0,0">
                <w:txbxContent>
                  <w:p w14:paraId="6F30007E" w14:textId="77777777" w:rsidR="0056439D" w:rsidRPr="00061571" w:rsidRDefault="0056439D" w:rsidP="009E436E">
                    <w:pPr>
                      <w:jc w:val="center"/>
                      <w:rPr>
                        <w:rFonts w:ascii="ISOCPEUR" w:hAnsi="ISOCPEUR"/>
                        <w:i/>
                        <w:lang w:val="en-US"/>
                      </w:rPr>
                    </w:pPr>
                    <w:r w:rsidRPr="00061571">
                      <w:rPr>
                        <w:rFonts w:ascii="ISOCPEUR" w:hAnsi="ISOCPEUR"/>
                        <w:i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807744" behindDoc="0" locked="0" layoutInCell="1" allowOverlap="1" wp14:anchorId="3D13F13F" wp14:editId="411AC957">
              <wp:simplePos x="0" y="0"/>
              <wp:positionH relativeFrom="column">
                <wp:posOffset>1082040</wp:posOffset>
              </wp:positionH>
              <wp:positionV relativeFrom="paragraph">
                <wp:posOffset>213360</wp:posOffset>
              </wp:positionV>
              <wp:extent cx="538480" cy="166370"/>
              <wp:effectExtent l="0" t="0" r="13970" b="5080"/>
              <wp:wrapNone/>
              <wp:docPr id="297" name="Text Box 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38480" cy="1663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C6D161E" w14:textId="77777777" w:rsidR="0056439D" w:rsidRPr="00061571" w:rsidRDefault="0056439D" w:rsidP="009E60BC">
                          <w:pPr>
                            <w:jc w:val="center"/>
                            <w:rPr>
                              <w:rFonts w:ascii="ISOCPEUR" w:hAnsi="ISOCPEUR"/>
                              <w:i/>
                              <w:lang w:val="en-US"/>
                            </w:rPr>
                          </w:pPr>
                          <w:r w:rsidRPr="00061571">
                            <w:rPr>
                              <w:rFonts w:ascii="ISOCPEUR" w:hAnsi="ISOCPEUR"/>
                              <w:i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D13F13F" id="_x0000_s1062" type="#_x0000_t202" style="position:absolute;margin-left:85.2pt;margin-top:16.8pt;width:42.4pt;height:13.1pt;z-index:251807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" filled="f" stroked="f">
              <v:textbox inset="0,0,0,0">
                <w:txbxContent>
                  <w:p w14:paraId="6C6D161E" w14:textId="77777777" w:rsidR="0056439D" w:rsidRPr="00061571" w:rsidRDefault="0056439D" w:rsidP="009E60BC">
                    <w:pPr>
                      <w:jc w:val="center"/>
                      <w:rPr>
                        <w:rFonts w:ascii="ISOCPEUR" w:hAnsi="ISOCPEUR"/>
                        <w:i/>
                        <w:lang w:val="en-US"/>
                      </w:rPr>
                    </w:pPr>
                    <w:r w:rsidRPr="00061571">
                      <w:rPr>
                        <w:rFonts w:ascii="ISOCPEUR" w:hAnsi="ISOCPEUR"/>
                        <w:i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804672" behindDoc="0" locked="0" layoutInCell="1" allowOverlap="1" wp14:anchorId="3BAAE513" wp14:editId="2622D4E8">
              <wp:simplePos x="0" y="0"/>
              <wp:positionH relativeFrom="column">
                <wp:posOffset>-360045</wp:posOffset>
              </wp:positionH>
              <wp:positionV relativeFrom="paragraph">
                <wp:posOffset>213360</wp:posOffset>
              </wp:positionV>
              <wp:extent cx="360045" cy="155575"/>
              <wp:effectExtent l="0" t="0" r="1905" b="15875"/>
              <wp:wrapNone/>
              <wp:docPr id="300" name="Text Box 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045" cy="1555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B44592" w14:textId="77777777" w:rsidR="0056439D" w:rsidRPr="00061571" w:rsidRDefault="0056439D" w:rsidP="009E436E">
                          <w:pPr>
                            <w:jc w:val="center"/>
                            <w:rPr>
                              <w:rFonts w:ascii="ISOCPEUR" w:hAnsi="ISOCPEUR"/>
                              <w:i/>
                              <w:lang w:val="en-US"/>
                            </w:rPr>
                          </w:pPr>
                          <w:r w:rsidRPr="00061571">
                            <w:rPr>
                              <w:rFonts w:ascii="ISOCPEUR" w:hAnsi="ISOCPEUR"/>
                              <w:i/>
                            </w:rPr>
                            <w:t>Изм</w:t>
                          </w:r>
                          <w:r w:rsidRPr="00061571">
                            <w:rPr>
                              <w:rFonts w:ascii="ISOCPEUR" w:hAnsi="ISOCPEUR"/>
                              <w:i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BAAE513" id="_x0000_s1063" type="#_x0000_t202" style="position:absolute;margin-left:-28.35pt;margin-top:16.8pt;width:28.35pt;height:12.25pt;z-index:251804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" filled="f" stroked="f">
              <v:textbox inset="0,0,0,0">
                <w:txbxContent>
                  <w:p w14:paraId="1DB44592" w14:textId="77777777" w:rsidR="0056439D" w:rsidRPr="00061571" w:rsidRDefault="0056439D" w:rsidP="009E436E">
                    <w:pPr>
                      <w:jc w:val="center"/>
                      <w:rPr>
                        <w:rFonts w:ascii="ISOCPEUR" w:hAnsi="ISOCPEUR"/>
                        <w:i/>
                        <w:lang w:val="en-US"/>
                      </w:rPr>
                    </w:pPr>
                    <w:r w:rsidRPr="00061571">
                      <w:rPr>
                        <w:rFonts w:ascii="ISOCPEUR" w:hAnsi="ISOCPEUR"/>
                        <w:i/>
                      </w:rPr>
                      <w:t>Изм</w:t>
                    </w:r>
                    <w:r w:rsidRPr="00061571">
                      <w:rPr>
                        <w:rFonts w:ascii="ISOCPEUR" w:hAnsi="ISOCPEUR"/>
                        <w:i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4294967295" distB="4294967295" distL="114300" distR="114300" simplePos="0" relativeHeight="251798528" behindDoc="0" locked="0" layoutInCell="1" allowOverlap="1" wp14:anchorId="214E9B4E" wp14:editId="5FA8BCB3">
              <wp:simplePos x="0" y="0"/>
              <wp:positionH relativeFrom="page">
                <wp:posOffset>7021195</wp:posOffset>
              </wp:positionH>
              <wp:positionV relativeFrom="page">
                <wp:posOffset>10182224</wp:posOffset>
              </wp:positionV>
              <wp:extent cx="311150" cy="0"/>
              <wp:effectExtent l="0" t="0" r="12700" b="19050"/>
              <wp:wrapNone/>
              <wp:docPr id="302" name="Line 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1115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EA433E1" id="Line 61" o:spid="_x0000_s1026" style="position:absolute;z-index:251798528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52.85pt,801.75pt" to="577.35pt,80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" strokeweight="1.5pt">
              <w10:wrap anchorx="page" anchory="page"/>
            </v:lin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4294967295" distB="4294967295" distL="114300" distR="114300" simplePos="0" relativeHeight="251793408" behindDoc="0" locked="0" layoutInCell="1" allowOverlap="1" wp14:anchorId="675C1629" wp14:editId="52CB1BC1">
              <wp:simplePos x="0" y="0"/>
              <wp:positionH relativeFrom="page">
                <wp:posOffset>720090</wp:posOffset>
              </wp:positionH>
              <wp:positionV relativeFrom="page">
                <wp:posOffset>9930129</wp:posOffset>
              </wp:positionV>
              <wp:extent cx="6612255" cy="0"/>
              <wp:effectExtent l="0" t="0" r="17145" b="19050"/>
              <wp:wrapNone/>
              <wp:docPr id="303" name="Line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1225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D9B3828" id="Line 56" o:spid="_x0000_s1026" style="position:absolute;z-index:251793408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pt,781.9pt" to="577.35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" strokeweight="1.5pt">
              <w10:wrap anchorx="page" anchory="page"/>
            </v:lin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795456" behindDoc="0" locked="0" layoutInCell="1" allowOverlap="1" wp14:anchorId="54F4946D" wp14:editId="45EF0738">
              <wp:simplePos x="0" y="0"/>
              <wp:positionH relativeFrom="page">
                <wp:posOffset>3060065</wp:posOffset>
              </wp:positionH>
              <wp:positionV relativeFrom="page">
                <wp:posOffset>9930130</wp:posOffset>
              </wp:positionV>
              <wp:extent cx="635" cy="521335"/>
              <wp:effectExtent l="12065" t="14605" r="15875" b="16510"/>
              <wp:wrapNone/>
              <wp:docPr id="304" name="Line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5" cy="5213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FC11E90" id="Line 58" o:spid="_x0000_s1026" style="position:absolute;flip:x;z-index:251795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0.95pt,781.9pt" to="241pt,82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" strokeweight="1.5pt">
              <w10:wrap anchorx="page" anchory="page"/>
            </v:lin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299" distR="114299" simplePos="0" relativeHeight="251802624" behindDoc="0" locked="0" layoutInCell="1" allowOverlap="1" wp14:anchorId="7DF4BF37" wp14:editId="315892F3">
              <wp:simplePos x="0" y="0"/>
              <wp:positionH relativeFrom="page">
                <wp:posOffset>2700654</wp:posOffset>
              </wp:positionH>
              <wp:positionV relativeFrom="page">
                <wp:posOffset>9930130</wp:posOffset>
              </wp:positionV>
              <wp:extent cx="0" cy="521335"/>
              <wp:effectExtent l="0" t="0" r="19050" b="12065"/>
              <wp:wrapNone/>
              <wp:docPr id="305" name="Line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213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31182F2" id="Line 65" o:spid="_x0000_s1026" style="position:absolute;z-index:251802624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212.65pt,781.9pt" to="212.65pt,82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" strokeweight="1.5pt">
              <w10:wrap anchorx="page" anchory="page"/>
            </v:lin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299" distR="114299" simplePos="0" relativeHeight="251801600" behindDoc="0" locked="0" layoutInCell="1" allowOverlap="1" wp14:anchorId="2E0A3265" wp14:editId="583C166B">
              <wp:simplePos x="0" y="0"/>
              <wp:positionH relativeFrom="page">
                <wp:posOffset>2160269</wp:posOffset>
              </wp:positionH>
              <wp:positionV relativeFrom="page">
                <wp:posOffset>9930130</wp:posOffset>
              </wp:positionV>
              <wp:extent cx="0" cy="521335"/>
              <wp:effectExtent l="0" t="0" r="19050" b="12065"/>
              <wp:wrapNone/>
              <wp:docPr id="306" name="Line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213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4529BAB" id="Line 64" o:spid="_x0000_s1026" style="position:absolute;z-index:251801600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170.1pt,781.9pt" to="170.1pt,82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" strokeweight="1.5pt">
              <w10:wrap anchorx="page" anchory="page"/>
            </v:lin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299" distR="114299" simplePos="0" relativeHeight="251799552" behindDoc="0" locked="0" layoutInCell="1" allowOverlap="1" wp14:anchorId="1434FCE3" wp14:editId="4FD64729">
              <wp:simplePos x="0" y="0"/>
              <wp:positionH relativeFrom="page">
                <wp:posOffset>1080134</wp:posOffset>
              </wp:positionH>
              <wp:positionV relativeFrom="page">
                <wp:posOffset>9930130</wp:posOffset>
              </wp:positionV>
              <wp:extent cx="0" cy="521335"/>
              <wp:effectExtent l="0" t="0" r="19050" b="12065"/>
              <wp:wrapNone/>
              <wp:docPr id="308" name="Line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213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8B240E2" id="Line 62" o:spid="_x0000_s1026" style="position:absolute;z-index:251799552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85.05pt,781.9pt" to="85.05pt,82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" strokeweight="1.5pt">
              <w10:wrap anchorx="page" anchory="page"/>
            </v:lin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299" distR="114299" simplePos="0" relativeHeight="251797504" behindDoc="0" locked="0" layoutInCell="1" allowOverlap="1" wp14:anchorId="6A74E0A9" wp14:editId="20DB9B66">
              <wp:simplePos x="0" y="0"/>
              <wp:positionH relativeFrom="page">
                <wp:posOffset>7021194</wp:posOffset>
              </wp:positionH>
              <wp:positionV relativeFrom="page">
                <wp:posOffset>9930130</wp:posOffset>
              </wp:positionV>
              <wp:extent cx="0" cy="532130"/>
              <wp:effectExtent l="0" t="0" r="19050" b="20320"/>
              <wp:wrapNone/>
              <wp:docPr id="309" name="Line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213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0EC7B12" id="Line 60" o:spid="_x0000_s1026" style="position:absolute;z-index:251797504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552.85pt,781.9pt" to="552.85pt,82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" strokeweight="1.5pt">
              <w10:wrap anchorx="page" anchory="page"/>
            </v:lin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803648" behindDoc="0" locked="0" layoutInCell="1" allowOverlap="1" wp14:anchorId="23E55007" wp14:editId="2F3BEA52">
              <wp:simplePos x="0" y="0"/>
              <wp:positionH relativeFrom="column">
                <wp:posOffset>1977390</wp:posOffset>
              </wp:positionH>
              <wp:positionV relativeFrom="paragraph">
                <wp:posOffset>15875</wp:posOffset>
              </wp:positionV>
              <wp:extent cx="3967480" cy="346075"/>
              <wp:effectExtent l="0" t="0" r="13970" b="15875"/>
              <wp:wrapNone/>
              <wp:docPr id="310" name="Text Box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67480" cy="3460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FDB7F69" w14:textId="77777777" w:rsidR="008534AD" w:rsidRPr="00BC37D9" w:rsidRDefault="0056439D" w:rsidP="008534AD">
                          <w:pPr>
                            <w:spacing w:after="200" w:line="360" w:lineRule="auto"/>
                            <w:jc w:val="center"/>
                            <w:rPr>
                              <w:rFonts w:ascii="ISOCPEUR" w:hAnsi="ISOCPEUR" w:cs="ISOCT2"/>
                              <w:i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28"/>
                              <w:szCs w:val="32"/>
                            </w:rPr>
                            <w:t>УП-</w:t>
                          </w:r>
                          <w:r>
                            <w:rPr>
                              <w:rFonts w:ascii="ISOCPEUR" w:hAnsi="ISOCPEUR"/>
                              <w:i/>
                              <w:sz w:val="28"/>
                              <w:szCs w:val="32"/>
                              <w:lang w:val="en-US"/>
                            </w:rPr>
                            <w:t>WEB</w:t>
                          </w:r>
                          <w:r>
                            <w:rPr>
                              <w:rFonts w:ascii="ISOCPEUR" w:hAnsi="ISOCPEUR"/>
                              <w:i/>
                              <w:sz w:val="28"/>
                              <w:szCs w:val="32"/>
                            </w:rPr>
                            <w:t xml:space="preserve"> </w:t>
                          </w:r>
                          <w:r w:rsidR="008534AD" w:rsidRPr="008534AD">
                            <w:rPr>
                              <w:rFonts w:ascii="ISOCPEUR" w:hAnsi="ISOCPEUR"/>
                              <w:i/>
                              <w:sz w:val="28"/>
                              <w:szCs w:val="32"/>
                              <w:lang w:val="en-US"/>
                            </w:rPr>
                            <w:t>5-04-0612-02.42.01.26 ПЗ</w:t>
                          </w:r>
                        </w:p>
                        <w:p w14:paraId="017BF894" w14:textId="22B3DAC7" w:rsidR="0056439D" w:rsidRPr="00655686" w:rsidRDefault="0056439D" w:rsidP="00655686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8"/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3E55007" id="_x0000_s1064" type="#_x0000_t202" style="position:absolute;margin-left:155.7pt;margin-top:1.25pt;width:312.4pt;height:27.25pt;z-index:251803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" filled="f" stroked="f">
              <v:textbox inset="0,0,0,0">
                <w:txbxContent>
                  <w:p w14:paraId="7FDB7F69" w14:textId="77777777" w:rsidR="008534AD" w:rsidRPr="00BC37D9" w:rsidRDefault="0056439D" w:rsidP="008534AD">
                    <w:pPr>
                      <w:spacing w:after="200" w:line="360" w:lineRule="auto"/>
                      <w:jc w:val="center"/>
                      <w:rPr>
                        <w:rFonts w:ascii="ISOCPEUR" w:hAnsi="ISOCPEUR" w:cs="ISOCT2"/>
                        <w:i/>
                      </w:rPr>
                    </w:pPr>
                    <w:r>
                      <w:rPr>
                        <w:rFonts w:ascii="ISOCPEUR" w:hAnsi="ISOCPEUR"/>
                        <w:i/>
                        <w:sz w:val="28"/>
                        <w:szCs w:val="32"/>
                      </w:rPr>
                      <w:t>УП-</w:t>
                    </w:r>
                    <w:r>
                      <w:rPr>
                        <w:rFonts w:ascii="ISOCPEUR" w:hAnsi="ISOCPEUR"/>
                        <w:i/>
                        <w:sz w:val="28"/>
                        <w:szCs w:val="32"/>
                        <w:lang w:val="en-US"/>
                      </w:rPr>
                      <w:t>WEB</w:t>
                    </w:r>
                    <w:r>
                      <w:rPr>
                        <w:rFonts w:ascii="ISOCPEUR" w:hAnsi="ISOCPEUR"/>
                        <w:i/>
                        <w:sz w:val="28"/>
                        <w:szCs w:val="32"/>
                      </w:rPr>
                      <w:t xml:space="preserve"> </w:t>
                    </w:r>
                    <w:r w:rsidR="008534AD" w:rsidRPr="008534AD">
                      <w:rPr>
                        <w:rFonts w:ascii="ISOCPEUR" w:hAnsi="ISOCPEUR"/>
                        <w:i/>
                        <w:sz w:val="28"/>
                        <w:szCs w:val="32"/>
                        <w:lang w:val="en-US"/>
                      </w:rPr>
                      <w:t>5-04-0612-02.42.01.26 ПЗ</w:t>
                    </w:r>
                  </w:p>
                  <w:p w14:paraId="017BF894" w14:textId="22B3DAC7" w:rsidR="0056439D" w:rsidRPr="00655686" w:rsidRDefault="0056439D" w:rsidP="00655686">
                    <w:pPr>
                      <w:jc w:val="center"/>
                      <w:rPr>
                        <w:rFonts w:ascii="ISOCPEUR" w:hAnsi="ISOCPEUR"/>
                        <w:i/>
                        <w:sz w:val="28"/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299" distR="114299" simplePos="0" relativeHeight="251800576" behindDoc="0" locked="0" layoutInCell="1" allowOverlap="1" wp14:anchorId="28991419" wp14:editId="13A4C16D">
              <wp:simplePos x="0" y="0"/>
              <wp:positionH relativeFrom="page">
                <wp:posOffset>1440814</wp:posOffset>
              </wp:positionH>
              <wp:positionV relativeFrom="page">
                <wp:posOffset>9916795</wp:posOffset>
              </wp:positionV>
              <wp:extent cx="0" cy="539750"/>
              <wp:effectExtent l="0" t="0" r="19050" b="12700"/>
              <wp:wrapNone/>
              <wp:docPr id="311" name="Line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48EDE0B" id="Line 63" o:spid="_x0000_s1026" style="position:absolute;z-index:251800576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113.45pt,780.85pt" to="113.45pt,82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" strokeweight="1.5pt">
              <w10:wrap anchorx="page" anchory="page"/>
            </v:lin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4294967295" distB="4294967295" distL="114300" distR="114300" simplePos="0" relativeHeight="251796480" behindDoc="0" locked="0" layoutInCell="1" allowOverlap="1" wp14:anchorId="329D2ADF" wp14:editId="5282704C">
              <wp:simplePos x="0" y="0"/>
              <wp:positionH relativeFrom="page">
                <wp:posOffset>720090</wp:posOffset>
              </wp:positionH>
              <wp:positionV relativeFrom="page">
                <wp:posOffset>10290174</wp:posOffset>
              </wp:positionV>
              <wp:extent cx="2339975" cy="0"/>
              <wp:effectExtent l="0" t="0" r="22225" b="19050"/>
              <wp:wrapNone/>
              <wp:docPr id="312" name="Line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6E5055C" id="Line 59" o:spid="_x0000_s1026" style="position:absolute;z-index:251796480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pt,810.25pt" to="240.95pt,81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" strokeweight="1.5pt">
              <w10:wrap anchorx="page" anchory="page"/>
            </v:lin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4294967295" distB="4294967295" distL="114300" distR="114300" simplePos="0" relativeHeight="251794432" behindDoc="0" locked="0" layoutInCell="1" allowOverlap="1" wp14:anchorId="711AF1CB" wp14:editId="31BADEF3">
              <wp:simplePos x="0" y="0"/>
              <wp:positionH relativeFrom="page">
                <wp:posOffset>720090</wp:posOffset>
              </wp:positionH>
              <wp:positionV relativeFrom="page">
                <wp:posOffset>10109834</wp:posOffset>
              </wp:positionV>
              <wp:extent cx="2339975" cy="0"/>
              <wp:effectExtent l="0" t="0" r="22225" b="19050"/>
              <wp:wrapNone/>
              <wp:docPr id="313" name="Lin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6B0D6E9" id="Line 57" o:spid="_x0000_s1026" style="position:absolute;z-index:251794432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pt,796.05pt" to="240.95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">
              <w10:wrap anchorx="page" anchory="page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38C75B" w14:textId="77777777" w:rsidR="009C1246" w:rsidRDefault="009C1246">
      <w:r>
        <w:separator/>
      </w:r>
    </w:p>
  </w:footnote>
  <w:footnote w:type="continuationSeparator" w:id="0">
    <w:p w14:paraId="6AD9AE1E" w14:textId="77777777" w:rsidR="009C1246" w:rsidRDefault="009C124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3E3215" w14:textId="77777777" w:rsidR="0056439D" w:rsidRDefault="0056439D" w:rsidP="00155365">
    <w:pPr>
      <w:pStyle w:val="a3"/>
      <w:ind w:right="-141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27520" behindDoc="0" locked="0" layoutInCell="0" allowOverlap="1" wp14:anchorId="5866F8E8" wp14:editId="4C2ADCFD">
              <wp:simplePos x="0" y="0"/>
              <wp:positionH relativeFrom="page">
                <wp:posOffset>720090</wp:posOffset>
              </wp:positionH>
              <wp:positionV relativeFrom="page">
                <wp:posOffset>202565</wp:posOffset>
              </wp:positionV>
              <wp:extent cx="6612255" cy="10259695"/>
              <wp:effectExtent l="0" t="0" r="17145" b="27305"/>
              <wp:wrapNone/>
              <wp:docPr id="66" name="Rectangle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12255" cy="10259695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E1E9276" id="Rectangle 55" o:spid="_x0000_s1026" style="position:absolute;margin-left:56.7pt;margin-top:15.95pt;width:520.65pt;height:807.85pt;z-index:2516275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" o:allowincell="f" filled="f" strokeweight="1.5pt">
              <w10:wrap anchorx="page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919D36" w14:textId="77777777" w:rsidR="0056439D" w:rsidRDefault="0056439D">
    <w:pPr>
      <w:pStyle w:val="a3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26496" behindDoc="0" locked="0" layoutInCell="1" allowOverlap="1" wp14:anchorId="594834DE" wp14:editId="4220FEAB">
              <wp:simplePos x="0" y="0"/>
              <wp:positionH relativeFrom="page">
                <wp:posOffset>720725</wp:posOffset>
              </wp:positionH>
              <wp:positionV relativeFrom="page">
                <wp:posOffset>208915</wp:posOffset>
              </wp:positionV>
              <wp:extent cx="6582410" cy="10259695"/>
              <wp:effectExtent l="0" t="0" r="27940" b="27305"/>
              <wp:wrapNone/>
              <wp:docPr id="45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582410" cy="10259695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80924F2" id="Rectangle 1" o:spid="_x0000_s1026" style="position:absolute;margin-left:56.75pt;margin-top:16.45pt;width:518.3pt;height:807.85pt;z-index:2516264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" filled="f" strokeweight="1.5pt"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8671C1"/>
    <w:multiLevelType w:val="multilevel"/>
    <w:tmpl w:val="F356BF64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165BA4"/>
    <w:multiLevelType w:val="hybridMultilevel"/>
    <w:tmpl w:val="E272C5E8"/>
    <w:lvl w:ilvl="0" w:tplc="C0180182">
      <w:start w:val="1"/>
      <w:numFmt w:val="bullet"/>
      <w:lvlText w:val=""/>
      <w:lvlJc w:val="left"/>
      <w:pPr>
        <w:ind w:left="157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AE2A37"/>
    <w:multiLevelType w:val="hybridMultilevel"/>
    <w:tmpl w:val="60B20B78"/>
    <w:lvl w:ilvl="0" w:tplc="C0180182">
      <w:start w:val="1"/>
      <w:numFmt w:val="bullet"/>
      <w:lvlText w:val="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" w15:restartNumberingAfterBreak="0">
    <w:nsid w:val="30CC3432"/>
    <w:multiLevelType w:val="multilevel"/>
    <w:tmpl w:val="553A01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4CC21EF"/>
    <w:multiLevelType w:val="hybridMultilevel"/>
    <w:tmpl w:val="C6CAEA18"/>
    <w:lvl w:ilvl="0" w:tplc="C0180182">
      <w:start w:val="1"/>
      <w:numFmt w:val="bullet"/>
      <w:lvlText w:val="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6E7B1E"/>
    <w:multiLevelType w:val="multilevel"/>
    <w:tmpl w:val="15468F08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3DD13174"/>
    <w:multiLevelType w:val="multilevel"/>
    <w:tmpl w:val="ECCE4CE4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3C399A"/>
    <w:multiLevelType w:val="multilevel"/>
    <w:tmpl w:val="EC4266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104785A"/>
    <w:multiLevelType w:val="hybridMultilevel"/>
    <w:tmpl w:val="D4544658"/>
    <w:lvl w:ilvl="0" w:tplc="C0180182">
      <w:start w:val="1"/>
      <w:numFmt w:val="bullet"/>
      <w:lvlText w:val="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9" w15:restartNumberingAfterBreak="0">
    <w:nsid w:val="79034C0E"/>
    <w:multiLevelType w:val="hybridMultilevel"/>
    <w:tmpl w:val="0A20B162"/>
    <w:lvl w:ilvl="0" w:tplc="C0180182">
      <w:start w:val="1"/>
      <w:numFmt w:val="bullet"/>
      <w:lvlText w:val=""/>
      <w:lvlJc w:val="left"/>
      <w:pPr>
        <w:ind w:left="121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3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5" w:hanging="360"/>
      </w:pPr>
      <w:rPr>
        <w:rFonts w:ascii="Wingdings" w:hAnsi="Wingdings" w:hint="default"/>
      </w:rPr>
    </w:lvl>
  </w:abstractNum>
  <w:abstractNum w:abstractNumId="10" w15:restartNumberingAfterBreak="0">
    <w:nsid w:val="7B5245D9"/>
    <w:multiLevelType w:val="hybridMultilevel"/>
    <w:tmpl w:val="C6A8A976"/>
    <w:lvl w:ilvl="0" w:tplc="C0180182">
      <w:start w:val="1"/>
      <w:numFmt w:val="bullet"/>
      <w:lvlText w:val="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1" w15:restartNumberingAfterBreak="0">
    <w:nsid w:val="7FA110F6"/>
    <w:multiLevelType w:val="hybridMultilevel"/>
    <w:tmpl w:val="A81A7570"/>
    <w:lvl w:ilvl="0" w:tplc="826A956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66685390">
    <w:abstractNumId w:val="11"/>
  </w:num>
  <w:num w:numId="2" w16cid:durableId="301152663">
    <w:abstractNumId w:val="4"/>
  </w:num>
  <w:num w:numId="3" w16cid:durableId="288098819">
    <w:abstractNumId w:val="1"/>
  </w:num>
  <w:num w:numId="4" w16cid:durableId="319847766">
    <w:abstractNumId w:val="2"/>
  </w:num>
  <w:num w:numId="5" w16cid:durableId="1483501090">
    <w:abstractNumId w:val="8"/>
  </w:num>
  <w:num w:numId="6" w16cid:durableId="2083868764">
    <w:abstractNumId w:val="0"/>
  </w:num>
  <w:num w:numId="7" w16cid:durableId="1662807550">
    <w:abstractNumId w:val="10"/>
  </w:num>
  <w:num w:numId="8" w16cid:durableId="1186141801">
    <w:abstractNumId w:val="9"/>
  </w:num>
  <w:num w:numId="9" w16cid:durableId="1875843277">
    <w:abstractNumId w:val="6"/>
  </w:num>
  <w:num w:numId="10" w16cid:durableId="1228614811">
    <w:abstractNumId w:val="5"/>
  </w:num>
  <w:num w:numId="11" w16cid:durableId="1365011851">
    <w:abstractNumId w:val="3"/>
  </w:num>
  <w:num w:numId="12" w16cid:durableId="2139957721">
    <w:abstractNumId w:val="7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activeWritingStyle w:appName="MSWord" w:lang="ru-RU" w:vendorID="1" w:dllVersion="512" w:checkStyle="1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enforcement="0"/>
  <w:defaultTabStop w:val="720"/>
  <w:autoHyphenation/>
  <w:hyphenationZone w:val="357"/>
  <w:doNotHyphenateCaps/>
  <w:drawingGridHorizontalSpacing w:val="100"/>
  <w:drawingGridVerticalSpacing w:val="142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1285"/>
    <w:rsid w:val="000011FF"/>
    <w:rsid w:val="000027C4"/>
    <w:rsid w:val="00004332"/>
    <w:rsid w:val="000048A5"/>
    <w:rsid w:val="000050C4"/>
    <w:rsid w:val="000057A7"/>
    <w:rsid w:val="000060F2"/>
    <w:rsid w:val="0000657E"/>
    <w:rsid w:val="00007051"/>
    <w:rsid w:val="00007293"/>
    <w:rsid w:val="000118E4"/>
    <w:rsid w:val="00011CB9"/>
    <w:rsid w:val="00011D90"/>
    <w:rsid w:val="00011DBC"/>
    <w:rsid w:val="00012759"/>
    <w:rsid w:val="00012BC7"/>
    <w:rsid w:val="000149AD"/>
    <w:rsid w:val="00014A1A"/>
    <w:rsid w:val="00014F4A"/>
    <w:rsid w:val="00014FA9"/>
    <w:rsid w:val="0001688C"/>
    <w:rsid w:val="0002013A"/>
    <w:rsid w:val="00020C35"/>
    <w:rsid w:val="000212F2"/>
    <w:rsid w:val="000213F4"/>
    <w:rsid w:val="000220BE"/>
    <w:rsid w:val="000230C0"/>
    <w:rsid w:val="0002346C"/>
    <w:rsid w:val="00024D9C"/>
    <w:rsid w:val="0002601C"/>
    <w:rsid w:val="00026C2E"/>
    <w:rsid w:val="00027894"/>
    <w:rsid w:val="00027916"/>
    <w:rsid w:val="00027DA7"/>
    <w:rsid w:val="0003026D"/>
    <w:rsid w:val="00031DFC"/>
    <w:rsid w:val="00031EEE"/>
    <w:rsid w:val="000325B7"/>
    <w:rsid w:val="00033438"/>
    <w:rsid w:val="00033B75"/>
    <w:rsid w:val="00033D9A"/>
    <w:rsid w:val="0003494E"/>
    <w:rsid w:val="00035933"/>
    <w:rsid w:val="00035E88"/>
    <w:rsid w:val="00037A37"/>
    <w:rsid w:val="0004053F"/>
    <w:rsid w:val="00040948"/>
    <w:rsid w:val="00040CD4"/>
    <w:rsid w:val="00041153"/>
    <w:rsid w:val="000411C1"/>
    <w:rsid w:val="00041AEF"/>
    <w:rsid w:val="0004303D"/>
    <w:rsid w:val="000432D5"/>
    <w:rsid w:val="00043624"/>
    <w:rsid w:val="00043E02"/>
    <w:rsid w:val="000441ED"/>
    <w:rsid w:val="00046291"/>
    <w:rsid w:val="000462DA"/>
    <w:rsid w:val="00046355"/>
    <w:rsid w:val="00047CB9"/>
    <w:rsid w:val="000502B1"/>
    <w:rsid w:val="0005099B"/>
    <w:rsid w:val="00050F89"/>
    <w:rsid w:val="00051A10"/>
    <w:rsid w:val="000534AE"/>
    <w:rsid w:val="00054195"/>
    <w:rsid w:val="00055C67"/>
    <w:rsid w:val="0005613D"/>
    <w:rsid w:val="00056400"/>
    <w:rsid w:val="00057F96"/>
    <w:rsid w:val="0006052D"/>
    <w:rsid w:val="00060DF9"/>
    <w:rsid w:val="0006124E"/>
    <w:rsid w:val="0006147D"/>
    <w:rsid w:val="00061571"/>
    <w:rsid w:val="00061674"/>
    <w:rsid w:val="00061DBB"/>
    <w:rsid w:val="0006224A"/>
    <w:rsid w:val="00062628"/>
    <w:rsid w:val="00063341"/>
    <w:rsid w:val="000634EC"/>
    <w:rsid w:val="00063B75"/>
    <w:rsid w:val="0006426D"/>
    <w:rsid w:val="00065AAC"/>
    <w:rsid w:val="0006607A"/>
    <w:rsid w:val="00067331"/>
    <w:rsid w:val="00070BB1"/>
    <w:rsid w:val="00071B15"/>
    <w:rsid w:val="00072041"/>
    <w:rsid w:val="00072914"/>
    <w:rsid w:val="00072E42"/>
    <w:rsid w:val="000730AE"/>
    <w:rsid w:val="000737F8"/>
    <w:rsid w:val="0007595F"/>
    <w:rsid w:val="00077424"/>
    <w:rsid w:val="000778F0"/>
    <w:rsid w:val="0008034B"/>
    <w:rsid w:val="00081F29"/>
    <w:rsid w:val="000822DF"/>
    <w:rsid w:val="000823E6"/>
    <w:rsid w:val="00083214"/>
    <w:rsid w:val="0008368A"/>
    <w:rsid w:val="000840D9"/>
    <w:rsid w:val="000841B1"/>
    <w:rsid w:val="00084294"/>
    <w:rsid w:val="00085A99"/>
    <w:rsid w:val="00085FFB"/>
    <w:rsid w:val="00090651"/>
    <w:rsid w:val="00091231"/>
    <w:rsid w:val="000917E4"/>
    <w:rsid w:val="00093948"/>
    <w:rsid w:val="00093BC4"/>
    <w:rsid w:val="0009501A"/>
    <w:rsid w:val="00096965"/>
    <w:rsid w:val="00096E1B"/>
    <w:rsid w:val="00097A12"/>
    <w:rsid w:val="00097C5B"/>
    <w:rsid w:val="000A000C"/>
    <w:rsid w:val="000A219F"/>
    <w:rsid w:val="000A268C"/>
    <w:rsid w:val="000A2A37"/>
    <w:rsid w:val="000A3E12"/>
    <w:rsid w:val="000A479F"/>
    <w:rsid w:val="000A5552"/>
    <w:rsid w:val="000A6571"/>
    <w:rsid w:val="000A6D00"/>
    <w:rsid w:val="000B09A6"/>
    <w:rsid w:val="000B15ED"/>
    <w:rsid w:val="000B1B39"/>
    <w:rsid w:val="000B1CBC"/>
    <w:rsid w:val="000B1F73"/>
    <w:rsid w:val="000B26B6"/>
    <w:rsid w:val="000B3903"/>
    <w:rsid w:val="000B57BE"/>
    <w:rsid w:val="000B5A02"/>
    <w:rsid w:val="000B67DC"/>
    <w:rsid w:val="000B6B75"/>
    <w:rsid w:val="000C0340"/>
    <w:rsid w:val="000C117B"/>
    <w:rsid w:val="000C2BC2"/>
    <w:rsid w:val="000C3354"/>
    <w:rsid w:val="000C393A"/>
    <w:rsid w:val="000C3BE7"/>
    <w:rsid w:val="000C3CD7"/>
    <w:rsid w:val="000C4146"/>
    <w:rsid w:val="000C4A82"/>
    <w:rsid w:val="000C4EEB"/>
    <w:rsid w:val="000C5219"/>
    <w:rsid w:val="000C5FFC"/>
    <w:rsid w:val="000D1EC2"/>
    <w:rsid w:val="000D2ADB"/>
    <w:rsid w:val="000D2BF0"/>
    <w:rsid w:val="000D2E6E"/>
    <w:rsid w:val="000D40BA"/>
    <w:rsid w:val="000D68CA"/>
    <w:rsid w:val="000D6C06"/>
    <w:rsid w:val="000D793C"/>
    <w:rsid w:val="000E0BB9"/>
    <w:rsid w:val="000E1D62"/>
    <w:rsid w:val="000E20E8"/>
    <w:rsid w:val="000E2FE4"/>
    <w:rsid w:val="000E3361"/>
    <w:rsid w:val="000E3C98"/>
    <w:rsid w:val="000E3EBD"/>
    <w:rsid w:val="000E3F16"/>
    <w:rsid w:val="000E5E46"/>
    <w:rsid w:val="000E7F23"/>
    <w:rsid w:val="000F0172"/>
    <w:rsid w:val="000F1473"/>
    <w:rsid w:val="000F287B"/>
    <w:rsid w:val="000F28AB"/>
    <w:rsid w:val="000F2C87"/>
    <w:rsid w:val="000F2D06"/>
    <w:rsid w:val="000F2E53"/>
    <w:rsid w:val="000F610F"/>
    <w:rsid w:val="000F692C"/>
    <w:rsid w:val="000F747F"/>
    <w:rsid w:val="000F7D27"/>
    <w:rsid w:val="001001C1"/>
    <w:rsid w:val="00100CE3"/>
    <w:rsid w:val="00101D26"/>
    <w:rsid w:val="00101EEC"/>
    <w:rsid w:val="001020A4"/>
    <w:rsid w:val="001026E6"/>
    <w:rsid w:val="001047B2"/>
    <w:rsid w:val="001051DF"/>
    <w:rsid w:val="00105611"/>
    <w:rsid w:val="00105E31"/>
    <w:rsid w:val="00106E89"/>
    <w:rsid w:val="00112ED4"/>
    <w:rsid w:val="00114FDF"/>
    <w:rsid w:val="00115479"/>
    <w:rsid w:val="00115AC0"/>
    <w:rsid w:val="001173BC"/>
    <w:rsid w:val="001207D6"/>
    <w:rsid w:val="00120E69"/>
    <w:rsid w:val="001218F7"/>
    <w:rsid w:val="00121C6D"/>
    <w:rsid w:val="001221BA"/>
    <w:rsid w:val="0012299A"/>
    <w:rsid w:val="00122DC1"/>
    <w:rsid w:val="00123552"/>
    <w:rsid w:val="00123E1C"/>
    <w:rsid w:val="0012441F"/>
    <w:rsid w:val="00125537"/>
    <w:rsid w:val="00125912"/>
    <w:rsid w:val="00125C16"/>
    <w:rsid w:val="00126140"/>
    <w:rsid w:val="00126E8F"/>
    <w:rsid w:val="0012738E"/>
    <w:rsid w:val="001301B9"/>
    <w:rsid w:val="001308BF"/>
    <w:rsid w:val="00130B0D"/>
    <w:rsid w:val="001319FC"/>
    <w:rsid w:val="0013290B"/>
    <w:rsid w:val="00133549"/>
    <w:rsid w:val="00133F54"/>
    <w:rsid w:val="001341D5"/>
    <w:rsid w:val="00135F67"/>
    <w:rsid w:val="001360A3"/>
    <w:rsid w:val="001367AC"/>
    <w:rsid w:val="00140229"/>
    <w:rsid w:val="001413E1"/>
    <w:rsid w:val="001428C9"/>
    <w:rsid w:val="00144198"/>
    <w:rsid w:val="001443B4"/>
    <w:rsid w:val="00144AAC"/>
    <w:rsid w:val="00144DAA"/>
    <w:rsid w:val="001454FA"/>
    <w:rsid w:val="00145613"/>
    <w:rsid w:val="00150752"/>
    <w:rsid w:val="0015192F"/>
    <w:rsid w:val="00152492"/>
    <w:rsid w:val="00152901"/>
    <w:rsid w:val="00152BED"/>
    <w:rsid w:val="001530E1"/>
    <w:rsid w:val="00153DA8"/>
    <w:rsid w:val="00154957"/>
    <w:rsid w:val="00154B28"/>
    <w:rsid w:val="0015507D"/>
    <w:rsid w:val="00155365"/>
    <w:rsid w:val="0015631D"/>
    <w:rsid w:val="001564D9"/>
    <w:rsid w:val="00156E05"/>
    <w:rsid w:val="0015791F"/>
    <w:rsid w:val="00157CDD"/>
    <w:rsid w:val="0016121C"/>
    <w:rsid w:val="00161AFB"/>
    <w:rsid w:val="00161C5D"/>
    <w:rsid w:val="00162617"/>
    <w:rsid w:val="001630A8"/>
    <w:rsid w:val="00163578"/>
    <w:rsid w:val="00163602"/>
    <w:rsid w:val="001636D6"/>
    <w:rsid w:val="001638C5"/>
    <w:rsid w:val="00164222"/>
    <w:rsid w:val="00164AEB"/>
    <w:rsid w:val="0016528D"/>
    <w:rsid w:val="0016597D"/>
    <w:rsid w:val="001659D2"/>
    <w:rsid w:val="001669CB"/>
    <w:rsid w:val="00167691"/>
    <w:rsid w:val="001678D3"/>
    <w:rsid w:val="00170448"/>
    <w:rsid w:val="00170B23"/>
    <w:rsid w:val="001717B7"/>
    <w:rsid w:val="0017213F"/>
    <w:rsid w:val="0017374C"/>
    <w:rsid w:val="001755A5"/>
    <w:rsid w:val="00176052"/>
    <w:rsid w:val="00176F13"/>
    <w:rsid w:val="00177EEA"/>
    <w:rsid w:val="0018122C"/>
    <w:rsid w:val="00181F36"/>
    <w:rsid w:val="00184004"/>
    <w:rsid w:val="00186F5F"/>
    <w:rsid w:val="001873FD"/>
    <w:rsid w:val="00187454"/>
    <w:rsid w:val="00187EFE"/>
    <w:rsid w:val="00187FC0"/>
    <w:rsid w:val="0019076A"/>
    <w:rsid w:val="0019111F"/>
    <w:rsid w:val="00191A4D"/>
    <w:rsid w:val="001923B2"/>
    <w:rsid w:val="00192458"/>
    <w:rsid w:val="00192E5F"/>
    <w:rsid w:val="0019387F"/>
    <w:rsid w:val="00193CD8"/>
    <w:rsid w:val="001947AA"/>
    <w:rsid w:val="001963D3"/>
    <w:rsid w:val="00197159"/>
    <w:rsid w:val="00197261"/>
    <w:rsid w:val="001A140A"/>
    <w:rsid w:val="001A15B1"/>
    <w:rsid w:val="001A1B67"/>
    <w:rsid w:val="001A1E1C"/>
    <w:rsid w:val="001A2A70"/>
    <w:rsid w:val="001A5011"/>
    <w:rsid w:val="001A6430"/>
    <w:rsid w:val="001A67B0"/>
    <w:rsid w:val="001A6A81"/>
    <w:rsid w:val="001B1B91"/>
    <w:rsid w:val="001B42E0"/>
    <w:rsid w:val="001B4884"/>
    <w:rsid w:val="001B4C30"/>
    <w:rsid w:val="001B552C"/>
    <w:rsid w:val="001B5FDF"/>
    <w:rsid w:val="001B65C6"/>
    <w:rsid w:val="001B682E"/>
    <w:rsid w:val="001B7A18"/>
    <w:rsid w:val="001B7C2A"/>
    <w:rsid w:val="001C065E"/>
    <w:rsid w:val="001C17EE"/>
    <w:rsid w:val="001C1C87"/>
    <w:rsid w:val="001C21F4"/>
    <w:rsid w:val="001C24B8"/>
    <w:rsid w:val="001C275A"/>
    <w:rsid w:val="001C27CF"/>
    <w:rsid w:val="001C300B"/>
    <w:rsid w:val="001C3385"/>
    <w:rsid w:val="001C5755"/>
    <w:rsid w:val="001C6BC0"/>
    <w:rsid w:val="001C72A1"/>
    <w:rsid w:val="001C7D96"/>
    <w:rsid w:val="001D2203"/>
    <w:rsid w:val="001D23C7"/>
    <w:rsid w:val="001D2ECB"/>
    <w:rsid w:val="001D32CE"/>
    <w:rsid w:val="001D3364"/>
    <w:rsid w:val="001D47B7"/>
    <w:rsid w:val="001D4B70"/>
    <w:rsid w:val="001D5BCE"/>
    <w:rsid w:val="001D640D"/>
    <w:rsid w:val="001D64C2"/>
    <w:rsid w:val="001D6F4E"/>
    <w:rsid w:val="001D75AB"/>
    <w:rsid w:val="001D781A"/>
    <w:rsid w:val="001D78AF"/>
    <w:rsid w:val="001E0506"/>
    <w:rsid w:val="001E171E"/>
    <w:rsid w:val="001E17B6"/>
    <w:rsid w:val="001E257C"/>
    <w:rsid w:val="001E2CBA"/>
    <w:rsid w:val="001E2D59"/>
    <w:rsid w:val="001E4026"/>
    <w:rsid w:val="001E582C"/>
    <w:rsid w:val="001E6297"/>
    <w:rsid w:val="001E63DB"/>
    <w:rsid w:val="001E7CC0"/>
    <w:rsid w:val="001F0710"/>
    <w:rsid w:val="001F13DE"/>
    <w:rsid w:val="001F23B0"/>
    <w:rsid w:val="001F2418"/>
    <w:rsid w:val="001F2BCC"/>
    <w:rsid w:val="001F2CA3"/>
    <w:rsid w:val="001F3E6A"/>
    <w:rsid w:val="001F44B9"/>
    <w:rsid w:val="001F5500"/>
    <w:rsid w:val="001F56CE"/>
    <w:rsid w:val="001F57D5"/>
    <w:rsid w:val="001F6A43"/>
    <w:rsid w:val="001F7155"/>
    <w:rsid w:val="001F7186"/>
    <w:rsid w:val="001F7942"/>
    <w:rsid w:val="001F79FF"/>
    <w:rsid w:val="002000B4"/>
    <w:rsid w:val="00201EE3"/>
    <w:rsid w:val="002022E7"/>
    <w:rsid w:val="002027A1"/>
    <w:rsid w:val="00203924"/>
    <w:rsid w:val="002041DE"/>
    <w:rsid w:val="00205C11"/>
    <w:rsid w:val="00206274"/>
    <w:rsid w:val="0020691F"/>
    <w:rsid w:val="00207809"/>
    <w:rsid w:val="0021039E"/>
    <w:rsid w:val="0021063F"/>
    <w:rsid w:val="0021357A"/>
    <w:rsid w:val="00213C44"/>
    <w:rsid w:val="00214118"/>
    <w:rsid w:val="00214254"/>
    <w:rsid w:val="0021470E"/>
    <w:rsid w:val="00214C6E"/>
    <w:rsid w:val="00214F4B"/>
    <w:rsid w:val="0021748A"/>
    <w:rsid w:val="0022270E"/>
    <w:rsid w:val="00223355"/>
    <w:rsid w:val="00223590"/>
    <w:rsid w:val="002235AB"/>
    <w:rsid w:val="00223BCA"/>
    <w:rsid w:val="00224B7A"/>
    <w:rsid w:val="00224CE1"/>
    <w:rsid w:val="0022571B"/>
    <w:rsid w:val="00226B69"/>
    <w:rsid w:val="00226C99"/>
    <w:rsid w:val="00227817"/>
    <w:rsid w:val="002302A5"/>
    <w:rsid w:val="00231BC9"/>
    <w:rsid w:val="00233304"/>
    <w:rsid w:val="002337D9"/>
    <w:rsid w:val="0023386D"/>
    <w:rsid w:val="00234299"/>
    <w:rsid w:val="00234521"/>
    <w:rsid w:val="00235340"/>
    <w:rsid w:val="00236C83"/>
    <w:rsid w:val="00237F71"/>
    <w:rsid w:val="002403DC"/>
    <w:rsid w:val="00240BA9"/>
    <w:rsid w:val="002415CD"/>
    <w:rsid w:val="002421A5"/>
    <w:rsid w:val="002428CD"/>
    <w:rsid w:val="002438C9"/>
    <w:rsid w:val="00244A5B"/>
    <w:rsid w:val="00244F25"/>
    <w:rsid w:val="002451EF"/>
    <w:rsid w:val="002453A5"/>
    <w:rsid w:val="0024553A"/>
    <w:rsid w:val="00245887"/>
    <w:rsid w:val="00245C5D"/>
    <w:rsid w:val="00246689"/>
    <w:rsid w:val="00247642"/>
    <w:rsid w:val="0025035F"/>
    <w:rsid w:val="00250392"/>
    <w:rsid w:val="0025086B"/>
    <w:rsid w:val="00253D17"/>
    <w:rsid w:val="00254670"/>
    <w:rsid w:val="00255552"/>
    <w:rsid w:val="002557BF"/>
    <w:rsid w:val="00255933"/>
    <w:rsid w:val="00255B17"/>
    <w:rsid w:val="002569B0"/>
    <w:rsid w:val="00256F0B"/>
    <w:rsid w:val="00257F7B"/>
    <w:rsid w:val="002609BE"/>
    <w:rsid w:val="002614ED"/>
    <w:rsid w:val="002617DD"/>
    <w:rsid w:val="00261912"/>
    <w:rsid w:val="00262A45"/>
    <w:rsid w:val="002632C8"/>
    <w:rsid w:val="0026384C"/>
    <w:rsid w:val="0026407E"/>
    <w:rsid w:val="00264E7C"/>
    <w:rsid w:val="0026532E"/>
    <w:rsid w:val="002662E0"/>
    <w:rsid w:val="00267BE1"/>
    <w:rsid w:val="00271A49"/>
    <w:rsid w:val="00273769"/>
    <w:rsid w:val="002737B0"/>
    <w:rsid w:val="002739B8"/>
    <w:rsid w:val="00273C82"/>
    <w:rsid w:val="00274756"/>
    <w:rsid w:val="00274A0B"/>
    <w:rsid w:val="00275049"/>
    <w:rsid w:val="00276AA5"/>
    <w:rsid w:val="0027706E"/>
    <w:rsid w:val="0028008D"/>
    <w:rsid w:val="0028009C"/>
    <w:rsid w:val="00280E80"/>
    <w:rsid w:val="0028130C"/>
    <w:rsid w:val="00282A5E"/>
    <w:rsid w:val="00282E62"/>
    <w:rsid w:val="00283061"/>
    <w:rsid w:val="002850DC"/>
    <w:rsid w:val="00285B83"/>
    <w:rsid w:val="00285D66"/>
    <w:rsid w:val="00285E31"/>
    <w:rsid w:val="00286E55"/>
    <w:rsid w:val="00287020"/>
    <w:rsid w:val="0029038F"/>
    <w:rsid w:val="00290B0C"/>
    <w:rsid w:val="002911B3"/>
    <w:rsid w:val="002913F8"/>
    <w:rsid w:val="00292B63"/>
    <w:rsid w:val="002936AF"/>
    <w:rsid w:val="002936F3"/>
    <w:rsid w:val="00293765"/>
    <w:rsid w:val="00293932"/>
    <w:rsid w:val="00294092"/>
    <w:rsid w:val="002942D1"/>
    <w:rsid w:val="002944F6"/>
    <w:rsid w:val="00294894"/>
    <w:rsid w:val="00294909"/>
    <w:rsid w:val="00294EED"/>
    <w:rsid w:val="00295DBF"/>
    <w:rsid w:val="00295F87"/>
    <w:rsid w:val="002963DC"/>
    <w:rsid w:val="00297354"/>
    <w:rsid w:val="00297E43"/>
    <w:rsid w:val="002A15A0"/>
    <w:rsid w:val="002A1F62"/>
    <w:rsid w:val="002A24EF"/>
    <w:rsid w:val="002A25A1"/>
    <w:rsid w:val="002A25C8"/>
    <w:rsid w:val="002A283D"/>
    <w:rsid w:val="002A2F39"/>
    <w:rsid w:val="002A3E44"/>
    <w:rsid w:val="002A6FD5"/>
    <w:rsid w:val="002A773B"/>
    <w:rsid w:val="002B05BE"/>
    <w:rsid w:val="002B36E2"/>
    <w:rsid w:val="002B418D"/>
    <w:rsid w:val="002B4BD3"/>
    <w:rsid w:val="002B5777"/>
    <w:rsid w:val="002C004D"/>
    <w:rsid w:val="002C10EA"/>
    <w:rsid w:val="002C1FD7"/>
    <w:rsid w:val="002C1FEE"/>
    <w:rsid w:val="002C21EE"/>
    <w:rsid w:val="002C338D"/>
    <w:rsid w:val="002C3723"/>
    <w:rsid w:val="002C4D9C"/>
    <w:rsid w:val="002C55B0"/>
    <w:rsid w:val="002C6319"/>
    <w:rsid w:val="002C72A4"/>
    <w:rsid w:val="002C7624"/>
    <w:rsid w:val="002D0399"/>
    <w:rsid w:val="002D053F"/>
    <w:rsid w:val="002D077D"/>
    <w:rsid w:val="002D0E90"/>
    <w:rsid w:val="002D124B"/>
    <w:rsid w:val="002D1285"/>
    <w:rsid w:val="002D1308"/>
    <w:rsid w:val="002D1D16"/>
    <w:rsid w:val="002D4A06"/>
    <w:rsid w:val="002D4A3A"/>
    <w:rsid w:val="002D5144"/>
    <w:rsid w:val="002D577F"/>
    <w:rsid w:val="002D647B"/>
    <w:rsid w:val="002D6F34"/>
    <w:rsid w:val="002D70C2"/>
    <w:rsid w:val="002E0AFC"/>
    <w:rsid w:val="002E44B9"/>
    <w:rsid w:val="002E5475"/>
    <w:rsid w:val="002E7719"/>
    <w:rsid w:val="002E7B25"/>
    <w:rsid w:val="002F1575"/>
    <w:rsid w:val="002F2282"/>
    <w:rsid w:val="002F33D6"/>
    <w:rsid w:val="002F3458"/>
    <w:rsid w:val="002F360F"/>
    <w:rsid w:val="002F4FCF"/>
    <w:rsid w:val="002F4FEB"/>
    <w:rsid w:val="002F6162"/>
    <w:rsid w:val="002F6F0C"/>
    <w:rsid w:val="002F7C84"/>
    <w:rsid w:val="00300112"/>
    <w:rsid w:val="0030043D"/>
    <w:rsid w:val="00302CFC"/>
    <w:rsid w:val="00303283"/>
    <w:rsid w:val="00303D87"/>
    <w:rsid w:val="00304851"/>
    <w:rsid w:val="00305560"/>
    <w:rsid w:val="00305BB8"/>
    <w:rsid w:val="003061A8"/>
    <w:rsid w:val="00307D18"/>
    <w:rsid w:val="0031002E"/>
    <w:rsid w:val="0031003B"/>
    <w:rsid w:val="00311306"/>
    <w:rsid w:val="00312065"/>
    <w:rsid w:val="0031211F"/>
    <w:rsid w:val="00315D75"/>
    <w:rsid w:val="00315E0B"/>
    <w:rsid w:val="003164EE"/>
    <w:rsid w:val="00316583"/>
    <w:rsid w:val="00317438"/>
    <w:rsid w:val="0031761C"/>
    <w:rsid w:val="00320778"/>
    <w:rsid w:val="0032096E"/>
    <w:rsid w:val="003229FA"/>
    <w:rsid w:val="003230C5"/>
    <w:rsid w:val="0032489B"/>
    <w:rsid w:val="00326866"/>
    <w:rsid w:val="00326D81"/>
    <w:rsid w:val="00330264"/>
    <w:rsid w:val="00331457"/>
    <w:rsid w:val="003317FB"/>
    <w:rsid w:val="00332B24"/>
    <w:rsid w:val="003341C5"/>
    <w:rsid w:val="00335A42"/>
    <w:rsid w:val="0033627C"/>
    <w:rsid w:val="003368F7"/>
    <w:rsid w:val="00336D27"/>
    <w:rsid w:val="00337782"/>
    <w:rsid w:val="00337CEB"/>
    <w:rsid w:val="00337D99"/>
    <w:rsid w:val="003414C2"/>
    <w:rsid w:val="00341AEB"/>
    <w:rsid w:val="00341D60"/>
    <w:rsid w:val="003442F5"/>
    <w:rsid w:val="0034433C"/>
    <w:rsid w:val="00344741"/>
    <w:rsid w:val="00345105"/>
    <w:rsid w:val="00345137"/>
    <w:rsid w:val="00345E96"/>
    <w:rsid w:val="00346466"/>
    <w:rsid w:val="00350D7C"/>
    <w:rsid w:val="00351F86"/>
    <w:rsid w:val="00353B81"/>
    <w:rsid w:val="00354233"/>
    <w:rsid w:val="00355109"/>
    <w:rsid w:val="0035566D"/>
    <w:rsid w:val="00360438"/>
    <w:rsid w:val="00360697"/>
    <w:rsid w:val="003609E7"/>
    <w:rsid w:val="00360B19"/>
    <w:rsid w:val="00361DED"/>
    <w:rsid w:val="00362623"/>
    <w:rsid w:val="003627D1"/>
    <w:rsid w:val="0036298A"/>
    <w:rsid w:val="00364EFB"/>
    <w:rsid w:val="003652AC"/>
    <w:rsid w:val="003654E1"/>
    <w:rsid w:val="00366664"/>
    <w:rsid w:val="003673A6"/>
    <w:rsid w:val="003674B8"/>
    <w:rsid w:val="003675C1"/>
    <w:rsid w:val="00367C73"/>
    <w:rsid w:val="00367D7D"/>
    <w:rsid w:val="00370861"/>
    <w:rsid w:val="0037090E"/>
    <w:rsid w:val="0037155D"/>
    <w:rsid w:val="0037191C"/>
    <w:rsid w:val="0037331C"/>
    <w:rsid w:val="003741A8"/>
    <w:rsid w:val="00374F99"/>
    <w:rsid w:val="00375646"/>
    <w:rsid w:val="00375F97"/>
    <w:rsid w:val="00376846"/>
    <w:rsid w:val="00376B9E"/>
    <w:rsid w:val="00376E91"/>
    <w:rsid w:val="0038082A"/>
    <w:rsid w:val="00380AFF"/>
    <w:rsid w:val="0038189C"/>
    <w:rsid w:val="00383FED"/>
    <w:rsid w:val="00384A0B"/>
    <w:rsid w:val="00385FBB"/>
    <w:rsid w:val="00386CFC"/>
    <w:rsid w:val="00387709"/>
    <w:rsid w:val="00390357"/>
    <w:rsid w:val="00390D00"/>
    <w:rsid w:val="00391517"/>
    <w:rsid w:val="00391581"/>
    <w:rsid w:val="00392C2E"/>
    <w:rsid w:val="003933A7"/>
    <w:rsid w:val="00393C85"/>
    <w:rsid w:val="00394C77"/>
    <w:rsid w:val="00397F31"/>
    <w:rsid w:val="003A04C9"/>
    <w:rsid w:val="003A100B"/>
    <w:rsid w:val="003A1B43"/>
    <w:rsid w:val="003A2052"/>
    <w:rsid w:val="003A222A"/>
    <w:rsid w:val="003A293F"/>
    <w:rsid w:val="003A2E9A"/>
    <w:rsid w:val="003A3F2C"/>
    <w:rsid w:val="003A6338"/>
    <w:rsid w:val="003A72C9"/>
    <w:rsid w:val="003A7402"/>
    <w:rsid w:val="003A7754"/>
    <w:rsid w:val="003B0AFD"/>
    <w:rsid w:val="003B139E"/>
    <w:rsid w:val="003B260B"/>
    <w:rsid w:val="003B2831"/>
    <w:rsid w:val="003B2AC4"/>
    <w:rsid w:val="003B3CF5"/>
    <w:rsid w:val="003B3E86"/>
    <w:rsid w:val="003B4BA6"/>
    <w:rsid w:val="003B5717"/>
    <w:rsid w:val="003B6630"/>
    <w:rsid w:val="003B71BB"/>
    <w:rsid w:val="003C1C3B"/>
    <w:rsid w:val="003C4580"/>
    <w:rsid w:val="003C4BDB"/>
    <w:rsid w:val="003C5465"/>
    <w:rsid w:val="003C5AAF"/>
    <w:rsid w:val="003C6C5C"/>
    <w:rsid w:val="003C6E88"/>
    <w:rsid w:val="003C7132"/>
    <w:rsid w:val="003C7F33"/>
    <w:rsid w:val="003D22C0"/>
    <w:rsid w:val="003D238D"/>
    <w:rsid w:val="003D2938"/>
    <w:rsid w:val="003D4613"/>
    <w:rsid w:val="003D4786"/>
    <w:rsid w:val="003D4CEB"/>
    <w:rsid w:val="003D5A2E"/>
    <w:rsid w:val="003D6724"/>
    <w:rsid w:val="003D730D"/>
    <w:rsid w:val="003D7A6D"/>
    <w:rsid w:val="003D7EFB"/>
    <w:rsid w:val="003E05C1"/>
    <w:rsid w:val="003E09D9"/>
    <w:rsid w:val="003E15D2"/>
    <w:rsid w:val="003E2774"/>
    <w:rsid w:val="003E4389"/>
    <w:rsid w:val="003E4546"/>
    <w:rsid w:val="003E497F"/>
    <w:rsid w:val="003E49FC"/>
    <w:rsid w:val="003E54A8"/>
    <w:rsid w:val="003E6579"/>
    <w:rsid w:val="003E6B8D"/>
    <w:rsid w:val="003F02BD"/>
    <w:rsid w:val="003F039C"/>
    <w:rsid w:val="003F04D2"/>
    <w:rsid w:val="003F0C28"/>
    <w:rsid w:val="003F0D26"/>
    <w:rsid w:val="003F17D4"/>
    <w:rsid w:val="003F19C8"/>
    <w:rsid w:val="003F3736"/>
    <w:rsid w:val="003F3CD6"/>
    <w:rsid w:val="003F5EB9"/>
    <w:rsid w:val="003F655D"/>
    <w:rsid w:val="003F7944"/>
    <w:rsid w:val="004025A6"/>
    <w:rsid w:val="004026C0"/>
    <w:rsid w:val="00402C86"/>
    <w:rsid w:val="0040319F"/>
    <w:rsid w:val="0040322A"/>
    <w:rsid w:val="00403AA9"/>
    <w:rsid w:val="0040415D"/>
    <w:rsid w:val="00404EA3"/>
    <w:rsid w:val="004055CA"/>
    <w:rsid w:val="00405E76"/>
    <w:rsid w:val="00410DC9"/>
    <w:rsid w:val="00411109"/>
    <w:rsid w:val="0041205D"/>
    <w:rsid w:val="00412242"/>
    <w:rsid w:val="00413C54"/>
    <w:rsid w:val="00414066"/>
    <w:rsid w:val="00414F57"/>
    <w:rsid w:val="00415E42"/>
    <w:rsid w:val="00415EAD"/>
    <w:rsid w:val="00415FFA"/>
    <w:rsid w:val="004179AF"/>
    <w:rsid w:val="00421026"/>
    <w:rsid w:val="004210D5"/>
    <w:rsid w:val="00421837"/>
    <w:rsid w:val="00422007"/>
    <w:rsid w:val="004228D0"/>
    <w:rsid w:val="004240B2"/>
    <w:rsid w:val="004240FE"/>
    <w:rsid w:val="00424145"/>
    <w:rsid w:val="00424D29"/>
    <w:rsid w:val="00425362"/>
    <w:rsid w:val="00426944"/>
    <w:rsid w:val="00431529"/>
    <w:rsid w:val="004328C9"/>
    <w:rsid w:val="00432BF8"/>
    <w:rsid w:val="00433021"/>
    <w:rsid w:val="00433F46"/>
    <w:rsid w:val="004345BD"/>
    <w:rsid w:val="00434793"/>
    <w:rsid w:val="00443727"/>
    <w:rsid w:val="00443A90"/>
    <w:rsid w:val="00444CDC"/>
    <w:rsid w:val="00445E0D"/>
    <w:rsid w:val="00447F01"/>
    <w:rsid w:val="00451876"/>
    <w:rsid w:val="00451A43"/>
    <w:rsid w:val="00451D53"/>
    <w:rsid w:val="00452270"/>
    <w:rsid w:val="004525D1"/>
    <w:rsid w:val="00452BA7"/>
    <w:rsid w:val="00454A08"/>
    <w:rsid w:val="00454A6A"/>
    <w:rsid w:val="00454E11"/>
    <w:rsid w:val="00455AB2"/>
    <w:rsid w:val="00455ECF"/>
    <w:rsid w:val="00456422"/>
    <w:rsid w:val="004569A3"/>
    <w:rsid w:val="00457517"/>
    <w:rsid w:val="00461D03"/>
    <w:rsid w:val="004624EF"/>
    <w:rsid w:val="004628C3"/>
    <w:rsid w:val="00463A02"/>
    <w:rsid w:val="0046408D"/>
    <w:rsid w:val="004672B7"/>
    <w:rsid w:val="004702F9"/>
    <w:rsid w:val="004709DB"/>
    <w:rsid w:val="00470AA7"/>
    <w:rsid w:val="00470DB3"/>
    <w:rsid w:val="00470FAF"/>
    <w:rsid w:val="00471C31"/>
    <w:rsid w:val="0047203F"/>
    <w:rsid w:val="004728C2"/>
    <w:rsid w:val="0047385B"/>
    <w:rsid w:val="0047413E"/>
    <w:rsid w:val="004750E3"/>
    <w:rsid w:val="004752C8"/>
    <w:rsid w:val="004759B0"/>
    <w:rsid w:val="004762E0"/>
    <w:rsid w:val="00477885"/>
    <w:rsid w:val="00480782"/>
    <w:rsid w:val="00480999"/>
    <w:rsid w:val="00481484"/>
    <w:rsid w:val="004817EE"/>
    <w:rsid w:val="00481FF6"/>
    <w:rsid w:val="00483DE2"/>
    <w:rsid w:val="00483E8B"/>
    <w:rsid w:val="004846DA"/>
    <w:rsid w:val="004851BD"/>
    <w:rsid w:val="00485DEF"/>
    <w:rsid w:val="00486B8D"/>
    <w:rsid w:val="004871AB"/>
    <w:rsid w:val="00491557"/>
    <w:rsid w:val="00491884"/>
    <w:rsid w:val="0049194E"/>
    <w:rsid w:val="00493248"/>
    <w:rsid w:val="00493262"/>
    <w:rsid w:val="0049469E"/>
    <w:rsid w:val="00494B90"/>
    <w:rsid w:val="004955A4"/>
    <w:rsid w:val="00495FEA"/>
    <w:rsid w:val="00497ABE"/>
    <w:rsid w:val="00497CD9"/>
    <w:rsid w:val="004A0EFD"/>
    <w:rsid w:val="004A1204"/>
    <w:rsid w:val="004A1533"/>
    <w:rsid w:val="004A17FC"/>
    <w:rsid w:val="004A1D8A"/>
    <w:rsid w:val="004A21D7"/>
    <w:rsid w:val="004A2391"/>
    <w:rsid w:val="004A36D2"/>
    <w:rsid w:val="004A3902"/>
    <w:rsid w:val="004A4B81"/>
    <w:rsid w:val="004A5F21"/>
    <w:rsid w:val="004B017B"/>
    <w:rsid w:val="004B0ADC"/>
    <w:rsid w:val="004B16A2"/>
    <w:rsid w:val="004B1DC8"/>
    <w:rsid w:val="004B288C"/>
    <w:rsid w:val="004B2CBE"/>
    <w:rsid w:val="004B478B"/>
    <w:rsid w:val="004B4F41"/>
    <w:rsid w:val="004B5C0F"/>
    <w:rsid w:val="004B791D"/>
    <w:rsid w:val="004B79A6"/>
    <w:rsid w:val="004C024D"/>
    <w:rsid w:val="004C1946"/>
    <w:rsid w:val="004C31F3"/>
    <w:rsid w:val="004C3662"/>
    <w:rsid w:val="004C3FBF"/>
    <w:rsid w:val="004C5C4B"/>
    <w:rsid w:val="004C66EC"/>
    <w:rsid w:val="004C73BF"/>
    <w:rsid w:val="004C7A62"/>
    <w:rsid w:val="004D005D"/>
    <w:rsid w:val="004D1C0A"/>
    <w:rsid w:val="004D2011"/>
    <w:rsid w:val="004D32A2"/>
    <w:rsid w:val="004D36FB"/>
    <w:rsid w:val="004D67C4"/>
    <w:rsid w:val="004D7DFA"/>
    <w:rsid w:val="004E0C99"/>
    <w:rsid w:val="004E1045"/>
    <w:rsid w:val="004E19C1"/>
    <w:rsid w:val="004E1CEB"/>
    <w:rsid w:val="004E2128"/>
    <w:rsid w:val="004E3AB8"/>
    <w:rsid w:val="004E65A4"/>
    <w:rsid w:val="004E6AD3"/>
    <w:rsid w:val="004E79BA"/>
    <w:rsid w:val="004F016F"/>
    <w:rsid w:val="004F01EF"/>
    <w:rsid w:val="004F07A3"/>
    <w:rsid w:val="004F0823"/>
    <w:rsid w:val="004F0CF1"/>
    <w:rsid w:val="004F0F2D"/>
    <w:rsid w:val="004F29EE"/>
    <w:rsid w:val="004F3127"/>
    <w:rsid w:val="004F3987"/>
    <w:rsid w:val="004F4B3B"/>
    <w:rsid w:val="004F502C"/>
    <w:rsid w:val="004F519D"/>
    <w:rsid w:val="004F58D6"/>
    <w:rsid w:val="004F64DB"/>
    <w:rsid w:val="004F6A0F"/>
    <w:rsid w:val="004F6BAC"/>
    <w:rsid w:val="004F6F4D"/>
    <w:rsid w:val="004F759D"/>
    <w:rsid w:val="004F7EE3"/>
    <w:rsid w:val="00501D78"/>
    <w:rsid w:val="00503073"/>
    <w:rsid w:val="00503ABF"/>
    <w:rsid w:val="00507A1C"/>
    <w:rsid w:val="0051074F"/>
    <w:rsid w:val="005117B1"/>
    <w:rsid w:val="00511F88"/>
    <w:rsid w:val="00512116"/>
    <w:rsid w:val="00512828"/>
    <w:rsid w:val="005132EA"/>
    <w:rsid w:val="005135B4"/>
    <w:rsid w:val="0051384E"/>
    <w:rsid w:val="00514860"/>
    <w:rsid w:val="00514B3E"/>
    <w:rsid w:val="00514D59"/>
    <w:rsid w:val="00515B1B"/>
    <w:rsid w:val="00515C27"/>
    <w:rsid w:val="00515D3C"/>
    <w:rsid w:val="00516137"/>
    <w:rsid w:val="00516384"/>
    <w:rsid w:val="005211F6"/>
    <w:rsid w:val="00522044"/>
    <w:rsid w:val="005220D7"/>
    <w:rsid w:val="005234C8"/>
    <w:rsid w:val="0052357F"/>
    <w:rsid w:val="00525F4D"/>
    <w:rsid w:val="00526184"/>
    <w:rsid w:val="00526711"/>
    <w:rsid w:val="00526EA5"/>
    <w:rsid w:val="00527DB5"/>
    <w:rsid w:val="00530F01"/>
    <w:rsid w:val="00530F54"/>
    <w:rsid w:val="00531733"/>
    <w:rsid w:val="005326EA"/>
    <w:rsid w:val="00534465"/>
    <w:rsid w:val="00534551"/>
    <w:rsid w:val="005364EA"/>
    <w:rsid w:val="00537448"/>
    <w:rsid w:val="00537C53"/>
    <w:rsid w:val="00540FF4"/>
    <w:rsid w:val="0054104F"/>
    <w:rsid w:val="00541488"/>
    <w:rsid w:val="00541C41"/>
    <w:rsid w:val="00541F31"/>
    <w:rsid w:val="005420E6"/>
    <w:rsid w:val="005420EF"/>
    <w:rsid w:val="00544E0E"/>
    <w:rsid w:val="00545B7A"/>
    <w:rsid w:val="005460F5"/>
    <w:rsid w:val="005461C8"/>
    <w:rsid w:val="00546E08"/>
    <w:rsid w:val="00546F93"/>
    <w:rsid w:val="005471FB"/>
    <w:rsid w:val="00550B99"/>
    <w:rsid w:val="00552521"/>
    <w:rsid w:val="00552898"/>
    <w:rsid w:val="005528A8"/>
    <w:rsid w:val="00552932"/>
    <w:rsid w:val="00552A0D"/>
    <w:rsid w:val="00555557"/>
    <w:rsid w:val="005603E5"/>
    <w:rsid w:val="005604ED"/>
    <w:rsid w:val="005606EB"/>
    <w:rsid w:val="00560863"/>
    <w:rsid w:val="00561AAD"/>
    <w:rsid w:val="00561B92"/>
    <w:rsid w:val="00561CE5"/>
    <w:rsid w:val="00562FB8"/>
    <w:rsid w:val="0056439D"/>
    <w:rsid w:val="00564CCE"/>
    <w:rsid w:val="005653AF"/>
    <w:rsid w:val="005668C8"/>
    <w:rsid w:val="00567CF0"/>
    <w:rsid w:val="00570D7E"/>
    <w:rsid w:val="005713B8"/>
    <w:rsid w:val="005718A3"/>
    <w:rsid w:val="00571E19"/>
    <w:rsid w:val="00574300"/>
    <w:rsid w:val="00574455"/>
    <w:rsid w:val="00574834"/>
    <w:rsid w:val="00574E3D"/>
    <w:rsid w:val="00575088"/>
    <w:rsid w:val="00575263"/>
    <w:rsid w:val="005758A3"/>
    <w:rsid w:val="00575BCC"/>
    <w:rsid w:val="005775B5"/>
    <w:rsid w:val="00580790"/>
    <w:rsid w:val="00580B86"/>
    <w:rsid w:val="00582F32"/>
    <w:rsid w:val="00582F5F"/>
    <w:rsid w:val="0058381A"/>
    <w:rsid w:val="0058422B"/>
    <w:rsid w:val="00584EF6"/>
    <w:rsid w:val="00585D8C"/>
    <w:rsid w:val="00586EC1"/>
    <w:rsid w:val="005870D7"/>
    <w:rsid w:val="00587DE4"/>
    <w:rsid w:val="0059084B"/>
    <w:rsid w:val="00590DBE"/>
    <w:rsid w:val="00591F97"/>
    <w:rsid w:val="00594D33"/>
    <w:rsid w:val="0059785E"/>
    <w:rsid w:val="00597A87"/>
    <w:rsid w:val="00597C77"/>
    <w:rsid w:val="005A17D0"/>
    <w:rsid w:val="005A1931"/>
    <w:rsid w:val="005A1EDD"/>
    <w:rsid w:val="005A2B9A"/>
    <w:rsid w:val="005A3AE2"/>
    <w:rsid w:val="005A45CB"/>
    <w:rsid w:val="005A5E14"/>
    <w:rsid w:val="005B0B99"/>
    <w:rsid w:val="005B2CAF"/>
    <w:rsid w:val="005B593F"/>
    <w:rsid w:val="005B5C2E"/>
    <w:rsid w:val="005B7811"/>
    <w:rsid w:val="005B7CA1"/>
    <w:rsid w:val="005C2688"/>
    <w:rsid w:val="005C2B70"/>
    <w:rsid w:val="005C2D2D"/>
    <w:rsid w:val="005C33EA"/>
    <w:rsid w:val="005C4BC8"/>
    <w:rsid w:val="005C573A"/>
    <w:rsid w:val="005C6670"/>
    <w:rsid w:val="005C72C8"/>
    <w:rsid w:val="005C791F"/>
    <w:rsid w:val="005D00D1"/>
    <w:rsid w:val="005D051D"/>
    <w:rsid w:val="005D08DB"/>
    <w:rsid w:val="005D10C8"/>
    <w:rsid w:val="005D1A81"/>
    <w:rsid w:val="005D1B02"/>
    <w:rsid w:val="005D241B"/>
    <w:rsid w:val="005D2C60"/>
    <w:rsid w:val="005D3141"/>
    <w:rsid w:val="005D4749"/>
    <w:rsid w:val="005D5010"/>
    <w:rsid w:val="005D6757"/>
    <w:rsid w:val="005D69CC"/>
    <w:rsid w:val="005D6FE4"/>
    <w:rsid w:val="005E0C32"/>
    <w:rsid w:val="005E1492"/>
    <w:rsid w:val="005E1673"/>
    <w:rsid w:val="005E4076"/>
    <w:rsid w:val="005E505C"/>
    <w:rsid w:val="005E6078"/>
    <w:rsid w:val="005E6A99"/>
    <w:rsid w:val="005E7012"/>
    <w:rsid w:val="005E730D"/>
    <w:rsid w:val="005E73D3"/>
    <w:rsid w:val="005E7F05"/>
    <w:rsid w:val="005F1951"/>
    <w:rsid w:val="005F2C94"/>
    <w:rsid w:val="005F3091"/>
    <w:rsid w:val="005F421B"/>
    <w:rsid w:val="005F5875"/>
    <w:rsid w:val="005F5A41"/>
    <w:rsid w:val="005F5A84"/>
    <w:rsid w:val="005F774C"/>
    <w:rsid w:val="006001FA"/>
    <w:rsid w:val="006011B7"/>
    <w:rsid w:val="0060136B"/>
    <w:rsid w:val="0060170A"/>
    <w:rsid w:val="0060171E"/>
    <w:rsid w:val="006018D1"/>
    <w:rsid w:val="00601C96"/>
    <w:rsid w:val="00602030"/>
    <w:rsid w:val="00602155"/>
    <w:rsid w:val="00602DF7"/>
    <w:rsid w:val="00605A6B"/>
    <w:rsid w:val="00605B33"/>
    <w:rsid w:val="0060624E"/>
    <w:rsid w:val="0061127C"/>
    <w:rsid w:val="00612387"/>
    <w:rsid w:val="00612F2C"/>
    <w:rsid w:val="00612F36"/>
    <w:rsid w:val="00613188"/>
    <w:rsid w:val="00615A6C"/>
    <w:rsid w:val="00620D1A"/>
    <w:rsid w:val="0062200F"/>
    <w:rsid w:val="00622710"/>
    <w:rsid w:val="00622EBF"/>
    <w:rsid w:val="0062335D"/>
    <w:rsid w:val="006236D4"/>
    <w:rsid w:val="0062415C"/>
    <w:rsid w:val="00624319"/>
    <w:rsid w:val="00625B04"/>
    <w:rsid w:val="006264BF"/>
    <w:rsid w:val="00626E83"/>
    <w:rsid w:val="006274A1"/>
    <w:rsid w:val="006320B7"/>
    <w:rsid w:val="00632BDE"/>
    <w:rsid w:val="00632E07"/>
    <w:rsid w:val="006331CF"/>
    <w:rsid w:val="006332F4"/>
    <w:rsid w:val="0063465E"/>
    <w:rsid w:val="006353EC"/>
    <w:rsid w:val="00635484"/>
    <w:rsid w:val="00637C1B"/>
    <w:rsid w:val="00640C15"/>
    <w:rsid w:val="00641359"/>
    <w:rsid w:val="0064149F"/>
    <w:rsid w:val="0064288A"/>
    <w:rsid w:val="00643D55"/>
    <w:rsid w:val="00643DAE"/>
    <w:rsid w:val="006465F7"/>
    <w:rsid w:val="0064684F"/>
    <w:rsid w:val="00646D41"/>
    <w:rsid w:val="00647037"/>
    <w:rsid w:val="00650404"/>
    <w:rsid w:val="00651E77"/>
    <w:rsid w:val="00652F62"/>
    <w:rsid w:val="00654A0A"/>
    <w:rsid w:val="00655686"/>
    <w:rsid w:val="0065576A"/>
    <w:rsid w:val="0065617D"/>
    <w:rsid w:val="00657145"/>
    <w:rsid w:val="006571BF"/>
    <w:rsid w:val="00660B57"/>
    <w:rsid w:val="00660CBD"/>
    <w:rsid w:val="00660CDF"/>
    <w:rsid w:val="006611E9"/>
    <w:rsid w:val="006613D1"/>
    <w:rsid w:val="00662BEB"/>
    <w:rsid w:val="00663DC6"/>
    <w:rsid w:val="00665B41"/>
    <w:rsid w:val="00665D9C"/>
    <w:rsid w:val="00666CA1"/>
    <w:rsid w:val="00667C3D"/>
    <w:rsid w:val="0067020F"/>
    <w:rsid w:val="00670A33"/>
    <w:rsid w:val="00670B5A"/>
    <w:rsid w:val="006738BC"/>
    <w:rsid w:val="00674BE4"/>
    <w:rsid w:val="00674F2D"/>
    <w:rsid w:val="0067662C"/>
    <w:rsid w:val="0067686A"/>
    <w:rsid w:val="00676D43"/>
    <w:rsid w:val="00677B8F"/>
    <w:rsid w:val="00680350"/>
    <w:rsid w:val="00680432"/>
    <w:rsid w:val="00682419"/>
    <w:rsid w:val="006825F6"/>
    <w:rsid w:val="006839BD"/>
    <w:rsid w:val="00683EC7"/>
    <w:rsid w:val="00684B36"/>
    <w:rsid w:val="00686DFB"/>
    <w:rsid w:val="00687E45"/>
    <w:rsid w:val="00690DA1"/>
    <w:rsid w:val="00690F19"/>
    <w:rsid w:val="00693B12"/>
    <w:rsid w:val="00695106"/>
    <w:rsid w:val="00695EEF"/>
    <w:rsid w:val="00696629"/>
    <w:rsid w:val="00696C7C"/>
    <w:rsid w:val="006A01F9"/>
    <w:rsid w:val="006A023D"/>
    <w:rsid w:val="006A1193"/>
    <w:rsid w:val="006A1200"/>
    <w:rsid w:val="006A1A5E"/>
    <w:rsid w:val="006A3183"/>
    <w:rsid w:val="006A31C8"/>
    <w:rsid w:val="006A352D"/>
    <w:rsid w:val="006A3A98"/>
    <w:rsid w:val="006A3FFD"/>
    <w:rsid w:val="006A483E"/>
    <w:rsid w:val="006A4F78"/>
    <w:rsid w:val="006A5515"/>
    <w:rsid w:val="006A55B3"/>
    <w:rsid w:val="006A6CF9"/>
    <w:rsid w:val="006A6F96"/>
    <w:rsid w:val="006A720C"/>
    <w:rsid w:val="006B1D00"/>
    <w:rsid w:val="006B1E2E"/>
    <w:rsid w:val="006B2557"/>
    <w:rsid w:val="006B2563"/>
    <w:rsid w:val="006B3C4B"/>
    <w:rsid w:val="006B49E2"/>
    <w:rsid w:val="006B610F"/>
    <w:rsid w:val="006B65F9"/>
    <w:rsid w:val="006B6D05"/>
    <w:rsid w:val="006C1A8F"/>
    <w:rsid w:val="006C3212"/>
    <w:rsid w:val="006C357C"/>
    <w:rsid w:val="006C493F"/>
    <w:rsid w:val="006C4B40"/>
    <w:rsid w:val="006C5C40"/>
    <w:rsid w:val="006C649D"/>
    <w:rsid w:val="006C65A5"/>
    <w:rsid w:val="006C6C71"/>
    <w:rsid w:val="006C73E0"/>
    <w:rsid w:val="006C7899"/>
    <w:rsid w:val="006C7C76"/>
    <w:rsid w:val="006D0048"/>
    <w:rsid w:val="006D0EBA"/>
    <w:rsid w:val="006D152D"/>
    <w:rsid w:val="006D426C"/>
    <w:rsid w:val="006D4975"/>
    <w:rsid w:val="006D4AFC"/>
    <w:rsid w:val="006D5E66"/>
    <w:rsid w:val="006D65C1"/>
    <w:rsid w:val="006D6DB9"/>
    <w:rsid w:val="006D73F0"/>
    <w:rsid w:val="006D77B6"/>
    <w:rsid w:val="006E0663"/>
    <w:rsid w:val="006E19A2"/>
    <w:rsid w:val="006E2063"/>
    <w:rsid w:val="006E27CD"/>
    <w:rsid w:val="006E39B9"/>
    <w:rsid w:val="006E4B23"/>
    <w:rsid w:val="006E53F5"/>
    <w:rsid w:val="006E63DF"/>
    <w:rsid w:val="006E7AA3"/>
    <w:rsid w:val="006F1867"/>
    <w:rsid w:val="006F1CD6"/>
    <w:rsid w:val="006F1D7A"/>
    <w:rsid w:val="006F2227"/>
    <w:rsid w:val="006F36FF"/>
    <w:rsid w:val="006F55F4"/>
    <w:rsid w:val="006F6AED"/>
    <w:rsid w:val="0070008E"/>
    <w:rsid w:val="007006E0"/>
    <w:rsid w:val="00700FFC"/>
    <w:rsid w:val="007010E3"/>
    <w:rsid w:val="00701C3C"/>
    <w:rsid w:val="00702848"/>
    <w:rsid w:val="00703C26"/>
    <w:rsid w:val="007041E4"/>
    <w:rsid w:val="00704C89"/>
    <w:rsid w:val="00704CBE"/>
    <w:rsid w:val="00705CED"/>
    <w:rsid w:val="00705D1B"/>
    <w:rsid w:val="00706AAF"/>
    <w:rsid w:val="00707AE3"/>
    <w:rsid w:val="00707CA3"/>
    <w:rsid w:val="00707E55"/>
    <w:rsid w:val="00710014"/>
    <w:rsid w:val="00710331"/>
    <w:rsid w:val="007105E2"/>
    <w:rsid w:val="007126B9"/>
    <w:rsid w:val="00713178"/>
    <w:rsid w:val="00713A14"/>
    <w:rsid w:val="00714C7F"/>
    <w:rsid w:val="0071609C"/>
    <w:rsid w:val="00716C88"/>
    <w:rsid w:val="00717035"/>
    <w:rsid w:val="00721237"/>
    <w:rsid w:val="00721AC1"/>
    <w:rsid w:val="00721B85"/>
    <w:rsid w:val="00723574"/>
    <w:rsid w:val="00723732"/>
    <w:rsid w:val="00723DA8"/>
    <w:rsid w:val="007251BA"/>
    <w:rsid w:val="007277D6"/>
    <w:rsid w:val="00730477"/>
    <w:rsid w:val="00730651"/>
    <w:rsid w:val="0073121D"/>
    <w:rsid w:val="007329AC"/>
    <w:rsid w:val="00733803"/>
    <w:rsid w:val="007341A7"/>
    <w:rsid w:val="0073573E"/>
    <w:rsid w:val="00735D30"/>
    <w:rsid w:val="00735E8F"/>
    <w:rsid w:val="00736FD7"/>
    <w:rsid w:val="00737EF0"/>
    <w:rsid w:val="00740112"/>
    <w:rsid w:val="00740D1D"/>
    <w:rsid w:val="00741B9D"/>
    <w:rsid w:val="00742395"/>
    <w:rsid w:val="00742897"/>
    <w:rsid w:val="007437DA"/>
    <w:rsid w:val="00743C91"/>
    <w:rsid w:val="00743FA5"/>
    <w:rsid w:val="00744B1A"/>
    <w:rsid w:val="00744B85"/>
    <w:rsid w:val="007452FB"/>
    <w:rsid w:val="00745694"/>
    <w:rsid w:val="00745717"/>
    <w:rsid w:val="007458BC"/>
    <w:rsid w:val="00745B48"/>
    <w:rsid w:val="0075014A"/>
    <w:rsid w:val="00750195"/>
    <w:rsid w:val="00751291"/>
    <w:rsid w:val="007514E7"/>
    <w:rsid w:val="0075291D"/>
    <w:rsid w:val="00753E3F"/>
    <w:rsid w:val="0075548B"/>
    <w:rsid w:val="00755E2B"/>
    <w:rsid w:val="007561CA"/>
    <w:rsid w:val="007563DE"/>
    <w:rsid w:val="00756875"/>
    <w:rsid w:val="0075733C"/>
    <w:rsid w:val="00757D25"/>
    <w:rsid w:val="00762920"/>
    <w:rsid w:val="00763A42"/>
    <w:rsid w:val="00764639"/>
    <w:rsid w:val="00765851"/>
    <w:rsid w:val="00765E69"/>
    <w:rsid w:val="00766556"/>
    <w:rsid w:val="00767965"/>
    <w:rsid w:val="00767D98"/>
    <w:rsid w:val="0077009E"/>
    <w:rsid w:val="00774815"/>
    <w:rsid w:val="00775B67"/>
    <w:rsid w:val="00775F9C"/>
    <w:rsid w:val="0077700D"/>
    <w:rsid w:val="007778E3"/>
    <w:rsid w:val="007801B4"/>
    <w:rsid w:val="00780680"/>
    <w:rsid w:val="007806B7"/>
    <w:rsid w:val="007815B8"/>
    <w:rsid w:val="00782254"/>
    <w:rsid w:val="0078231B"/>
    <w:rsid w:val="00783677"/>
    <w:rsid w:val="007839B8"/>
    <w:rsid w:val="00783AF9"/>
    <w:rsid w:val="00783D09"/>
    <w:rsid w:val="00784121"/>
    <w:rsid w:val="007842C8"/>
    <w:rsid w:val="00784E8A"/>
    <w:rsid w:val="007857A9"/>
    <w:rsid w:val="007861B8"/>
    <w:rsid w:val="00786C78"/>
    <w:rsid w:val="0078751F"/>
    <w:rsid w:val="007907B5"/>
    <w:rsid w:val="00790F83"/>
    <w:rsid w:val="0079143F"/>
    <w:rsid w:val="0079153D"/>
    <w:rsid w:val="00792293"/>
    <w:rsid w:val="00792DE2"/>
    <w:rsid w:val="00792EBD"/>
    <w:rsid w:val="00793D88"/>
    <w:rsid w:val="0079432C"/>
    <w:rsid w:val="00794596"/>
    <w:rsid w:val="00794787"/>
    <w:rsid w:val="00794F58"/>
    <w:rsid w:val="00795BE1"/>
    <w:rsid w:val="00795C2A"/>
    <w:rsid w:val="00796244"/>
    <w:rsid w:val="007A10D3"/>
    <w:rsid w:val="007A1B66"/>
    <w:rsid w:val="007A2314"/>
    <w:rsid w:val="007A2645"/>
    <w:rsid w:val="007A268F"/>
    <w:rsid w:val="007A3435"/>
    <w:rsid w:val="007A45F4"/>
    <w:rsid w:val="007A4A14"/>
    <w:rsid w:val="007A5A9F"/>
    <w:rsid w:val="007A74E9"/>
    <w:rsid w:val="007A7990"/>
    <w:rsid w:val="007A7A35"/>
    <w:rsid w:val="007B0CFC"/>
    <w:rsid w:val="007B1653"/>
    <w:rsid w:val="007B1F73"/>
    <w:rsid w:val="007B25EC"/>
    <w:rsid w:val="007B5092"/>
    <w:rsid w:val="007B5355"/>
    <w:rsid w:val="007B7A1E"/>
    <w:rsid w:val="007B7B5E"/>
    <w:rsid w:val="007C079F"/>
    <w:rsid w:val="007C1619"/>
    <w:rsid w:val="007C2573"/>
    <w:rsid w:val="007C2EF2"/>
    <w:rsid w:val="007C4879"/>
    <w:rsid w:val="007C4993"/>
    <w:rsid w:val="007C4D27"/>
    <w:rsid w:val="007C5FB7"/>
    <w:rsid w:val="007C7B60"/>
    <w:rsid w:val="007D0490"/>
    <w:rsid w:val="007D0B3C"/>
    <w:rsid w:val="007D0D15"/>
    <w:rsid w:val="007D1143"/>
    <w:rsid w:val="007D14E5"/>
    <w:rsid w:val="007D17A3"/>
    <w:rsid w:val="007D1DC5"/>
    <w:rsid w:val="007D249F"/>
    <w:rsid w:val="007D27AC"/>
    <w:rsid w:val="007D28FE"/>
    <w:rsid w:val="007D2B7E"/>
    <w:rsid w:val="007D32BC"/>
    <w:rsid w:val="007D38BA"/>
    <w:rsid w:val="007D4047"/>
    <w:rsid w:val="007D6EB5"/>
    <w:rsid w:val="007D775A"/>
    <w:rsid w:val="007D7B0F"/>
    <w:rsid w:val="007E0F4F"/>
    <w:rsid w:val="007E15F6"/>
    <w:rsid w:val="007E3082"/>
    <w:rsid w:val="007E3367"/>
    <w:rsid w:val="007E3872"/>
    <w:rsid w:val="007E3A0C"/>
    <w:rsid w:val="007E53E3"/>
    <w:rsid w:val="007F2ECC"/>
    <w:rsid w:val="007F411D"/>
    <w:rsid w:val="007F4D63"/>
    <w:rsid w:val="007F5318"/>
    <w:rsid w:val="007F6BAF"/>
    <w:rsid w:val="007F7862"/>
    <w:rsid w:val="007F7D64"/>
    <w:rsid w:val="008006F8"/>
    <w:rsid w:val="00800926"/>
    <w:rsid w:val="0080155C"/>
    <w:rsid w:val="0080264F"/>
    <w:rsid w:val="00803F0D"/>
    <w:rsid w:val="00804B0E"/>
    <w:rsid w:val="0080508A"/>
    <w:rsid w:val="00805BED"/>
    <w:rsid w:val="0080696B"/>
    <w:rsid w:val="0080723A"/>
    <w:rsid w:val="0080759C"/>
    <w:rsid w:val="0081592E"/>
    <w:rsid w:val="00815D92"/>
    <w:rsid w:val="00815D97"/>
    <w:rsid w:val="00820F4C"/>
    <w:rsid w:val="0082116D"/>
    <w:rsid w:val="00821389"/>
    <w:rsid w:val="00821820"/>
    <w:rsid w:val="00822349"/>
    <w:rsid w:val="00822D62"/>
    <w:rsid w:val="0082360A"/>
    <w:rsid w:val="00824816"/>
    <w:rsid w:val="008256D8"/>
    <w:rsid w:val="008259E9"/>
    <w:rsid w:val="00831109"/>
    <w:rsid w:val="008317C5"/>
    <w:rsid w:val="0083340C"/>
    <w:rsid w:val="00833508"/>
    <w:rsid w:val="0083423F"/>
    <w:rsid w:val="0083483F"/>
    <w:rsid w:val="00834C53"/>
    <w:rsid w:val="00835C4B"/>
    <w:rsid w:val="00836C29"/>
    <w:rsid w:val="008373AA"/>
    <w:rsid w:val="00837574"/>
    <w:rsid w:val="0084161C"/>
    <w:rsid w:val="00841987"/>
    <w:rsid w:val="008420D2"/>
    <w:rsid w:val="00842963"/>
    <w:rsid w:val="00843123"/>
    <w:rsid w:val="0084337B"/>
    <w:rsid w:val="0084697F"/>
    <w:rsid w:val="0084768B"/>
    <w:rsid w:val="00847B32"/>
    <w:rsid w:val="0085009D"/>
    <w:rsid w:val="00850893"/>
    <w:rsid w:val="00850A67"/>
    <w:rsid w:val="00851179"/>
    <w:rsid w:val="00851187"/>
    <w:rsid w:val="00851268"/>
    <w:rsid w:val="00851F8B"/>
    <w:rsid w:val="008523F1"/>
    <w:rsid w:val="0085253F"/>
    <w:rsid w:val="008527BD"/>
    <w:rsid w:val="00852A36"/>
    <w:rsid w:val="00852CFE"/>
    <w:rsid w:val="008534AD"/>
    <w:rsid w:val="0085360E"/>
    <w:rsid w:val="00855A90"/>
    <w:rsid w:val="0085669F"/>
    <w:rsid w:val="00857F04"/>
    <w:rsid w:val="00860F4A"/>
    <w:rsid w:val="008615DB"/>
    <w:rsid w:val="00861618"/>
    <w:rsid w:val="00862714"/>
    <w:rsid w:val="00862867"/>
    <w:rsid w:val="00862F6B"/>
    <w:rsid w:val="00864A98"/>
    <w:rsid w:val="00864E3A"/>
    <w:rsid w:val="0086553C"/>
    <w:rsid w:val="00865B14"/>
    <w:rsid w:val="00866B53"/>
    <w:rsid w:val="00866D62"/>
    <w:rsid w:val="00866D89"/>
    <w:rsid w:val="00866FAA"/>
    <w:rsid w:val="008702FC"/>
    <w:rsid w:val="008706DE"/>
    <w:rsid w:val="00871CE9"/>
    <w:rsid w:val="008724A5"/>
    <w:rsid w:val="00872855"/>
    <w:rsid w:val="00872B4C"/>
    <w:rsid w:val="00873881"/>
    <w:rsid w:val="008745D1"/>
    <w:rsid w:val="008746E3"/>
    <w:rsid w:val="0087475E"/>
    <w:rsid w:val="008770C6"/>
    <w:rsid w:val="00877299"/>
    <w:rsid w:val="00880196"/>
    <w:rsid w:val="00881CAD"/>
    <w:rsid w:val="00881F2D"/>
    <w:rsid w:val="008821F1"/>
    <w:rsid w:val="008826E2"/>
    <w:rsid w:val="0088497B"/>
    <w:rsid w:val="00885D06"/>
    <w:rsid w:val="00886A93"/>
    <w:rsid w:val="008877D7"/>
    <w:rsid w:val="008900EB"/>
    <w:rsid w:val="00890282"/>
    <w:rsid w:val="00891503"/>
    <w:rsid w:val="00892D43"/>
    <w:rsid w:val="00893161"/>
    <w:rsid w:val="00894B80"/>
    <w:rsid w:val="008959C5"/>
    <w:rsid w:val="008962E9"/>
    <w:rsid w:val="008967F2"/>
    <w:rsid w:val="008A06FB"/>
    <w:rsid w:val="008A0CE0"/>
    <w:rsid w:val="008A24E6"/>
    <w:rsid w:val="008A4083"/>
    <w:rsid w:val="008A5A75"/>
    <w:rsid w:val="008A7184"/>
    <w:rsid w:val="008B03C6"/>
    <w:rsid w:val="008B121D"/>
    <w:rsid w:val="008B3989"/>
    <w:rsid w:val="008B466D"/>
    <w:rsid w:val="008B47B9"/>
    <w:rsid w:val="008B4EA9"/>
    <w:rsid w:val="008B50DE"/>
    <w:rsid w:val="008B5DCD"/>
    <w:rsid w:val="008B638B"/>
    <w:rsid w:val="008B7B59"/>
    <w:rsid w:val="008B7F8B"/>
    <w:rsid w:val="008C0028"/>
    <w:rsid w:val="008C0236"/>
    <w:rsid w:val="008C0B84"/>
    <w:rsid w:val="008C117E"/>
    <w:rsid w:val="008C13CF"/>
    <w:rsid w:val="008C16CA"/>
    <w:rsid w:val="008C3E40"/>
    <w:rsid w:val="008C40B5"/>
    <w:rsid w:val="008C6827"/>
    <w:rsid w:val="008C6930"/>
    <w:rsid w:val="008C6A00"/>
    <w:rsid w:val="008C7BCE"/>
    <w:rsid w:val="008D0DC9"/>
    <w:rsid w:val="008D1456"/>
    <w:rsid w:val="008D2C38"/>
    <w:rsid w:val="008D3435"/>
    <w:rsid w:val="008D3AF0"/>
    <w:rsid w:val="008D44C1"/>
    <w:rsid w:val="008D5DB4"/>
    <w:rsid w:val="008D6622"/>
    <w:rsid w:val="008D6D27"/>
    <w:rsid w:val="008D6DE4"/>
    <w:rsid w:val="008D74C9"/>
    <w:rsid w:val="008E068F"/>
    <w:rsid w:val="008E193A"/>
    <w:rsid w:val="008E296E"/>
    <w:rsid w:val="008E3D27"/>
    <w:rsid w:val="008E567B"/>
    <w:rsid w:val="008F11CD"/>
    <w:rsid w:val="008F18E7"/>
    <w:rsid w:val="008F1C94"/>
    <w:rsid w:val="008F1F2F"/>
    <w:rsid w:val="008F2638"/>
    <w:rsid w:val="008F267C"/>
    <w:rsid w:val="008F26BD"/>
    <w:rsid w:val="008F2923"/>
    <w:rsid w:val="008F3954"/>
    <w:rsid w:val="008F53F9"/>
    <w:rsid w:val="008F59D1"/>
    <w:rsid w:val="008F6566"/>
    <w:rsid w:val="009004F0"/>
    <w:rsid w:val="00901D18"/>
    <w:rsid w:val="00902CD6"/>
    <w:rsid w:val="00903A3C"/>
    <w:rsid w:val="00904A3A"/>
    <w:rsid w:val="00904B70"/>
    <w:rsid w:val="00905E89"/>
    <w:rsid w:val="009061AB"/>
    <w:rsid w:val="009067E6"/>
    <w:rsid w:val="00906951"/>
    <w:rsid w:val="00906DA3"/>
    <w:rsid w:val="009070D6"/>
    <w:rsid w:val="00907420"/>
    <w:rsid w:val="00907E72"/>
    <w:rsid w:val="00907F19"/>
    <w:rsid w:val="00910865"/>
    <w:rsid w:val="00910E2E"/>
    <w:rsid w:val="009114BF"/>
    <w:rsid w:val="00911A59"/>
    <w:rsid w:val="00911C9D"/>
    <w:rsid w:val="009141D7"/>
    <w:rsid w:val="009146AE"/>
    <w:rsid w:val="00914716"/>
    <w:rsid w:val="00914EBA"/>
    <w:rsid w:val="00915A00"/>
    <w:rsid w:val="00915F47"/>
    <w:rsid w:val="0091606F"/>
    <w:rsid w:val="00916F2E"/>
    <w:rsid w:val="0091741E"/>
    <w:rsid w:val="00917844"/>
    <w:rsid w:val="00917A00"/>
    <w:rsid w:val="009200AF"/>
    <w:rsid w:val="00920EFA"/>
    <w:rsid w:val="00921B54"/>
    <w:rsid w:val="009229BE"/>
    <w:rsid w:val="00922A68"/>
    <w:rsid w:val="00924294"/>
    <w:rsid w:val="00924AB2"/>
    <w:rsid w:val="00925673"/>
    <w:rsid w:val="00925B85"/>
    <w:rsid w:val="00927333"/>
    <w:rsid w:val="009276E8"/>
    <w:rsid w:val="00930E37"/>
    <w:rsid w:val="009333FB"/>
    <w:rsid w:val="00935793"/>
    <w:rsid w:val="00935802"/>
    <w:rsid w:val="009359A0"/>
    <w:rsid w:val="00935AF8"/>
    <w:rsid w:val="009365DA"/>
    <w:rsid w:val="00940976"/>
    <w:rsid w:val="009414FB"/>
    <w:rsid w:val="00941DCC"/>
    <w:rsid w:val="009420C3"/>
    <w:rsid w:val="00942E1F"/>
    <w:rsid w:val="00942EE7"/>
    <w:rsid w:val="00943A65"/>
    <w:rsid w:val="00943C27"/>
    <w:rsid w:val="00944511"/>
    <w:rsid w:val="00944B4E"/>
    <w:rsid w:val="00944D04"/>
    <w:rsid w:val="009452C8"/>
    <w:rsid w:val="0094542E"/>
    <w:rsid w:val="0094658D"/>
    <w:rsid w:val="0094666A"/>
    <w:rsid w:val="009467FC"/>
    <w:rsid w:val="00947424"/>
    <w:rsid w:val="00947643"/>
    <w:rsid w:val="00950BCE"/>
    <w:rsid w:val="009515F8"/>
    <w:rsid w:val="00951CD4"/>
    <w:rsid w:val="00953118"/>
    <w:rsid w:val="00954AF6"/>
    <w:rsid w:val="009559B8"/>
    <w:rsid w:val="009567A2"/>
    <w:rsid w:val="00957A1C"/>
    <w:rsid w:val="0096115D"/>
    <w:rsid w:val="009617A8"/>
    <w:rsid w:val="009619BD"/>
    <w:rsid w:val="00961A19"/>
    <w:rsid w:val="00961E98"/>
    <w:rsid w:val="00962A02"/>
    <w:rsid w:val="00963263"/>
    <w:rsid w:val="0096326E"/>
    <w:rsid w:val="00964700"/>
    <w:rsid w:val="00964893"/>
    <w:rsid w:val="009648E5"/>
    <w:rsid w:val="009649CC"/>
    <w:rsid w:val="009650BC"/>
    <w:rsid w:val="0097009E"/>
    <w:rsid w:val="0097103B"/>
    <w:rsid w:val="00971153"/>
    <w:rsid w:val="00973050"/>
    <w:rsid w:val="00973439"/>
    <w:rsid w:val="00973DFE"/>
    <w:rsid w:val="009741A6"/>
    <w:rsid w:val="009745F9"/>
    <w:rsid w:val="00975F96"/>
    <w:rsid w:val="00977653"/>
    <w:rsid w:val="0098099B"/>
    <w:rsid w:val="00982005"/>
    <w:rsid w:val="00983F09"/>
    <w:rsid w:val="0098656C"/>
    <w:rsid w:val="00986EB5"/>
    <w:rsid w:val="009907AC"/>
    <w:rsid w:val="009911AB"/>
    <w:rsid w:val="00991E63"/>
    <w:rsid w:val="00992F73"/>
    <w:rsid w:val="00993879"/>
    <w:rsid w:val="009946F7"/>
    <w:rsid w:val="0099510A"/>
    <w:rsid w:val="0099599B"/>
    <w:rsid w:val="00996AD6"/>
    <w:rsid w:val="009972AA"/>
    <w:rsid w:val="009A1C75"/>
    <w:rsid w:val="009A259D"/>
    <w:rsid w:val="009A4E6B"/>
    <w:rsid w:val="009A5398"/>
    <w:rsid w:val="009A5675"/>
    <w:rsid w:val="009A5F63"/>
    <w:rsid w:val="009A64AD"/>
    <w:rsid w:val="009A656A"/>
    <w:rsid w:val="009A6A8B"/>
    <w:rsid w:val="009A6BD3"/>
    <w:rsid w:val="009A735E"/>
    <w:rsid w:val="009B1671"/>
    <w:rsid w:val="009B186B"/>
    <w:rsid w:val="009B25A5"/>
    <w:rsid w:val="009B4A1F"/>
    <w:rsid w:val="009B54E2"/>
    <w:rsid w:val="009B6DD5"/>
    <w:rsid w:val="009C0288"/>
    <w:rsid w:val="009C1246"/>
    <w:rsid w:val="009C1CBA"/>
    <w:rsid w:val="009C23A2"/>
    <w:rsid w:val="009C24EF"/>
    <w:rsid w:val="009C2B84"/>
    <w:rsid w:val="009C3B65"/>
    <w:rsid w:val="009C3F06"/>
    <w:rsid w:val="009C412C"/>
    <w:rsid w:val="009C43E6"/>
    <w:rsid w:val="009C47D1"/>
    <w:rsid w:val="009C7893"/>
    <w:rsid w:val="009C7C18"/>
    <w:rsid w:val="009D0101"/>
    <w:rsid w:val="009D0369"/>
    <w:rsid w:val="009D2B32"/>
    <w:rsid w:val="009D31A0"/>
    <w:rsid w:val="009D3662"/>
    <w:rsid w:val="009D3749"/>
    <w:rsid w:val="009D51F3"/>
    <w:rsid w:val="009D5632"/>
    <w:rsid w:val="009D5990"/>
    <w:rsid w:val="009D6552"/>
    <w:rsid w:val="009D68C2"/>
    <w:rsid w:val="009D7D78"/>
    <w:rsid w:val="009E26E5"/>
    <w:rsid w:val="009E2BA6"/>
    <w:rsid w:val="009E2BB3"/>
    <w:rsid w:val="009E2DFC"/>
    <w:rsid w:val="009E436E"/>
    <w:rsid w:val="009E60BC"/>
    <w:rsid w:val="009E715F"/>
    <w:rsid w:val="009E73E0"/>
    <w:rsid w:val="009E748B"/>
    <w:rsid w:val="009F0E47"/>
    <w:rsid w:val="009F1072"/>
    <w:rsid w:val="009F24A1"/>
    <w:rsid w:val="009F3EA9"/>
    <w:rsid w:val="009F425E"/>
    <w:rsid w:val="009F44AB"/>
    <w:rsid w:val="009F4696"/>
    <w:rsid w:val="009F6DFA"/>
    <w:rsid w:val="009F6E98"/>
    <w:rsid w:val="009F7535"/>
    <w:rsid w:val="00A01BDB"/>
    <w:rsid w:val="00A033DF"/>
    <w:rsid w:val="00A038FD"/>
    <w:rsid w:val="00A03CBC"/>
    <w:rsid w:val="00A03FC0"/>
    <w:rsid w:val="00A054FF"/>
    <w:rsid w:val="00A069CA"/>
    <w:rsid w:val="00A07396"/>
    <w:rsid w:val="00A0797C"/>
    <w:rsid w:val="00A111DC"/>
    <w:rsid w:val="00A1159F"/>
    <w:rsid w:val="00A11F2B"/>
    <w:rsid w:val="00A13B70"/>
    <w:rsid w:val="00A15774"/>
    <w:rsid w:val="00A160E7"/>
    <w:rsid w:val="00A165E2"/>
    <w:rsid w:val="00A16ABB"/>
    <w:rsid w:val="00A16F7B"/>
    <w:rsid w:val="00A17E64"/>
    <w:rsid w:val="00A21998"/>
    <w:rsid w:val="00A21A74"/>
    <w:rsid w:val="00A22B21"/>
    <w:rsid w:val="00A24808"/>
    <w:rsid w:val="00A24CDC"/>
    <w:rsid w:val="00A2579E"/>
    <w:rsid w:val="00A2679A"/>
    <w:rsid w:val="00A27797"/>
    <w:rsid w:val="00A314CC"/>
    <w:rsid w:val="00A329A7"/>
    <w:rsid w:val="00A336EF"/>
    <w:rsid w:val="00A337B9"/>
    <w:rsid w:val="00A338B4"/>
    <w:rsid w:val="00A344C8"/>
    <w:rsid w:val="00A344E3"/>
    <w:rsid w:val="00A34605"/>
    <w:rsid w:val="00A361BB"/>
    <w:rsid w:val="00A3754A"/>
    <w:rsid w:val="00A37C4F"/>
    <w:rsid w:val="00A37E23"/>
    <w:rsid w:val="00A404EF"/>
    <w:rsid w:val="00A413CC"/>
    <w:rsid w:val="00A415CC"/>
    <w:rsid w:val="00A41CEF"/>
    <w:rsid w:val="00A41E8F"/>
    <w:rsid w:val="00A43508"/>
    <w:rsid w:val="00A44343"/>
    <w:rsid w:val="00A459C7"/>
    <w:rsid w:val="00A474FA"/>
    <w:rsid w:val="00A47AE4"/>
    <w:rsid w:val="00A47CCA"/>
    <w:rsid w:val="00A47DFA"/>
    <w:rsid w:val="00A50A5F"/>
    <w:rsid w:val="00A513E2"/>
    <w:rsid w:val="00A5176F"/>
    <w:rsid w:val="00A51F10"/>
    <w:rsid w:val="00A53D12"/>
    <w:rsid w:val="00A53D92"/>
    <w:rsid w:val="00A541A8"/>
    <w:rsid w:val="00A551F1"/>
    <w:rsid w:val="00A56CAF"/>
    <w:rsid w:val="00A56DF0"/>
    <w:rsid w:val="00A604E4"/>
    <w:rsid w:val="00A60891"/>
    <w:rsid w:val="00A60CC1"/>
    <w:rsid w:val="00A63AB2"/>
    <w:rsid w:val="00A65399"/>
    <w:rsid w:val="00A65539"/>
    <w:rsid w:val="00A6583F"/>
    <w:rsid w:val="00A70135"/>
    <w:rsid w:val="00A73EA3"/>
    <w:rsid w:val="00A740D9"/>
    <w:rsid w:val="00A749A7"/>
    <w:rsid w:val="00A74AE3"/>
    <w:rsid w:val="00A75733"/>
    <w:rsid w:val="00A775D5"/>
    <w:rsid w:val="00A803A0"/>
    <w:rsid w:val="00A80B22"/>
    <w:rsid w:val="00A81BBB"/>
    <w:rsid w:val="00A8219B"/>
    <w:rsid w:val="00A83A0B"/>
    <w:rsid w:val="00A845BE"/>
    <w:rsid w:val="00A849E7"/>
    <w:rsid w:val="00A8608C"/>
    <w:rsid w:val="00A869A0"/>
    <w:rsid w:val="00A86F4C"/>
    <w:rsid w:val="00A904A3"/>
    <w:rsid w:val="00A9196D"/>
    <w:rsid w:val="00A91B75"/>
    <w:rsid w:val="00A9369E"/>
    <w:rsid w:val="00A937F2"/>
    <w:rsid w:val="00A944D6"/>
    <w:rsid w:val="00A948C1"/>
    <w:rsid w:val="00A94EFE"/>
    <w:rsid w:val="00A95878"/>
    <w:rsid w:val="00A95DAA"/>
    <w:rsid w:val="00AA0762"/>
    <w:rsid w:val="00AA0A29"/>
    <w:rsid w:val="00AA11AC"/>
    <w:rsid w:val="00AA37F5"/>
    <w:rsid w:val="00AA4052"/>
    <w:rsid w:val="00AA4520"/>
    <w:rsid w:val="00AA49D5"/>
    <w:rsid w:val="00AA54D9"/>
    <w:rsid w:val="00AA67FD"/>
    <w:rsid w:val="00AA6CE6"/>
    <w:rsid w:val="00AA735B"/>
    <w:rsid w:val="00AB21A7"/>
    <w:rsid w:val="00AB3270"/>
    <w:rsid w:val="00AB4611"/>
    <w:rsid w:val="00AB47E6"/>
    <w:rsid w:val="00AB54D6"/>
    <w:rsid w:val="00AB5663"/>
    <w:rsid w:val="00AB5861"/>
    <w:rsid w:val="00AB6A1F"/>
    <w:rsid w:val="00AC0685"/>
    <w:rsid w:val="00AC1CB3"/>
    <w:rsid w:val="00AC40A3"/>
    <w:rsid w:val="00AC4910"/>
    <w:rsid w:val="00AC493D"/>
    <w:rsid w:val="00AC62F2"/>
    <w:rsid w:val="00AC6642"/>
    <w:rsid w:val="00AC70A6"/>
    <w:rsid w:val="00AC790D"/>
    <w:rsid w:val="00AC79DE"/>
    <w:rsid w:val="00AD011E"/>
    <w:rsid w:val="00AD13AF"/>
    <w:rsid w:val="00AD1D5C"/>
    <w:rsid w:val="00AD1DC6"/>
    <w:rsid w:val="00AD2B22"/>
    <w:rsid w:val="00AD2FE2"/>
    <w:rsid w:val="00AD3D9D"/>
    <w:rsid w:val="00AD49CA"/>
    <w:rsid w:val="00AD4A59"/>
    <w:rsid w:val="00AD5376"/>
    <w:rsid w:val="00AD668A"/>
    <w:rsid w:val="00AD7739"/>
    <w:rsid w:val="00AE10A1"/>
    <w:rsid w:val="00AE1E7D"/>
    <w:rsid w:val="00AE27AE"/>
    <w:rsid w:val="00AE3BC7"/>
    <w:rsid w:val="00AE3FFB"/>
    <w:rsid w:val="00AE4772"/>
    <w:rsid w:val="00AE640F"/>
    <w:rsid w:val="00AE65EC"/>
    <w:rsid w:val="00AE7062"/>
    <w:rsid w:val="00AF01A3"/>
    <w:rsid w:val="00AF0927"/>
    <w:rsid w:val="00AF41D9"/>
    <w:rsid w:val="00B00479"/>
    <w:rsid w:val="00B00A75"/>
    <w:rsid w:val="00B00C3F"/>
    <w:rsid w:val="00B01002"/>
    <w:rsid w:val="00B022B0"/>
    <w:rsid w:val="00B02898"/>
    <w:rsid w:val="00B02D52"/>
    <w:rsid w:val="00B02F5D"/>
    <w:rsid w:val="00B03A5A"/>
    <w:rsid w:val="00B03CB3"/>
    <w:rsid w:val="00B0483B"/>
    <w:rsid w:val="00B04840"/>
    <w:rsid w:val="00B04C01"/>
    <w:rsid w:val="00B0532F"/>
    <w:rsid w:val="00B06057"/>
    <w:rsid w:val="00B06F47"/>
    <w:rsid w:val="00B07449"/>
    <w:rsid w:val="00B07ACD"/>
    <w:rsid w:val="00B07CAB"/>
    <w:rsid w:val="00B10848"/>
    <w:rsid w:val="00B10D4E"/>
    <w:rsid w:val="00B12DF5"/>
    <w:rsid w:val="00B1325C"/>
    <w:rsid w:val="00B1465C"/>
    <w:rsid w:val="00B1488F"/>
    <w:rsid w:val="00B14A1F"/>
    <w:rsid w:val="00B1622F"/>
    <w:rsid w:val="00B2169C"/>
    <w:rsid w:val="00B24033"/>
    <w:rsid w:val="00B24E39"/>
    <w:rsid w:val="00B25844"/>
    <w:rsid w:val="00B30A27"/>
    <w:rsid w:val="00B30F5B"/>
    <w:rsid w:val="00B32164"/>
    <w:rsid w:val="00B33E33"/>
    <w:rsid w:val="00B33F05"/>
    <w:rsid w:val="00B34A86"/>
    <w:rsid w:val="00B34D30"/>
    <w:rsid w:val="00B3526A"/>
    <w:rsid w:val="00B35798"/>
    <w:rsid w:val="00B35F8C"/>
    <w:rsid w:val="00B36C5C"/>
    <w:rsid w:val="00B40B78"/>
    <w:rsid w:val="00B41455"/>
    <w:rsid w:val="00B41F15"/>
    <w:rsid w:val="00B420FB"/>
    <w:rsid w:val="00B4352B"/>
    <w:rsid w:val="00B43BD7"/>
    <w:rsid w:val="00B44171"/>
    <w:rsid w:val="00B45490"/>
    <w:rsid w:val="00B467B4"/>
    <w:rsid w:val="00B469C8"/>
    <w:rsid w:val="00B46D3B"/>
    <w:rsid w:val="00B47290"/>
    <w:rsid w:val="00B47CAA"/>
    <w:rsid w:val="00B50D27"/>
    <w:rsid w:val="00B510D9"/>
    <w:rsid w:val="00B52118"/>
    <w:rsid w:val="00B525A1"/>
    <w:rsid w:val="00B52D98"/>
    <w:rsid w:val="00B53214"/>
    <w:rsid w:val="00B532F6"/>
    <w:rsid w:val="00B53767"/>
    <w:rsid w:val="00B53897"/>
    <w:rsid w:val="00B55625"/>
    <w:rsid w:val="00B566EA"/>
    <w:rsid w:val="00B57084"/>
    <w:rsid w:val="00B6040E"/>
    <w:rsid w:val="00B60626"/>
    <w:rsid w:val="00B60FBF"/>
    <w:rsid w:val="00B61379"/>
    <w:rsid w:val="00B614BD"/>
    <w:rsid w:val="00B61C61"/>
    <w:rsid w:val="00B624E2"/>
    <w:rsid w:val="00B62AB1"/>
    <w:rsid w:val="00B631CC"/>
    <w:rsid w:val="00B65251"/>
    <w:rsid w:val="00B65408"/>
    <w:rsid w:val="00B65ED8"/>
    <w:rsid w:val="00B66828"/>
    <w:rsid w:val="00B701BC"/>
    <w:rsid w:val="00B706A1"/>
    <w:rsid w:val="00B707CC"/>
    <w:rsid w:val="00B71AC1"/>
    <w:rsid w:val="00B720F4"/>
    <w:rsid w:val="00B73B51"/>
    <w:rsid w:val="00B74782"/>
    <w:rsid w:val="00B74F69"/>
    <w:rsid w:val="00B751D7"/>
    <w:rsid w:val="00B76BAD"/>
    <w:rsid w:val="00B80227"/>
    <w:rsid w:val="00B80BDF"/>
    <w:rsid w:val="00B818E0"/>
    <w:rsid w:val="00B82C75"/>
    <w:rsid w:val="00B82CE4"/>
    <w:rsid w:val="00B84426"/>
    <w:rsid w:val="00B8458D"/>
    <w:rsid w:val="00B85441"/>
    <w:rsid w:val="00B861CD"/>
    <w:rsid w:val="00B86AA1"/>
    <w:rsid w:val="00B87247"/>
    <w:rsid w:val="00B8755B"/>
    <w:rsid w:val="00B90AF0"/>
    <w:rsid w:val="00B91C71"/>
    <w:rsid w:val="00B92EEE"/>
    <w:rsid w:val="00B941FF"/>
    <w:rsid w:val="00B95CD4"/>
    <w:rsid w:val="00B96323"/>
    <w:rsid w:val="00B963FB"/>
    <w:rsid w:val="00B96CA6"/>
    <w:rsid w:val="00B970A6"/>
    <w:rsid w:val="00B974E1"/>
    <w:rsid w:val="00B977B3"/>
    <w:rsid w:val="00BA1949"/>
    <w:rsid w:val="00BA215E"/>
    <w:rsid w:val="00BA2CF9"/>
    <w:rsid w:val="00BA34FD"/>
    <w:rsid w:val="00BA6474"/>
    <w:rsid w:val="00BA653A"/>
    <w:rsid w:val="00BA6683"/>
    <w:rsid w:val="00BA74A2"/>
    <w:rsid w:val="00BA7554"/>
    <w:rsid w:val="00BB01F0"/>
    <w:rsid w:val="00BB0D72"/>
    <w:rsid w:val="00BB32B5"/>
    <w:rsid w:val="00BB3558"/>
    <w:rsid w:val="00BB4008"/>
    <w:rsid w:val="00BB43D6"/>
    <w:rsid w:val="00BB5720"/>
    <w:rsid w:val="00BB5D29"/>
    <w:rsid w:val="00BB758A"/>
    <w:rsid w:val="00BC1141"/>
    <w:rsid w:val="00BC18C0"/>
    <w:rsid w:val="00BC1BF3"/>
    <w:rsid w:val="00BC319A"/>
    <w:rsid w:val="00BC3ABB"/>
    <w:rsid w:val="00BD0C80"/>
    <w:rsid w:val="00BD1924"/>
    <w:rsid w:val="00BD1941"/>
    <w:rsid w:val="00BD226A"/>
    <w:rsid w:val="00BD2968"/>
    <w:rsid w:val="00BD3264"/>
    <w:rsid w:val="00BD388D"/>
    <w:rsid w:val="00BD3B81"/>
    <w:rsid w:val="00BD3D1B"/>
    <w:rsid w:val="00BD4134"/>
    <w:rsid w:val="00BD5649"/>
    <w:rsid w:val="00BD6C2F"/>
    <w:rsid w:val="00BD6DC3"/>
    <w:rsid w:val="00BD6FC9"/>
    <w:rsid w:val="00BD759C"/>
    <w:rsid w:val="00BD77FB"/>
    <w:rsid w:val="00BD7850"/>
    <w:rsid w:val="00BD78CA"/>
    <w:rsid w:val="00BD7AC0"/>
    <w:rsid w:val="00BD7BB1"/>
    <w:rsid w:val="00BE011D"/>
    <w:rsid w:val="00BE0C11"/>
    <w:rsid w:val="00BE1C15"/>
    <w:rsid w:val="00BE2E3A"/>
    <w:rsid w:val="00BE3AED"/>
    <w:rsid w:val="00BE56B5"/>
    <w:rsid w:val="00BE5FC5"/>
    <w:rsid w:val="00BF0BCA"/>
    <w:rsid w:val="00BF1958"/>
    <w:rsid w:val="00BF2120"/>
    <w:rsid w:val="00BF30BC"/>
    <w:rsid w:val="00BF3AA1"/>
    <w:rsid w:val="00BF4E66"/>
    <w:rsid w:val="00BF5E4B"/>
    <w:rsid w:val="00C005C1"/>
    <w:rsid w:val="00C00AF0"/>
    <w:rsid w:val="00C00BDC"/>
    <w:rsid w:val="00C00CD7"/>
    <w:rsid w:val="00C01931"/>
    <w:rsid w:val="00C01C05"/>
    <w:rsid w:val="00C02B8F"/>
    <w:rsid w:val="00C039EF"/>
    <w:rsid w:val="00C046C3"/>
    <w:rsid w:val="00C054B0"/>
    <w:rsid w:val="00C05C5B"/>
    <w:rsid w:val="00C062D9"/>
    <w:rsid w:val="00C10548"/>
    <w:rsid w:val="00C10B12"/>
    <w:rsid w:val="00C11000"/>
    <w:rsid w:val="00C11B17"/>
    <w:rsid w:val="00C11BAA"/>
    <w:rsid w:val="00C12613"/>
    <w:rsid w:val="00C12795"/>
    <w:rsid w:val="00C12E89"/>
    <w:rsid w:val="00C139F7"/>
    <w:rsid w:val="00C14A02"/>
    <w:rsid w:val="00C14B36"/>
    <w:rsid w:val="00C15B2E"/>
    <w:rsid w:val="00C1611C"/>
    <w:rsid w:val="00C16167"/>
    <w:rsid w:val="00C1752E"/>
    <w:rsid w:val="00C175A2"/>
    <w:rsid w:val="00C175A4"/>
    <w:rsid w:val="00C200D1"/>
    <w:rsid w:val="00C20AD2"/>
    <w:rsid w:val="00C20D9C"/>
    <w:rsid w:val="00C21169"/>
    <w:rsid w:val="00C218ED"/>
    <w:rsid w:val="00C21BCB"/>
    <w:rsid w:val="00C239F6"/>
    <w:rsid w:val="00C23F54"/>
    <w:rsid w:val="00C25237"/>
    <w:rsid w:val="00C26781"/>
    <w:rsid w:val="00C2688F"/>
    <w:rsid w:val="00C27A84"/>
    <w:rsid w:val="00C30D3B"/>
    <w:rsid w:val="00C31152"/>
    <w:rsid w:val="00C322AC"/>
    <w:rsid w:val="00C322D6"/>
    <w:rsid w:val="00C32565"/>
    <w:rsid w:val="00C32F8C"/>
    <w:rsid w:val="00C3327E"/>
    <w:rsid w:val="00C33464"/>
    <w:rsid w:val="00C34776"/>
    <w:rsid w:val="00C34A1C"/>
    <w:rsid w:val="00C35C17"/>
    <w:rsid w:val="00C36B31"/>
    <w:rsid w:val="00C40C27"/>
    <w:rsid w:val="00C419CF"/>
    <w:rsid w:val="00C42086"/>
    <w:rsid w:val="00C42243"/>
    <w:rsid w:val="00C42C3A"/>
    <w:rsid w:val="00C43263"/>
    <w:rsid w:val="00C436D1"/>
    <w:rsid w:val="00C43965"/>
    <w:rsid w:val="00C43DD7"/>
    <w:rsid w:val="00C45944"/>
    <w:rsid w:val="00C45EBA"/>
    <w:rsid w:val="00C46DB1"/>
    <w:rsid w:val="00C47DC2"/>
    <w:rsid w:val="00C47F92"/>
    <w:rsid w:val="00C506EA"/>
    <w:rsid w:val="00C506F8"/>
    <w:rsid w:val="00C5093B"/>
    <w:rsid w:val="00C5193C"/>
    <w:rsid w:val="00C52426"/>
    <w:rsid w:val="00C52A2C"/>
    <w:rsid w:val="00C53950"/>
    <w:rsid w:val="00C54406"/>
    <w:rsid w:val="00C54473"/>
    <w:rsid w:val="00C55B98"/>
    <w:rsid w:val="00C567C6"/>
    <w:rsid w:val="00C57199"/>
    <w:rsid w:val="00C577B2"/>
    <w:rsid w:val="00C6200A"/>
    <w:rsid w:val="00C62675"/>
    <w:rsid w:val="00C62D8A"/>
    <w:rsid w:val="00C63158"/>
    <w:rsid w:val="00C63AE1"/>
    <w:rsid w:val="00C640C7"/>
    <w:rsid w:val="00C64749"/>
    <w:rsid w:val="00C65097"/>
    <w:rsid w:val="00C6537F"/>
    <w:rsid w:val="00C653AD"/>
    <w:rsid w:val="00C658C0"/>
    <w:rsid w:val="00C6793A"/>
    <w:rsid w:val="00C70DDB"/>
    <w:rsid w:val="00C716D4"/>
    <w:rsid w:val="00C71C06"/>
    <w:rsid w:val="00C72E78"/>
    <w:rsid w:val="00C7318F"/>
    <w:rsid w:val="00C734DF"/>
    <w:rsid w:val="00C759CD"/>
    <w:rsid w:val="00C75EB7"/>
    <w:rsid w:val="00C775FF"/>
    <w:rsid w:val="00C7780A"/>
    <w:rsid w:val="00C81197"/>
    <w:rsid w:val="00C82360"/>
    <w:rsid w:val="00C8257B"/>
    <w:rsid w:val="00C82CDF"/>
    <w:rsid w:val="00C85838"/>
    <w:rsid w:val="00C86A08"/>
    <w:rsid w:val="00C87576"/>
    <w:rsid w:val="00C9019F"/>
    <w:rsid w:val="00C91C28"/>
    <w:rsid w:val="00C92303"/>
    <w:rsid w:val="00C92717"/>
    <w:rsid w:val="00C92CD6"/>
    <w:rsid w:val="00C93B1F"/>
    <w:rsid w:val="00C94D4A"/>
    <w:rsid w:val="00C94DD7"/>
    <w:rsid w:val="00C95A10"/>
    <w:rsid w:val="00C95EAD"/>
    <w:rsid w:val="00C965B1"/>
    <w:rsid w:val="00C96731"/>
    <w:rsid w:val="00CA0841"/>
    <w:rsid w:val="00CA1A46"/>
    <w:rsid w:val="00CA2747"/>
    <w:rsid w:val="00CA2903"/>
    <w:rsid w:val="00CA2EFC"/>
    <w:rsid w:val="00CA3126"/>
    <w:rsid w:val="00CA3F53"/>
    <w:rsid w:val="00CA58DF"/>
    <w:rsid w:val="00CA5A9E"/>
    <w:rsid w:val="00CA5E16"/>
    <w:rsid w:val="00CA6488"/>
    <w:rsid w:val="00CA6830"/>
    <w:rsid w:val="00CA6EDF"/>
    <w:rsid w:val="00CA797C"/>
    <w:rsid w:val="00CB113D"/>
    <w:rsid w:val="00CB1457"/>
    <w:rsid w:val="00CB145E"/>
    <w:rsid w:val="00CB22B0"/>
    <w:rsid w:val="00CB3573"/>
    <w:rsid w:val="00CB3D66"/>
    <w:rsid w:val="00CB4CC0"/>
    <w:rsid w:val="00CB59B3"/>
    <w:rsid w:val="00CB60B5"/>
    <w:rsid w:val="00CB6665"/>
    <w:rsid w:val="00CB67AD"/>
    <w:rsid w:val="00CB7560"/>
    <w:rsid w:val="00CB7D40"/>
    <w:rsid w:val="00CC125B"/>
    <w:rsid w:val="00CC14BC"/>
    <w:rsid w:val="00CC3A86"/>
    <w:rsid w:val="00CC4115"/>
    <w:rsid w:val="00CC5FB9"/>
    <w:rsid w:val="00CC71FF"/>
    <w:rsid w:val="00CC76E2"/>
    <w:rsid w:val="00CC7B05"/>
    <w:rsid w:val="00CD037B"/>
    <w:rsid w:val="00CD17F2"/>
    <w:rsid w:val="00CD19FB"/>
    <w:rsid w:val="00CD26AA"/>
    <w:rsid w:val="00CD2795"/>
    <w:rsid w:val="00CD2C41"/>
    <w:rsid w:val="00CD3365"/>
    <w:rsid w:val="00CD3674"/>
    <w:rsid w:val="00CD3FEE"/>
    <w:rsid w:val="00CD4577"/>
    <w:rsid w:val="00CD7180"/>
    <w:rsid w:val="00CD7663"/>
    <w:rsid w:val="00CE0A5C"/>
    <w:rsid w:val="00CE13F8"/>
    <w:rsid w:val="00CE1812"/>
    <w:rsid w:val="00CE1A97"/>
    <w:rsid w:val="00CE20E3"/>
    <w:rsid w:val="00CE3E03"/>
    <w:rsid w:val="00CE6324"/>
    <w:rsid w:val="00CE75F6"/>
    <w:rsid w:val="00CE7CFE"/>
    <w:rsid w:val="00CF0115"/>
    <w:rsid w:val="00CF0198"/>
    <w:rsid w:val="00CF01AB"/>
    <w:rsid w:val="00CF0C24"/>
    <w:rsid w:val="00CF0FB3"/>
    <w:rsid w:val="00CF1030"/>
    <w:rsid w:val="00CF13D1"/>
    <w:rsid w:val="00CF1401"/>
    <w:rsid w:val="00CF15B1"/>
    <w:rsid w:val="00CF210C"/>
    <w:rsid w:val="00CF21C6"/>
    <w:rsid w:val="00CF5F44"/>
    <w:rsid w:val="00CF6ADB"/>
    <w:rsid w:val="00CF7545"/>
    <w:rsid w:val="00D00AF8"/>
    <w:rsid w:val="00D01E80"/>
    <w:rsid w:val="00D035C7"/>
    <w:rsid w:val="00D05ABE"/>
    <w:rsid w:val="00D05DA6"/>
    <w:rsid w:val="00D070EF"/>
    <w:rsid w:val="00D07331"/>
    <w:rsid w:val="00D11607"/>
    <w:rsid w:val="00D11ADF"/>
    <w:rsid w:val="00D123C4"/>
    <w:rsid w:val="00D12804"/>
    <w:rsid w:val="00D1290F"/>
    <w:rsid w:val="00D13F7D"/>
    <w:rsid w:val="00D140BD"/>
    <w:rsid w:val="00D1412E"/>
    <w:rsid w:val="00D1515B"/>
    <w:rsid w:val="00D16069"/>
    <w:rsid w:val="00D1650D"/>
    <w:rsid w:val="00D166C9"/>
    <w:rsid w:val="00D17BA6"/>
    <w:rsid w:val="00D17BE5"/>
    <w:rsid w:val="00D17EC0"/>
    <w:rsid w:val="00D20512"/>
    <w:rsid w:val="00D2065D"/>
    <w:rsid w:val="00D21765"/>
    <w:rsid w:val="00D218FB"/>
    <w:rsid w:val="00D21B21"/>
    <w:rsid w:val="00D2227C"/>
    <w:rsid w:val="00D22598"/>
    <w:rsid w:val="00D229DB"/>
    <w:rsid w:val="00D230AB"/>
    <w:rsid w:val="00D23E1B"/>
    <w:rsid w:val="00D2476E"/>
    <w:rsid w:val="00D264EF"/>
    <w:rsid w:val="00D26A92"/>
    <w:rsid w:val="00D26EA2"/>
    <w:rsid w:val="00D27408"/>
    <w:rsid w:val="00D27465"/>
    <w:rsid w:val="00D27821"/>
    <w:rsid w:val="00D30487"/>
    <w:rsid w:val="00D3070D"/>
    <w:rsid w:val="00D30A4D"/>
    <w:rsid w:val="00D31A96"/>
    <w:rsid w:val="00D31AEE"/>
    <w:rsid w:val="00D33850"/>
    <w:rsid w:val="00D33FEA"/>
    <w:rsid w:val="00D3589D"/>
    <w:rsid w:val="00D3597C"/>
    <w:rsid w:val="00D35980"/>
    <w:rsid w:val="00D376EE"/>
    <w:rsid w:val="00D37B73"/>
    <w:rsid w:val="00D37CB6"/>
    <w:rsid w:val="00D40598"/>
    <w:rsid w:val="00D4085A"/>
    <w:rsid w:val="00D410DD"/>
    <w:rsid w:val="00D41273"/>
    <w:rsid w:val="00D422BC"/>
    <w:rsid w:val="00D42454"/>
    <w:rsid w:val="00D4327B"/>
    <w:rsid w:val="00D43987"/>
    <w:rsid w:val="00D447F7"/>
    <w:rsid w:val="00D476EF"/>
    <w:rsid w:val="00D505F5"/>
    <w:rsid w:val="00D506DA"/>
    <w:rsid w:val="00D50E10"/>
    <w:rsid w:val="00D5163A"/>
    <w:rsid w:val="00D52341"/>
    <w:rsid w:val="00D534E3"/>
    <w:rsid w:val="00D5547B"/>
    <w:rsid w:val="00D55B3F"/>
    <w:rsid w:val="00D56577"/>
    <w:rsid w:val="00D57258"/>
    <w:rsid w:val="00D57AB7"/>
    <w:rsid w:val="00D57B6D"/>
    <w:rsid w:val="00D605CA"/>
    <w:rsid w:val="00D62B1B"/>
    <w:rsid w:val="00D637A9"/>
    <w:rsid w:val="00D64E38"/>
    <w:rsid w:val="00D65716"/>
    <w:rsid w:val="00D66837"/>
    <w:rsid w:val="00D6692D"/>
    <w:rsid w:val="00D66A98"/>
    <w:rsid w:val="00D671C6"/>
    <w:rsid w:val="00D67452"/>
    <w:rsid w:val="00D702A5"/>
    <w:rsid w:val="00D7085F"/>
    <w:rsid w:val="00D708C4"/>
    <w:rsid w:val="00D70E64"/>
    <w:rsid w:val="00D71F07"/>
    <w:rsid w:val="00D71FA6"/>
    <w:rsid w:val="00D7305D"/>
    <w:rsid w:val="00D7309F"/>
    <w:rsid w:val="00D7326D"/>
    <w:rsid w:val="00D73A62"/>
    <w:rsid w:val="00D73BC4"/>
    <w:rsid w:val="00D7449A"/>
    <w:rsid w:val="00D75C40"/>
    <w:rsid w:val="00D76489"/>
    <w:rsid w:val="00D77AA9"/>
    <w:rsid w:val="00D8035D"/>
    <w:rsid w:val="00D809C4"/>
    <w:rsid w:val="00D81C08"/>
    <w:rsid w:val="00D81F82"/>
    <w:rsid w:val="00D82575"/>
    <w:rsid w:val="00D826FB"/>
    <w:rsid w:val="00D8349D"/>
    <w:rsid w:val="00D849C2"/>
    <w:rsid w:val="00D84A12"/>
    <w:rsid w:val="00D87D4E"/>
    <w:rsid w:val="00D87FAC"/>
    <w:rsid w:val="00D908F4"/>
    <w:rsid w:val="00D92199"/>
    <w:rsid w:val="00D92877"/>
    <w:rsid w:val="00D93892"/>
    <w:rsid w:val="00D94AE7"/>
    <w:rsid w:val="00D95814"/>
    <w:rsid w:val="00D96955"/>
    <w:rsid w:val="00D9709C"/>
    <w:rsid w:val="00D9716A"/>
    <w:rsid w:val="00D974C4"/>
    <w:rsid w:val="00D97566"/>
    <w:rsid w:val="00D976DB"/>
    <w:rsid w:val="00D97CB1"/>
    <w:rsid w:val="00DA0010"/>
    <w:rsid w:val="00DA2446"/>
    <w:rsid w:val="00DA296B"/>
    <w:rsid w:val="00DA358D"/>
    <w:rsid w:val="00DA3949"/>
    <w:rsid w:val="00DA525C"/>
    <w:rsid w:val="00DA6BE3"/>
    <w:rsid w:val="00DB0171"/>
    <w:rsid w:val="00DB0A32"/>
    <w:rsid w:val="00DB18D8"/>
    <w:rsid w:val="00DB1DCE"/>
    <w:rsid w:val="00DB2E74"/>
    <w:rsid w:val="00DB3F96"/>
    <w:rsid w:val="00DB4D1D"/>
    <w:rsid w:val="00DB506B"/>
    <w:rsid w:val="00DB5299"/>
    <w:rsid w:val="00DB63F9"/>
    <w:rsid w:val="00DC1021"/>
    <w:rsid w:val="00DC160F"/>
    <w:rsid w:val="00DC2B5B"/>
    <w:rsid w:val="00DC311C"/>
    <w:rsid w:val="00DC39A3"/>
    <w:rsid w:val="00DC469B"/>
    <w:rsid w:val="00DC4A78"/>
    <w:rsid w:val="00DC6C44"/>
    <w:rsid w:val="00DD0C46"/>
    <w:rsid w:val="00DD1912"/>
    <w:rsid w:val="00DD1D92"/>
    <w:rsid w:val="00DD34AF"/>
    <w:rsid w:val="00DD3571"/>
    <w:rsid w:val="00DD4486"/>
    <w:rsid w:val="00DD52F4"/>
    <w:rsid w:val="00DD649C"/>
    <w:rsid w:val="00DD7707"/>
    <w:rsid w:val="00DE049C"/>
    <w:rsid w:val="00DE0764"/>
    <w:rsid w:val="00DE0B4D"/>
    <w:rsid w:val="00DE0EEC"/>
    <w:rsid w:val="00DE1270"/>
    <w:rsid w:val="00DE213F"/>
    <w:rsid w:val="00DE2366"/>
    <w:rsid w:val="00DE26EF"/>
    <w:rsid w:val="00DE30C8"/>
    <w:rsid w:val="00DE39CF"/>
    <w:rsid w:val="00DE3BA0"/>
    <w:rsid w:val="00DE4E94"/>
    <w:rsid w:val="00DE5CEC"/>
    <w:rsid w:val="00DE690A"/>
    <w:rsid w:val="00DE707E"/>
    <w:rsid w:val="00DF065A"/>
    <w:rsid w:val="00DF2EAB"/>
    <w:rsid w:val="00DF382E"/>
    <w:rsid w:val="00DF43C4"/>
    <w:rsid w:val="00DF445A"/>
    <w:rsid w:val="00DF608A"/>
    <w:rsid w:val="00DF6F3D"/>
    <w:rsid w:val="00DF7BF6"/>
    <w:rsid w:val="00E01948"/>
    <w:rsid w:val="00E02B15"/>
    <w:rsid w:val="00E04C2F"/>
    <w:rsid w:val="00E05418"/>
    <w:rsid w:val="00E05C2C"/>
    <w:rsid w:val="00E062E5"/>
    <w:rsid w:val="00E06345"/>
    <w:rsid w:val="00E071BF"/>
    <w:rsid w:val="00E07FB6"/>
    <w:rsid w:val="00E12301"/>
    <w:rsid w:val="00E147B2"/>
    <w:rsid w:val="00E152DD"/>
    <w:rsid w:val="00E172B8"/>
    <w:rsid w:val="00E177F6"/>
    <w:rsid w:val="00E20113"/>
    <w:rsid w:val="00E21C5E"/>
    <w:rsid w:val="00E22179"/>
    <w:rsid w:val="00E226EE"/>
    <w:rsid w:val="00E23756"/>
    <w:rsid w:val="00E25874"/>
    <w:rsid w:val="00E302BF"/>
    <w:rsid w:val="00E30484"/>
    <w:rsid w:val="00E31CE7"/>
    <w:rsid w:val="00E3224D"/>
    <w:rsid w:val="00E32A12"/>
    <w:rsid w:val="00E330C9"/>
    <w:rsid w:val="00E34DE6"/>
    <w:rsid w:val="00E35C0F"/>
    <w:rsid w:val="00E35DD5"/>
    <w:rsid w:val="00E3615C"/>
    <w:rsid w:val="00E4010F"/>
    <w:rsid w:val="00E403CA"/>
    <w:rsid w:val="00E408C2"/>
    <w:rsid w:val="00E40973"/>
    <w:rsid w:val="00E410CB"/>
    <w:rsid w:val="00E41FA3"/>
    <w:rsid w:val="00E426C1"/>
    <w:rsid w:val="00E42EB7"/>
    <w:rsid w:val="00E43477"/>
    <w:rsid w:val="00E44393"/>
    <w:rsid w:val="00E46994"/>
    <w:rsid w:val="00E47611"/>
    <w:rsid w:val="00E50E03"/>
    <w:rsid w:val="00E5118E"/>
    <w:rsid w:val="00E513D6"/>
    <w:rsid w:val="00E5151F"/>
    <w:rsid w:val="00E51EFD"/>
    <w:rsid w:val="00E52366"/>
    <w:rsid w:val="00E53B92"/>
    <w:rsid w:val="00E54161"/>
    <w:rsid w:val="00E557E9"/>
    <w:rsid w:val="00E558C8"/>
    <w:rsid w:val="00E56C59"/>
    <w:rsid w:val="00E5705E"/>
    <w:rsid w:val="00E570B3"/>
    <w:rsid w:val="00E570CE"/>
    <w:rsid w:val="00E573CE"/>
    <w:rsid w:val="00E57D3D"/>
    <w:rsid w:val="00E57E26"/>
    <w:rsid w:val="00E605E2"/>
    <w:rsid w:val="00E60A1F"/>
    <w:rsid w:val="00E60F91"/>
    <w:rsid w:val="00E619AD"/>
    <w:rsid w:val="00E624D8"/>
    <w:rsid w:val="00E62542"/>
    <w:rsid w:val="00E6294E"/>
    <w:rsid w:val="00E62F4D"/>
    <w:rsid w:val="00E6305C"/>
    <w:rsid w:val="00E63201"/>
    <w:rsid w:val="00E633DE"/>
    <w:rsid w:val="00E635F2"/>
    <w:rsid w:val="00E64103"/>
    <w:rsid w:val="00E65644"/>
    <w:rsid w:val="00E656F4"/>
    <w:rsid w:val="00E65A4D"/>
    <w:rsid w:val="00E6670D"/>
    <w:rsid w:val="00E667D8"/>
    <w:rsid w:val="00E66832"/>
    <w:rsid w:val="00E7073E"/>
    <w:rsid w:val="00E7132A"/>
    <w:rsid w:val="00E7163D"/>
    <w:rsid w:val="00E71709"/>
    <w:rsid w:val="00E7174A"/>
    <w:rsid w:val="00E7305A"/>
    <w:rsid w:val="00E73B35"/>
    <w:rsid w:val="00E740E1"/>
    <w:rsid w:val="00E74114"/>
    <w:rsid w:val="00E747F7"/>
    <w:rsid w:val="00E750D5"/>
    <w:rsid w:val="00E7511A"/>
    <w:rsid w:val="00E7673B"/>
    <w:rsid w:val="00E76832"/>
    <w:rsid w:val="00E768C3"/>
    <w:rsid w:val="00E77DEF"/>
    <w:rsid w:val="00E803D1"/>
    <w:rsid w:val="00E8188C"/>
    <w:rsid w:val="00E824F6"/>
    <w:rsid w:val="00E82530"/>
    <w:rsid w:val="00E82C3B"/>
    <w:rsid w:val="00E83C43"/>
    <w:rsid w:val="00E83C4B"/>
    <w:rsid w:val="00E84281"/>
    <w:rsid w:val="00E842E6"/>
    <w:rsid w:val="00E84E42"/>
    <w:rsid w:val="00E8578A"/>
    <w:rsid w:val="00E87604"/>
    <w:rsid w:val="00E87D4B"/>
    <w:rsid w:val="00E87E08"/>
    <w:rsid w:val="00E910A8"/>
    <w:rsid w:val="00E91A93"/>
    <w:rsid w:val="00E91C2F"/>
    <w:rsid w:val="00E92EEF"/>
    <w:rsid w:val="00E9371C"/>
    <w:rsid w:val="00E94246"/>
    <w:rsid w:val="00E96AB2"/>
    <w:rsid w:val="00E9702A"/>
    <w:rsid w:val="00E97244"/>
    <w:rsid w:val="00EA024C"/>
    <w:rsid w:val="00EA0D4E"/>
    <w:rsid w:val="00EA1689"/>
    <w:rsid w:val="00EA1B9A"/>
    <w:rsid w:val="00EA22A7"/>
    <w:rsid w:val="00EA2F98"/>
    <w:rsid w:val="00EA41AC"/>
    <w:rsid w:val="00EA49FF"/>
    <w:rsid w:val="00EA5883"/>
    <w:rsid w:val="00EA5D68"/>
    <w:rsid w:val="00EA60DA"/>
    <w:rsid w:val="00EA63DB"/>
    <w:rsid w:val="00EA6EB3"/>
    <w:rsid w:val="00EA71B4"/>
    <w:rsid w:val="00EB0A1C"/>
    <w:rsid w:val="00EB130D"/>
    <w:rsid w:val="00EB16E4"/>
    <w:rsid w:val="00EB17EC"/>
    <w:rsid w:val="00EB19F5"/>
    <w:rsid w:val="00EB1AE2"/>
    <w:rsid w:val="00EB3633"/>
    <w:rsid w:val="00EB4BF8"/>
    <w:rsid w:val="00EB6C39"/>
    <w:rsid w:val="00EB6E22"/>
    <w:rsid w:val="00EC088F"/>
    <w:rsid w:val="00EC105C"/>
    <w:rsid w:val="00EC1F68"/>
    <w:rsid w:val="00EC22F5"/>
    <w:rsid w:val="00EC2410"/>
    <w:rsid w:val="00EC2641"/>
    <w:rsid w:val="00EC33F6"/>
    <w:rsid w:val="00EC4B88"/>
    <w:rsid w:val="00EC5BDC"/>
    <w:rsid w:val="00EC5D40"/>
    <w:rsid w:val="00EC64B3"/>
    <w:rsid w:val="00EC794F"/>
    <w:rsid w:val="00ED000B"/>
    <w:rsid w:val="00ED0118"/>
    <w:rsid w:val="00ED157D"/>
    <w:rsid w:val="00ED1A06"/>
    <w:rsid w:val="00ED2CF4"/>
    <w:rsid w:val="00ED3981"/>
    <w:rsid w:val="00ED40B9"/>
    <w:rsid w:val="00ED4410"/>
    <w:rsid w:val="00ED5D54"/>
    <w:rsid w:val="00ED72B5"/>
    <w:rsid w:val="00ED7A41"/>
    <w:rsid w:val="00EE02D9"/>
    <w:rsid w:val="00EE0FBE"/>
    <w:rsid w:val="00EE27A3"/>
    <w:rsid w:val="00EE338C"/>
    <w:rsid w:val="00EE3DAA"/>
    <w:rsid w:val="00EE5255"/>
    <w:rsid w:val="00EE60D6"/>
    <w:rsid w:val="00EE6183"/>
    <w:rsid w:val="00EE6341"/>
    <w:rsid w:val="00EF1079"/>
    <w:rsid w:val="00EF3D16"/>
    <w:rsid w:val="00EF42B8"/>
    <w:rsid w:val="00EF4B0F"/>
    <w:rsid w:val="00EF51CA"/>
    <w:rsid w:val="00EF6618"/>
    <w:rsid w:val="00EF711C"/>
    <w:rsid w:val="00EF784D"/>
    <w:rsid w:val="00EF7E5F"/>
    <w:rsid w:val="00F00336"/>
    <w:rsid w:val="00F008A9"/>
    <w:rsid w:val="00F00A85"/>
    <w:rsid w:val="00F01E0E"/>
    <w:rsid w:val="00F01EBF"/>
    <w:rsid w:val="00F02915"/>
    <w:rsid w:val="00F0304B"/>
    <w:rsid w:val="00F038C9"/>
    <w:rsid w:val="00F039EE"/>
    <w:rsid w:val="00F065C5"/>
    <w:rsid w:val="00F06B35"/>
    <w:rsid w:val="00F07351"/>
    <w:rsid w:val="00F07416"/>
    <w:rsid w:val="00F07559"/>
    <w:rsid w:val="00F076EA"/>
    <w:rsid w:val="00F110DD"/>
    <w:rsid w:val="00F11833"/>
    <w:rsid w:val="00F11C03"/>
    <w:rsid w:val="00F11CA3"/>
    <w:rsid w:val="00F11F1B"/>
    <w:rsid w:val="00F12082"/>
    <w:rsid w:val="00F134CD"/>
    <w:rsid w:val="00F13781"/>
    <w:rsid w:val="00F13874"/>
    <w:rsid w:val="00F13AF7"/>
    <w:rsid w:val="00F14628"/>
    <w:rsid w:val="00F1507B"/>
    <w:rsid w:val="00F154FD"/>
    <w:rsid w:val="00F15B4D"/>
    <w:rsid w:val="00F15B55"/>
    <w:rsid w:val="00F16E86"/>
    <w:rsid w:val="00F178B9"/>
    <w:rsid w:val="00F21E10"/>
    <w:rsid w:val="00F21FB5"/>
    <w:rsid w:val="00F228E7"/>
    <w:rsid w:val="00F2371C"/>
    <w:rsid w:val="00F24A57"/>
    <w:rsid w:val="00F2571F"/>
    <w:rsid w:val="00F26CBB"/>
    <w:rsid w:val="00F27E9A"/>
    <w:rsid w:val="00F27EE1"/>
    <w:rsid w:val="00F30284"/>
    <w:rsid w:val="00F30D51"/>
    <w:rsid w:val="00F3149B"/>
    <w:rsid w:val="00F3216E"/>
    <w:rsid w:val="00F323F9"/>
    <w:rsid w:val="00F332DA"/>
    <w:rsid w:val="00F33D7B"/>
    <w:rsid w:val="00F33FC4"/>
    <w:rsid w:val="00F353F5"/>
    <w:rsid w:val="00F35582"/>
    <w:rsid w:val="00F35E41"/>
    <w:rsid w:val="00F362AD"/>
    <w:rsid w:val="00F3731E"/>
    <w:rsid w:val="00F3774D"/>
    <w:rsid w:val="00F405D4"/>
    <w:rsid w:val="00F41609"/>
    <w:rsid w:val="00F43058"/>
    <w:rsid w:val="00F444CE"/>
    <w:rsid w:val="00F44D29"/>
    <w:rsid w:val="00F4502E"/>
    <w:rsid w:val="00F45B43"/>
    <w:rsid w:val="00F45E11"/>
    <w:rsid w:val="00F45E36"/>
    <w:rsid w:val="00F46B7A"/>
    <w:rsid w:val="00F504F9"/>
    <w:rsid w:val="00F505E9"/>
    <w:rsid w:val="00F509B0"/>
    <w:rsid w:val="00F50E3C"/>
    <w:rsid w:val="00F52880"/>
    <w:rsid w:val="00F53BE4"/>
    <w:rsid w:val="00F546EC"/>
    <w:rsid w:val="00F54962"/>
    <w:rsid w:val="00F561CC"/>
    <w:rsid w:val="00F56EB5"/>
    <w:rsid w:val="00F576F3"/>
    <w:rsid w:val="00F60EA2"/>
    <w:rsid w:val="00F61D60"/>
    <w:rsid w:val="00F62443"/>
    <w:rsid w:val="00F62C25"/>
    <w:rsid w:val="00F65CA7"/>
    <w:rsid w:val="00F67077"/>
    <w:rsid w:val="00F674B5"/>
    <w:rsid w:val="00F679D0"/>
    <w:rsid w:val="00F67BB8"/>
    <w:rsid w:val="00F7002D"/>
    <w:rsid w:val="00F7050F"/>
    <w:rsid w:val="00F72164"/>
    <w:rsid w:val="00F72C7B"/>
    <w:rsid w:val="00F73058"/>
    <w:rsid w:val="00F7335D"/>
    <w:rsid w:val="00F7362E"/>
    <w:rsid w:val="00F73A03"/>
    <w:rsid w:val="00F74090"/>
    <w:rsid w:val="00F74D50"/>
    <w:rsid w:val="00F75B04"/>
    <w:rsid w:val="00F76283"/>
    <w:rsid w:val="00F76639"/>
    <w:rsid w:val="00F76690"/>
    <w:rsid w:val="00F772F0"/>
    <w:rsid w:val="00F778A3"/>
    <w:rsid w:val="00F81266"/>
    <w:rsid w:val="00F8210A"/>
    <w:rsid w:val="00F82671"/>
    <w:rsid w:val="00F83313"/>
    <w:rsid w:val="00F8444E"/>
    <w:rsid w:val="00F84A68"/>
    <w:rsid w:val="00F85054"/>
    <w:rsid w:val="00F85432"/>
    <w:rsid w:val="00F8611E"/>
    <w:rsid w:val="00F8620A"/>
    <w:rsid w:val="00F8747A"/>
    <w:rsid w:val="00F87D0E"/>
    <w:rsid w:val="00F91E93"/>
    <w:rsid w:val="00F925D3"/>
    <w:rsid w:val="00F92F88"/>
    <w:rsid w:val="00F9376B"/>
    <w:rsid w:val="00F93A14"/>
    <w:rsid w:val="00F93E2E"/>
    <w:rsid w:val="00F94331"/>
    <w:rsid w:val="00F95A60"/>
    <w:rsid w:val="00F964B0"/>
    <w:rsid w:val="00F97612"/>
    <w:rsid w:val="00FA0AEF"/>
    <w:rsid w:val="00FA0E13"/>
    <w:rsid w:val="00FA16F0"/>
    <w:rsid w:val="00FA1916"/>
    <w:rsid w:val="00FA1F34"/>
    <w:rsid w:val="00FA25E0"/>
    <w:rsid w:val="00FA28A5"/>
    <w:rsid w:val="00FA2902"/>
    <w:rsid w:val="00FA44C8"/>
    <w:rsid w:val="00FA4A7F"/>
    <w:rsid w:val="00FA5FE9"/>
    <w:rsid w:val="00FA649C"/>
    <w:rsid w:val="00FA6A42"/>
    <w:rsid w:val="00FA7065"/>
    <w:rsid w:val="00FA7102"/>
    <w:rsid w:val="00FA74A6"/>
    <w:rsid w:val="00FA74BB"/>
    <w:rsid w:val="00FA7AC8"/>
    <w:rsid w:val="00FB0872"/>
    <w:rsid w:val="00FB0BF3"/>
    <w:rsid w:val="00FB121A"/>
    <w:rsid w:val="00FB1431"/>
    <w:rsid w:val="00FB217E"/>
    <w:rsid w:val="00FB2D60"/>
    <w:rsid w:val="00FB36D8"/>
    <w:rsid w:val="00FB3E83"/>
    <w:rsid w:val="00FB7A42"/>
    <w:rsid w:val="00FC06A0"/>
    <w:rsid w:val="00FC0E52"/>
    <w:rsid w:val="00FC1E60"/>
    <w:rsid w:val="00FC2168"/>
    <w:rsid w:val="00FC32DE"/>
    <w:rsid w:val="00FC44C2"/>
    <w:rsid w:val="00FC4796"/>
    <w:rsid w:val="00FC4DCE"/>
    <w:rsid w:val="00FC5D87"/>
    <w:rsid w:val="00FC6756"/>
    <w:rsid w:val="00FC6794"/>
    <w:rsid w:val="00FC7F92"/>
    <w:rsid w:val="00FD08FF"/>
    <w:rsid w:val="00FD16EF"/>
    <w:rsid w:val="00FD20C5"/>
    <w:rsid w:val="00FD218F"/>
    <w:rsid w:val="00FD23A2"/>
    <w:rsid w:val="00FD2805"/>
    <w:rsid w:val="00FD39A4"/>
    <w:rsid w:val="00FD45F9"/>
    <w:rsid w:val="00FD4878"/>
    <w:rsid w:val="00FD523E"/>
    <w:rsid w:val="00FD7198"/>
    <w:rsid w:val="00FE0F2B"/>
    <w:rsid w:val="00FE1D63"/>
    <w:rsid w:val="00FE1F63"/>
    <w:rsid w:val="00FE25EA"/>
    <w:rsid w:val="00FE2B0D"/>
    <w:rsid w:val="00FE34E0"/>
    <w:rsid w:val="00FE4C9B"/>
    <w:rsid w:val="00FE4D16"/>
    <w:rsid w:val="00FE59C9"/>
    <w:rsid w:val="00FE5B85"/>
    <w:rsid w:val="00FE762B"/>
    <w:rsid w:val="00FE7C7E"/>
    <w:rsid w:val="00FE7D58"/>
    <w:rsid w:val="00FE7F36"/>
    <w:rsid w:val="00FF2040"/>
    <w:rsid w:val="00FF4284"/>
    <w:rsid w:val="00FF55AE"/>
    <w:rsid w:val="00FF57D0"/>
    <w:rsid w:val="00FF64C9"/>
    <w:rsid w:val="00FF6B3D"/>
    <w:rsid w:val="00FF6E9E"/>
    <w:rsid w:val="00FF78AD"/>
    <w:rsid w:val="00FF7BC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323811E"/>
  <w15:docId w15:val="{91D6437F-3C8B-4859-8FD2-46E214AEE1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D81F82"/>
  </w:style>
  <w:style w:type="paragraph" w:styleId="1">
    <w:name w:val="heading 1"/>
    <w:basedOn w:val="a"/>
    <w:next w:val="a"/>
    <w:link w:val="10"/>
    <w:qFormat/>
    <w:rsid w:val="005132EA"/>
    <w:pPr>
      <w:keepNext/>
      <w:jc w:val="center"/>
      <w:outlineLvl w:val="0"/>
    </w:pPr>
    <w:rPr>
      <w:rFonts w:ascii="GOST type B" w:hAnsi="GOST type B"/>
      <w:i/>
      <w:sz w:val="56"/>
    </w:rPr>
  </w:style>
  <w:style w:type="paragraph" w:styleId="2">
    <w:name w:val="heading 2"/>
    <w:basedOn w:val="a"/>
    <w:next w:val="a"/>
    <w:link w:val="20"/>
    <w:qFormat/>
    <w:rsid w:val="005132EA"/>
    <w:pPr>
      <w:keepNext/>
      <w:jc w:val="center"/>
      <w:outlineLvl w:val="1"/>
    </w:pPr>
    <w:rPr>
      <w:rFonts w:ascii="GOST type B" w:hAnsi="GOST type B"/>
      <w:i/>
      <w:sz w:val="40"/>
    </w:rPr>
  </w:style>
  <w:style w:type="paragraph" w:styleId="3">
    <w:name w:val="heading 3"/>
    <w:basedOn w:val="a"/>
    <w:next w:val="a"/>
    <w:link w:val="30"/>
    <w:qFormat/>
    <w:rsid w:val="005132EA"/>
    <w:pPr>
      <w:keepNext/>
      <w:jc w:val="center"/>
      <w:outlineLvl w:val="2"/>
    </w:pPr>
    <w:rPr>
      <w:rFonts w:ascii="GOST type B" w:hAnsi="GOST type B"/>
      <w:i/>
      <w:sz w:val="28"/>
    </w:rPr>
  </w:style>
  <w:style w:type="paragraph" w:styleId="4">
    <w:name w:val="heading 4"/>
    <w:basedOn w:val="a"/>
    <w:next w:val="a"/>
    <w:qFormat/>
    <w:rsid w:val="008C023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qFormat/>
    <w:rsid w:val="008C0236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semiHidden/>
    <w:unhideWhenUsed/>
    <w:qFormat/>
    <w:rsid w:val="007329AC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"/>
    <w:next w:val="a"/>
    <w:link w:val="70"/>
    <w:semiHidden/>
    <w:unhideWhenUsed/>
    <w:qFormat/>
    <w:rsid w:val="007329AC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semiHidden/>
    <w:unhideWhenUsed/>
    <w:qFormat/>
    <w:rsid w:val="007329AC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</w:rPr>
  </w:style>
  <w:style w:type="paragraph" w:styleId="9">
    <w:name w:val="heading 9"/>
    <w:basedOn w:val="a"/>
    <w:next w:val="a"/>
    <w:link w:val="90"/>
    <w:semiHidden/>
    <w:unhideWhenUsed/>
    <w:qFormat/>
    <w:rsid w:val="007329AC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aliases w:val="Верхний колонтитул Знак"/>
    <w:basedOn w:val="a"/>
    <w:link w:val="11"/>
    <w:uiPriority w:val="99"/>
    <w:rsid w:val="005132EA"/>
    <w:pPr>
      <w:tabs>
        <w:tab w:val="center" w:pos="4153"/>
        <w:tab w:val="right" w:pos="8306"/>
      </w:tabs>
    </w:pPr>
  </w:style>
  <w:style w:type="paragraph" w:styleId="a4">
    <w:name w:val="footer"/>
    <w:basedOn w:val="a"/>
    <w:link w:val="a5"/>
    <w:rsid w:val="005132EA"/>
    <w:pPr>
      <w:tabs>
        <w:tab w:val="center" w:pos="4153"/>
        <w:tab w:val="right" w:pos="8306"/>
      </w:tabs>
    </w:pPr>
  </w:style>
  <w:style w:type="character" w:styleId="a6">
    <w:name w:val="page number"/>
    <w:basedOn w:val="a0"/>
    <w:rsid w:val="005132EA"/>
  </w:style>
  <w:style w:type="table" w:styleId="a7">
    <w:name w:val="Table Grid"/>
    <w:basedOn w:val="a1"/>
    <w:rsid w:val="005B78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2">
    <w:name w:val="toc 1"/>
    <w:basedOn w:val="a"/>
    <w:next w:val="a"/>
    <w:autoRedefine/>
    <w:uiPriority w:val="39"/>
    <w:qFormat/>
    <w:rsid w:val="003E4389"/>
    <w:pPr>
      <w:tabs>
        <w:tab w:val="right" w:leader="dot" w:pos="9628"/>
      </w:tabs>
      <w:spacing w:line="360" w:lineRule="auto"/>
      <w:ind w:left="-284"/>
      <w:jc w:val="both"/>
    </w:pPr>
    <w:rPr>
      <w:rFonts w:cs="Arial"/>
      <w:noProof/>
      <w:sz w:val="28"/>
      <w:szCs w:val="24"/>
    </w:rPr>
  </w:style>
  <w:style w:type="character" w:customStyle="1" w:styleId="11">
    <w:name w:val="Верхний колонтитул Знак1"/>
    <w:aliases w:val="Верхний колонтитул Знак Знак"/>
    <w:link w:val="a3"/>
    <w:uiPriority w:val="99"/>
    <w:rsid w:val="00F679D0"/>
    <w:rPr>
      <w:lang w:val="ru-RU" w:eastAsia="ru-RU" w:bidi="ar-SA"/>
    </w:rPr>
  </w:style>
  <w:style w:type="paragraph" w:styleId="a8">
    <w:name w:val="Body Text"/>
    <w:basedOn w:val="a"/>
    <w:link w:val="a9"/>
    <w:rsid w:val="000534AE"/>
    <w:rPr>
      <w:sz w:val="28"/>
      <w:szCs w:val="24"/>
    </w:rPr>
  </w:style>
  <w:style w:type="paragraph" w:styleId="21">
    <w:name w:val="Body Text 2"/>
    <w:basedOn w:val="a"/>
    <w:link w:val="22"/>
    <w:rsid w:val="00176F13"/>
    <w:pPr>
      <w:spacing w:after="120" w:line="480" w:lineRule="auto"/>
    </w:pPr>
  </w:style>
  <w:style w:type="paragraph" w:styleId="23">
    <w:name w:val="Body Text Indent 2"/>
    <w:basedOn w:val="a"/>
    <w:rsid w:val="007A4A14"/>
    <w:pPr>
      <w:spacing w:after="120" w:line="480" w:lineRule="auto"/>
      <w:ind w:left="283"/>
    </w:pPr>
  </w:style>
  <w:style w:type="paragraph" w:styleId="31">
    <w:name w:val="Body Text Indent 3"/>
    <w:basedOn w:val="a"/>
    <w:rsid w:val="007A4A14"/>
    <w:pPr>
      <w:spacing w:after="120"/>
      <w:ind w:left="283"/>
    </w:pPr>
    <w:rPr>
      <w:sz w:val="16"/>
      <w:szCs w:val="16"/>
    </w:rPr>
  </w:style>
  <w:style w:type="paragraph" w:styleId="aa">
    <w:name w:val="Body Text Indent"/>
    <w:basedOn w:val="a"/>
    <w:rsid w:val="00666CA1"/>
    <w:pPr>
      <w:spacing w:after="120"/>
      <w:ind w:left="283"/>
    </w:pPr>
  </w:style>
  <w:style w:type="paragraph" w:styleId="24">
    <w:name w:val="toc 2"/>
    <w:basedOn w:val="a"/>
    <w:next w:val="a"/>
    <w:autoRedefine/>
    <w:uiPriority w:val="39"/>
    <w:qFormat/>
    <w:rsid w:val="00DE049C"/>
    <w:pPr>
      <w:tabs>
        <w:tab w:val="right" w:leader="dot" w:pos="9628"/>
      </w:tabs>
      <w:spacing w:line="360" w:lineRule="auto"/>
      <w:ind w:left="200"/>
    </w:pPr>
    <w:rPr>
      <w:noProof/>
      <w:sz w:val="28"/>
      <w:szCs w:val="28"/>
    </w:rPr>
  </w:style>
  <w:style w:type="paragraph" w:customStyle="1" w:styleId="13">
    <w:name w:val="Стиль1"/>
    <w:basedOn w:val="a"/>
    <w:rsid w:val="002C10EA"/>
    <w:pPr>
      <w:spacing w:line="360" w:lineRule="auto"/>
      <w:jc w:val="center"/>
    </w:pPr>
    <w:rPr>
      <w:b/>
      <w:sz w:val="36"/>
      <w:szCs w:val="36"/>
    </w:rPr>
  </w:style>
  <w:style w:type="paragraph" w:customStyle="1" w:styleId="25">
    <w:name w:val="Стиль2"/>
    <w:basedOn w:val="a"/>
    <w:rsid w:val="002C10EA"/>
    <w:pPr>
      <w:spacing w:line="360" w:lineRule="auto"/>
      <w:ind w:left="233" w:right="281" w:firstLine="540"/>
      <w:jc w:val="center"/>
    </w:pPr>
    <w:rPr>
      <w:b/>
      <w:sz w:val="32"/>
      <w:szCs w:val="32"/>
    </w:rPr>
  </w:style>
  <w:style w:type="paragraph" w:customStyle="1" w:styleId="32">
    <w:name w:val="Стиль3"/>
    <w:basedOn w:val="13"/>
    <w:rsid w:val="002C10EA"/>
  </w:style>
  <w:style w:type="character" w:styleId="ab">
    <w:name w:val="Hyperlink"/>
    <w:uiPriority w:val="99"/>
    <w:rsid w:val="002C10EA"/>
    <w:rPr>
      <w:color w:val="0000FF"/>
      <w:u w:val="single"/>
    </w:rPr>
  </w:style>
  <w:style w:type="paragraph" w:customStyle="1" w:styleId="40">
    <w:name w:val="Стиль4"/>
    <w:basedOn w:val="2"/>
    <w:rsid w:val="002C10EA"/>
    <w:rPr>
      <w:rFonts w:ascii="Times New Roman" w:hAnsi="Times New Roman"/>
      <w:b/>
      <w:i w:val="0"/>
    </w:rPr>
  </w:style>
  <w:style w:type="paragraph" w:customStyle="1" w:styleId="50">
    <w:name w:val="Стиль5"/>
    <w:basedOn w:val="3"/>
    <w:rsid w:val="002C10EA"/>
    <w:pPr>
      <w:spacing w:line="360" w:lineRule="auto"/>
    </w:pPr>
    <w:rPr>
      <w:rFonts w:ascii="Times New Roman" w:hAnsi="Times New Roman"/>
      <w:b/>
      <w:i w:val="0"/>
      <w:sz w:val="36"/>
      <w:szCs w:val="36"/>
    </w:rPr>
  </w:style>
  <w:style w:type="paragraph" w:customStyle="1" w:styleId="61">
    <w:name w:val="Стиль6"/>
    <w:basedOn w:val="a"/>
    <w:rsid w:val="00105E31"/>
    <w:pPr>
      <w:jc w:val="center"/>
    </w:pPr>
    <w:rPr>
      <w:sz w:val="28"/>
      <w:szCs w:val="28"/>
    </w:rPr>
  </w:style>
  <w:style w:type="paragraph" w:customStyle="1" w:styleId="Style2">
    <w:name w:val="Style2"/>
    <w:basedOn w:val="a"/>
    <w:rsid w:val="002E5475"/>
    <w:pPr>
      <w:widowControl w:val="0"/>
      <w:autoSpaceDE w:val="0"/>
      <w:autoSpaceDN w:val="0"/>
      <w:adjustRightInd w:val="0"/>
      <w:spacing w:line="319" w:lineRule="exact"/>
      <w:ind w:firstLine="476"/>
      <w:jc w:val="both"/>
    </w:pPr>
    <w:rPr>
      <w:rFonts w:ascii="Cambria" w:hAnsi="Cambria"/>
      <w:sz w:val="24"/>
      <w:szCs w:val="24"/>
    </w:rPr>
  </w:style>
  <w:style w:type="paragraph" w:customStyle="1" w:styleId="Style3">
    <w:name w:val="Style3"/>
    <w:basedOn w:val="a"/>
    <w:rsid w:val="002E5475"/>
    <w:pPr>
      <w:widowControl w:val="0"/>
      <w:autoSpaceDE w:val="0"/>
      <w:autoSpaceDN w:val="0"/>
      <w:adjustRightInd w:val="0"/>
      <w:spacing w:line="326" w:lineRule="exact"/>
      <w:jc w:val="both"/>
    </w:pPr>
    <w:rPr>
      <w:rFonts w:ascii="Cambria" w:hAnsi="Cambria"/>
      <w:sz w:val="24"/>
      <w:szCs w:val="24"/>
    </w:rPr>
  </w:style>
  <w:style w:type="paragraph" w:customStyle="1" w:styleId="Style1">
    <w:name w:val="Style1"/>
    <w:basedOn w:val="a"/>
    <w:rsid w:val="002E5475"/>
    <w:pPr>
      <w:widowControl w:val="0"/>
      <w:autoSpaceDE w:val="0"/>
      <w:autoSpaceDN w:val="0"/>
      <w:adjustRightInd w:val="0"/>
      <w:spacing w:line="326" w:lineRule="exact"/>
      <w:jc w:val="both"/>
    </w:pPr>
    <w:rPr>
      <w:sz w:val="24"/>
      <w:szCs w:val="24"/>
    </w:rPr>
  </w:style>
  <w:style w:type="character" w:customStyle="1" w:styleId="FontStyle140">
    <w:name w:val="Font Style140"/>
    <w:rsid w:val="002E5475"/>
    <w:rPr>
      <w:rFonts w:ascii="Times New Roman" w:hAnsi="Times New Roman" w:cs="Times New Roman"/>
      <w:sz w:val="20"/>
      <w:szCs w:val="20"/>
    </w:rPr>
  </w:style>
  <w:style w:type="character" w:customStyle="1" w:styleId="FontStyle146">
    <w:name w:val="Font Style146"/>
    <w:rsid w:val="002E5475"/>
    <w:rPr>
      <w:rFonts w:ascii="Times New Roman" w:hAnsi="Times New Roman" w:cs="Times New Roman"/>
      <w:b/>
      <w:bCs/>
      <w:spacing w:val="-10"/>
      <w:sz w:val="26"/>
      <w:szCs w:val="26"/>
    </w:rPr>
  </w:style>
  <w:style w:type="character" w:customStyle="1" w:styleId="FontStyle97">
    <w:name w:val="Font Style97"/>
    <w:rsid w:val="002E5475"/>
    <w:rPr>
      <w:rFonts w:ascii="Times New Roman" w:hAnsi="Times New Roman" w:cs="Times New Roman"/>
      <w:sz w:val="18"/>
      <w:szCs w:val="18"/>
    </w:rPr>
  </w:style>
  <w:style w:type="character" w:customStyle="1" w:styleId="FontStyle135">
    <w:name w:val="Font Style135"/>
    <w:rsid w:val="002E5475"/>
    <w:rPr>
      <w:rFonts w:ascii="Times New Roman" w:hAnsi="Times New Roman" w:cs="Times New Roman"/>
      <w:b/>
      <w:bCs/>
      <w:sz w:val="18"/>
      <w:szCs w:val="18"/>
    </w:rPr>
  </w:style>
  <w:style w:type="paragraph" w:customStyle="1" w:styleId="Style4">
    <w:name w:val="Style4"/>
    <w:basedOn w:val="a"/>
    <w:rsid w:val="002E5475"/>
    <w:pPr>
      <w:widowControl w:val="0"/>
      <w:autoSpaceDE w:val="0"/>
      <w:autoSpaceDN w:val="0"/>
      <w:adjustRightInd w:val="0"/>
      <w:spacing w:line="216" w:lineRule="exact"/>
      <w:jc w:val="both"/>
    </w:pPr>
    <w:rPr>
      <w:sz w:val="24"/>
      <w:szCs w:val="24"/>
    </w:rPr>
  </w:style>
  <w:style w:type="paragraph" w:customStyle="1" w:styleId="Style5">
    <w:name w:val="Style5"/>
    <w:basedOn w:val="a"/>
    <w:rsid w:val="002E5475"/>
    <w:pPr>
      <w:widowControl w:val="0"/>
      <w:autoSpaceDE w:val="0"/>
      <w:autoSpaceDN w:val="0"/>
      <w:adjustRightInd w:val="0"/>
    </w:pPr>
    <w:rPr>
      <w:sz w:val="24"/>
      <w:szCs w:val="24"/>
    </w:rPr>
  </w:style>
  <w:style w:type="paragraph" w:customStyle="1" w:styleId="Style6">
    <w:name w:val="Style6"/>
    <w:basedOn w:val="a"/>
    <w:rsid w:val="002E5475"/>
    <w:pPr>
      <w:widowControl w:val="0"/>
      <w:autoSpaceDE w:val="0"/>
      <w:autoSpaceDN w:val="0"/>
      <w:adjustRightInd w:val="0"/>
      <w:spacing w:line="452" w:lineRule="exact"/>
      <w:ind w:firstLine="500"/>
    </w:pPr>
    <w:rPr>
      <w:sz w:val="24"/>
      <w:szCs w:val="24"/>
    </w:rPr>
  </w:style>
  <w:style w:type="paragraph" w:customStyle="1" w:styleId="Style7">
    <w:name w:val="Style7"/>
    <w:basedOn w:val="a"/>
    <w:rsid w:val="002E5475"/>
    <w:pPr>
      <w:widowControl w:val="0"/>
      <w:autoSpaceDE w:val="0"/>
      <w:autoSpaceDN w:val="0"/>
      <w:adjustRightInd w:val="0"/>
    </w:pPr>
    <w:rPr>
      <w:sz w:val="24"/>
      <w:szCs w:val="24"/>
    </w:rPr>
  </w:style>
  <w:style w:type="paragraph" w:customStyle="1" w:styleId="Style8">
    <w:name w:val="Style8"/>
    <w:basedOn w:val="a"/>
    <w:rsid w:val="002E5475"/>
    <w:pPr>
      <w:widowControl w:val="0"/>
      <w:autoSpaceDE w:val="0"/>
      <w:autoSpaceDN w:val="0"/>
      <w:adjustRightInd w:val="0"/>
      <w:spacing w:line="428" w:lineRule="exact"/>
      <w:ind w:firstLine="468"/>
      <w:jc w:val="both"/>
    </w:pPr>
    <w:rPr>
      <w:sz w:val="24"/>
      <w:szCs w:val="24"/>
    </w:rPr>
  </w:style>
  <w:style w:type="character" w:customStyle="1" w:styleId="FontStyle96">
    <w:name w:val="Font Style96"/>
    <w:rsid w:val="002E5475"/>
    <w:rPr>
      <w:rFonts w:ascii="Times New Roman" w:hAnsi="Times New Roman" w:cs="Times New Roman"/>
      <w:b/>
      <w:bCs/>
      <w:spacing w:val="-10"/>
      <w:sz w:val="26"/>
      <w:szCs w:val="26"/>
    </w:rPr>
  </w:style>
  <w:style w:type="character" w:customStyle="1" w:styleId="FontStyle128">
    <w:name w:val="Font Style128"/>
    <w:rsid w:val="002E5475"/>
    <w:rPr>
      <w:rFonts w:ascii="Times New Roman" w:hAnsi="Times New Roman" w:cs="Times New Roman"/>
      <w:sz w:val="30"/>
      <w:szCs w:val="30"/>
    </w:rPr>
  </w:style>
  <w:style w:type="character" w:customStyle="1" w:styleId="FontStyle134">
    <w:name w:val="Font Style134"/>
    <w:rsid w:val="002E5475"/>
    <w:rPr>
      <w:rFonts w:ascii="Times New Roman" w:hAnsi="Times New Roman" w:cs="Times New Roman"/>
      <w:b/>
      <w:bCs/>
      <w:spacing w:val="-10"/>
      <w:sz w:val="32"/>
      <w:szCs w:val="32"/>
    </w:rPr>
  </w:style>
  <w:style w:type="character" w:customStyle="1" w:styleId="FontStyle104">
    <w:name w:val="Font Style104"/>
    <w:rsid w:val="002E5475"/>
    <w:rPr>
      <w:rFonts w:ascii="Times New Roman" w:hAnsi="Times New Roman" w:cs="Times New Roman"/>
      <w:b/>
      <w:bCs/>
      <w:sz w:val="24"/>
      <w:szCs w:val="24"/>
    </w:rPr>
  </w:style>
  <w:style w:type="paragraph" w:customStyle="1" w:styleId="Style13">
    <w:name w:val="Style13"/>
    <w:basedOn w:val="a"/>
    <w:rsid w:val="002E5475"/>
    <w:pPr>
      <w:widowControl w:val="0"/>
      <w:autoSpaceDE w:val="0"/>
      <w:autoSpaceDN w:val="0"/>
      <w:adjustRightInd w:val="0"/>
      <w:spacing w:line="387" w:lineRule="exact"/>
      <w:ind w:firstLine="222"/>
    </w:pPr>
    <w:rPr>
      <w:sz w:val="24"/>
      <w:szCs w:val="24"/>
    </w:rPr>
  </w:style>
  <w:style w:type="paragraph" w:customStyle="1" w:styleId="Style15">
    <w:name w:val="Style15"/>
    <w:basedOn w:val="a"/>
    <w:rsid w:val="002E5475"/>
    <w:pPr>
      <w:widowControl w:val="0"/>
      <w:autoSpaceDE w:val="0"/>
      <w:autoSpaceDN w:val="0"/>
      <w:adjustRightInd w:val="0"/>
      <w:spacing w:line="341" w:lineRule="exact"/>
      <w:ind w:firstLine="386"/>
      <w:jc w:val="both"/>
    </w:pPr>
    <w:rPr>
      <w:sz w:val="24"/>
      <w:szCs w:val="24"/>
    </w:rPr>
  </w:style>
  <w:style w:type="paragraph" w:customStyle="1" w:styleId="Style16">
    <w:name w:val="Style16"/>
    <w:basedOn w:val="a"/>
    <w:rsid w:val="002E5475"/>
    <w:pPr>
      <w:widowControl w:val="0"/>
      <w:autoSpaceDE w:val="0"/>
      <w:autoSpaceDN w:val="0"/>
      <w:adjustRightInd w:val="0"/>
      <w:spacing w:line="325" w:lineRule="exact"/>
      <w:jc w:val="right"/>
    </w:pPr>
    <w:rPr>
      <w:sz w:val="24"/>
      <w:szCs w:val="24"/>
    </w:rPr>
  </w:style>
  <w:style w:type="paragraph" w:customStyle="1" w:styleId="Style19">
    <w:name w:val="Style19"/>
    <w:basedOn w:val="a"/>
    <w:rsid w:val="002E5475"/>
    <w:pPr>
      <w:widowControl w:val="0"/>
      <w:autoSpaceDE w:val="0"/>
      <w:autoSpaceDN w:val="0"/>
      <w:adjustRightInd w:val="0"/>
      <w:spacing w:line="460" w:lineRule="exact"/>
      <w:jc w:val="both"/>
    </w:pPr>
    <w:rPr>
      <w:sz w:val="24"/>
      <w:szCs w:val="24"/>
    </w:rPr>
  </w:style>
  <w:style w:type="paragraph" w:customStyle="1" w:styleId="Style22">
    <w:name w:val="Style22"/>
    <w:basedOn w:val="a"/>
    <w:rsid w:val="002E5475"/>
    <w:pPr>
      <w:widowControl w:val="0"/>
      <w:autoSpaceDE w:val="0"/>
      <w:autoSpaceDN w:val="0"/>
      <w:adjustRightInd w:val="0"/>
    </w:pPr>
    <w:rPr>
      <w:sz w:val="24"/>
      <w:szCs w:val="24"/>
    </w:rPr>
  </w:style>
  <w:style w:type="paragraph" w:customStyle="1" w:styleId="Style14">
    <w:name w:val="Style14"/>
    <w:basedOn w:val="a"/>
    <w:uiPriority w:val="99"/>
    <w:rsid w:val="002E5475"/>
    <w:pPr>
      <w:widowControl w:val="0"/>
      <w:autoSpaceDE w:val="0"/>
      <w:autoSpaceDN w:val="0"/>
      <w:adjustRightInd w:val="0"/>
    </w:pPr>
    <w:rPr>
      <w:sz w:val="24"/>
      <w:szCs w:val="24"/>
    </w:rPr>
  </w:style>
  <w:style w:type="paragraph" w:customStyle="1" w:styleId="Style55">
    <w:name w:val="Style55"/>
    <w:basedOn w:val="a"/>
    <w:rsid w:val="002E5475"/>
    <w:pPr>
      <w:widowControl w:val="0"/>
      <w:autoSpaceDE w:val="0"/>
      <w:autoSpaceDN w:val="0"/>
      <w:adjustRightInd w:val="0"/>
      <w:spacing w:line="320" w:lineRule="exact"/>
      <w:ind w:firstLine="367"/>
    </w:pPr>
    <w:rPr>
      <w:sz w:val="24"/>
      <w:szCs w:val="24"/>
    </w:rPr>
  </w:style>
  <w:style w:type="character" w:customStyle="1" w:styleId="FontStyle14">
    <w:name w:val="Font Style14"/>
    <w:rsid w:val="002E5475"/>
    <w:rPr>
      <w:rFonts w:ascii="Times New Roman" w:hAnsi="Times New Roman" w:cs="Times New Roman"/>
      <w:i/>
      <w:iCs/>
      <w:sz w:val="32"/>
      <w:szCs w:val="32"/>
    </w:rPr>
  </w:style>
  <w:style w:type="character" w:customStyle="1" w:styleId="FontStyle15">
    <w:name w:val="Font Style15"/>
    <w:rsid w:val="002E5475"/>
    <w:rPr>
      <w:rFonts w:ascii="Times New Roman" w:hAnsi="Times New Roman" w:cs="Times New Roman"/>
      <w:sz w:val="28"/>
      <w:szCs w:val="28"/>
    </w:rPr>
  </w:style>
  <w:style w:type="paragraph" w:customStyle="1" w:styleId="diplom">
    <w:name w:val="diplom"/>
    <w:basedOn w:val="a"/>
    <w:rsid w:val="002E5475"/>
    <w:pPr>
      <w:ind w:left="284" w:right="284" w:firstLine="737"/>
      <w:jc w:val="both"/>
    </w:pPr>
    <w:rPr>
      <w:rFonts w:ascii="ISOCPEUR" w:hAnsi="ISOCPEUR"/>
      <w:i/>
      <w:sz w:val="28"/>
      <w:szCs w:val="28"/>
    </w:rPr>
  </w:style>
  <w:style w:type="character" w:customStyle="1" w:styleId="FontStyle11">
    <w:name w:val="Font Style11"/>
    <w:rsid w:val="002E5475"/>
    <w:rPr>
      <w:rFonts w:ascii="Cambria" w:hAnsi="Cambria" w:cs="Cambria"/>
      <w:sz w:val="30"/>
      <w:szCs w:val="30"/>
    </w:rPr>
  </w:style>
  <w:style w:type="paragraph" w:customStyle="1" w:styleId="Style82">
    <w:name w:val="Style82"/>
    <w:basedOn w:val="a"/>
    <w:rsid w:val="002E5475"/>
    <w:pPr>
      <w:widowControl w:val="0"/>
      <w:autoSpaceDE w:val="0"/>
      <w:autoSpaceDN w:val="0"/>
      <w:adjustRightInd w:val="0"/>
      <w:spacing w:line="329" w:lineRule="exact"/>
      <w:ind w:firstLine="353"/>
    </w:pPr>
    <w:rPr>
      <w:sz w:val="24"/>
      <w:szCs w:val="24"/>
    </w:rPr>
  </w:style>
  <w:style w:type="character" w:customStyle="1" w:styleId="FontStyle133">
    <w:name w:val="Font Style133"/>
    <w:rsid w:val="002E5475"/>
    <w:rPr>
      <w:rFonts w:ascii="Times New Roman" w:hAnsi="Times New Roman" w:cs="Times New Roman"/>
      <w:sz w:val="38"/>
      <w:szCs w:val="38"/>
    </w:rPr>
  </w:style>
  <w:style w:type="character" w:customStyle="1" w:styleId="FontStyle136">
    <w:name w:val="Font Style136"/>
    <w:rsid w:val="002E5475"/>
    <w:rPr>
      <w:rFonts w:ascii="Times New Roman" w:hAnsi="Times New Roman" w:cs="Times New Roman"/>
      <w:b/>
      <w:bCs/>
      <w:sz w:val="20"/>
      <w:szCs w:val="20"/>
    </w:rPr>
  </w:style>
  <w:style w:type="paragraph" w:customStyle="1" w:styleId="Style61">
    <w:name w:val="Style61"/>
    <w:basedOn w:val="a"/>
    <w:rsid w:val="002E5475"/>
    <w:pPr>
      <w:widowControl w:val="0"/>
      <w:autoSpaceDE w:val="0"/>
      <w:autoSpaceDN w:val="0"/>
      <w:adjustRightInd w:val="0"/>
      <w:spacing w:line="381" w:lineRule="exact"/>
      <w:ind w:firstLine="407"/>
    </w:pPr>
    <w:rPr>
      <w:sz w:val="24"/>
      <w:szCs w:val="24"/>
    </w:rPr>
  </w:style>
  <w:style w:type="paragraph" w:customStyle="1" w:styleId="Style69">
    <w:name w:val="Style69"/>
    <w:basedOn w:val="a"/>
    <w:rsid w:val="002E5475"/>
    <w:pPr>
      <w:widowControl w:val="0"/>
      <w:autoSpaceDE w:val="0"/>
      <w:autoSpaceDN w:val="0"/>
      <w:adjustRightInd w:val="0"/>
      <w:spacing w:line="374" w:lineRule="exact"/>
      <w:ind w:firstLine="399"/>
    </w:pPr>
    <w:rPr>
      <w:sz w:val="24"/>
      <w:szCs w:val="24"/>
    </w:rPr>
  </w:style>
  <w:style w:type="paragraph" w:customStyle="1" w:styleId="Style48">
    <w:name w:val="Style48"/>
    <w:basedOn w:val="a"/>
    <w:rsid w:val="002E5475"/>
    <w:pPr>
      <w:widowControl w:val="0"/>
      <w:autoSpaceDE w:val="0"/>
      <w:autoSpaceDN w:val="0"/>
      <w:adjustRightInd w:val="0"/>
      <w:spacing w:line="427" w:lineRule="exact"/>
      <w:ind w:firstLine="478"/>
    </w:pPr>
    <w:rPr>
      <w:sz w:val="24"/>
      <w:szCs w:val="24"/>
    </w:rPr>
  </w:style>
  <w:style w:type="paragraph" w:customStyle="1" w:styleId="Style70">
    <w:name w:val="Style70"/>
    <w:basedOn w:val="a"/>
    <w:rsid w:val="002E5475"/>
    <w:pPr>
      <w:widowControl w:val="0"/>
      <w:autoSpaceDE w:val="0"/>
      <w:autoSpaceDN w:val="0"/>
      <w:adjustRightInd w:val="0"/>
      <w:spacing w:line="451" w:lineRule="exact"/>
      <w:ind w:firstLine="485"/>
    </w:pPr>
    <w:rPr>
      <w:sz w:val="24"/>
      <w:szCs w:val="24"/>
    </w:rPr>
  </w:style>
  <w:style w:type="character" w:customStyle="1" w:styleId="FontStyle95">
    <w:name w:val="Font Style95"/>
    <w:rsid w:val="002E5475"/>
    <w:rPr>
      <w:rFonts w:ascii="Times New Roman" w:hAnsi="Times New Roman" w:cs="Times New Roman"/>
      <w:b/>
      <w:bCs/>
      <w:sz w:val="20"/>
      <w:szCs w:val="20"/>
    </w:rPr>
  </w:style>
  <w:style w:type="paragraph" w:customStyle="1" w:styleId="Style89">
    <w:name w:val="Style89"/>
    <w:basedOn w:val="a"/>
    <w:rsid w:val="002E5475"/>
    <w:pPr>
      <w:widowControl w:val="0"/>
      <w:autoSpaceDE w:val="0"/>
      <w:autoSpaceDN w:val="0"/>
      <w:adjustRightInd w:val="0"/>
      <w:spacing w:line="336" w:lineRule="exact"/>
      <w:ind w:firstLine="379"/>
    </w:pPr>
    <w:rPr>
      <w:sz w:val="24"/>
      <w:szCs w:val="24"/>
    </w:rPr>
  </w:style>
  <w:style w:type="paragraph" w:customStyle="1" w:styleId="Style20">
    <w:name w:val="Style20"/>
    <w:basedOn w:val="a"/>
    <w:rsid w:val="002E5475"/>
    <w:pPr>
      <w:widowControl w:val="0"/>
      <w:autoSpaceDE w:val="0"/>
      <w:autoSpaceDN w:val="0"/>
      <w:adjustRightInd w:val="0"/>
      <w:spacing w:line="377" w:lineRule="exact"/>
      <w:ind w:firstLine="445"/>
      <w:jc w:val="both"/>
    </w:pPr>
    <w:rPr>
      <w:sz w:val="24"/>
      <w:szCs w:val="24"/>
    </w:rPr>
  </w:style>
  <w:style w:type="paragraph" w:customStyle="1" w:styleId="Style27">
    <w:name w:val="Style27"/>
    <w:basedOn w:val="a"/>
    <w:rsid w:val="002E5475"/>
    <w:pPr>
      <w:widowControl w:val="0"/>
      <w:autoSpaceDE w:val="0"/>
      <w:autoSpaceDN w:val="0"/>
      <w:adjustRightInd w:val="0"/>
      <w:spacing w:line="377" w:lineRule="exact"/>
      <w:ind w:firstLine="419"/>
      <w:jc w:val="both"/>
    </w:pPr>
    <w:rPr>
      <w:sz w:val="24"/>
      <w:szCs w:val="24"/>
    </w:rPr>
  </w:style>
  <w:style w:type="paragraph" w:customStyle="1" w:styleId="Style57">
    <w:name w:val="Style57"/>
    <w:basedOn w:val="a"/>
    <w:rsid w:val="002E5475"/>
    <w:pPr>
      <w:widowControl w:val="0"/>
      <w:autoSpaceDE w:val="0"/>
      <w:autoSpaceDN w:val="0"/>
      <w:adjustRightInd w:val="0"/>
      <w:spacing w:line="397" w:lineRule="exact"/>
      <w:ind w:firstLine="445"/>
    </w:pPr>
    <w:rPr>
      <w:sz w:val="24"/>
      <w:szCs w:val="24"/>
    </w:rPr>
  </w:style>
  <w:style w:type="character" w:customStyle="1" w:styleId="FontStyle141">
    <w:name w:val="Font Style141"/>
    <w:rsid w:val="002E5475"/>
    <w:rPr>
      <w:rFonts w:ascii="Times New Roman" w:hAnsi="Times New Roman" w:cs="Times New Roman"/>
      <w:b/>
      <w:bCs/>
      <w:sz w:val="20"/>
      <w:szCs w:val="20"/>
    </w:rPr>
  </w:style>
  <w:style w:type="paragraph" w:customStyle="1" w:styleId="Style90">
    <w:name w:val="Style90"/>
    <w:basedOn w:val="a"/>
    <w:rsid w:val="002E5475"/>
    <w:pPr>
      <w:widowControl w:val="0"/>
      <w:autoSpaceDE w:val="0"/>
      <w:autoSpaceDN w:val="0"/>
      <w:adjustRightInd w:val="0"/>
      <w:spacing w:line="364" w:lineRule="exact"/>
      <w:ind w:firstLine="400"/>
      <w:jc w:val="both"/>
    </w:pPr>
    <w:rPr>
      <w:sz w:val="24"/>
      <w:szCs w:val="24"/>
    </w:rPr>
  </w:style>
  <w:style w:type="character" w:customStyle="1" w:styleId="FontStyle138">
    <w:name w:val="Font Style138"/>
    <w:rsid w:val="002E5475"/>
    <w:rPr>
      <w:rFonts w:ascii="Times New Roman" w:hAnsi="Times New Roman" w:cs="Times New Roman"/>
      <w:b/>
      <w:bCs/>
      <w:sz w:val="20"/>
      <w:szCs w:val="20"/>
    </w:rPr>
  </w:style>
  <w:style w:type="paragraph" w:styleId="ac">
    <w:name w:val="List Paragraph"/>
    <w:basedOn w:val="a"/>
    <w:uiPriority w:val="34"/>
    <w:qFormat/>
    <w:rsid w:val="002E5475"/>
    <w:pPr>
      <w:spacing w:after="200" w:line="276" w:lineRule="auto"/>
      <w:ind w:left="720"/>
      <w:contextualSpacing/>
    </w:pPr>
    <w:rPr>
      <w:rFonts w:ascii="Calibri" w:hAnsi="Calibri"/>
      <w:sz w:val="22"/>
      <w:szCs w:val="22"/>
    </w:rPr>
  </w:style>
  <w:style w:type="paragraph" w:customStyle="1" w:styleId="Style49">
    <w:name w:val="Style49"/>
    <w:basedOn w:val="a"/>
    <w:rsid w:val="002E5475"/>
    <w:pPr>
      <w:widowControl w:val="0"/>
      <w:autoSpaceDE w:val="0"/>
      <w:autoSpaceDN w:val="0"/>
      <w:adjustRightInd w:val="0"/>
      <w:spacing w:line="358" w:lineRule="exact"/>
      <w:ind w:firstLine="391"/>
    </w:pPr>
    <w:rPr>
      <w:sz w:val="24"/>
      <w:szCs w:val="24"/>
    </w:rPr>
  </w:style>
  <w:style w:type="paragraph" w:customStyle="1" w:styleId="Style21">
    <w:name w:val="Style21"/>
    <w:basedOn w:val="a"/>
    <w:rsid w:val="002E5475"/>
    <w:pPr>
      <w:widowControl w:val="0"/>
      <w:autoSpaceDE w:val="0"/>
      <w:autoSpaceDN w:val="0"/>
      <w:adjustRightInd w:val="0"/>
      <w:spacing w:line="317" w:lineRule="exact"/>
      <w:ind w:firstLine="370"/>
    </w:pPr>
    <w:rPr>
      <w:sz w:val="24"/>
      <w:szCs w:val="24"/>
    </w:rPr>
  </w:style>
  <w:style w:type="paragraph" w:customStyle="1" w:styleId="Style30">
    <w:name w:val="Style30"/>
    <w:basedOn w:val="a"/>
    <w:rsid w:val="002E5475"/>
    <w:pPr>
      <w:widowControl w:val="0"/>
      <w:autoSpaceDE w:val="0"/>
      <w:autoSpaceDN w:val="0"/>
      <w:adjustRightInd w:val="0"/>
      <w:spacing w:line="452" w:lineRule="exact"/>
      <w:ind w:firstLine="492"/>
    </w:pPr>
    <w:rPr>
      <w:sz w:val="24"/>
      <w:szCs w:val="24"/>
    </w:rPr>
  </w:style>
  <w:style w:type="paragraph" w:customStyle="1" w:styleId="Style47">
    <w:name w:val="Style47"/>
    <w:basedOn w:val="a"/>
    <w:rsid w:val="002E5475"/>
    <w:pPr>
      <w:widowControl w:val="0"/>
      <w:autoSpaceDE w:val="0"/>
      <w:autoSpaceDN w:val="0"/>
      <w:adjustRightInd w:val="0"/>
      <w:spacing w:line="305" w:lineRule="exact"/>
      <w:ind w:firstLine="374"/>
      <w:jc w:val="both"/>
    </w:pPr>
    <w:rPr>
      <w:sz w:val="24"/>
      <w:szCs w:val="24"/>
    </w:rPr>
  </w:style>
  <w:style w:type="paragraph" w:customStyle="1" w:styleId="Style43">
    <w:name w:val="Style43"/>
    <w:basedOn w:val="a"/>
    <w:rsid w:val="002E5475"/>
    <w:pPr>
      <w:widowControl w:val="0"/>
      <w:autoSpaceDE w:val="0"/>
      <w:autoSpaceDN w:val="0"/>
      <w:adjustRightInd w:val="0"/>
      <w:spacing w:line="432" w:lineRule="exact"/>
      <w:ind w:firstLine="552"/>
    </w:pPr>
    <w:rPr>
      <w:sz w:val="24"/>
      <w:szCs w:val="24"/>
    </w:rPr>
  </w:style>
  <w:style w:type="character" w:customStyle="1" w:styleId="FontStyle94">
    <w:name w:val="Font Style94"/>
    <w:rsid w:val="002E5475"/>
    <w:rPr>
      <w:rFonts w:ascii="Times New Roman" w:hAnsi="Times New Roman" w:cs="Times New Roman"/>
      <w:b/>
      <w:bCs/>
      <w:sz w:val="14"/>
      <w:szCs w:val="14"/>
    </w:rPr>
  </w:style>
  <w:style w:type="character" w:customStyle="1" w:styleId="FontStyle12">
    <w:name w:val="Font Style12"/>
    <w:rsid w:val="007D32BC"/>
    <w:rPr>
      <w:rFonts w:ascii="Arial" w:hAnsi="Arial" w:cs="Arial"/>
      <w:b/>
      <w:bCs/>
      <w:sz w:val="22"/>
      <w:szCs w:val="22"/>
    </w:rPr>
  </w:style>
  <w:style w:type="character" w:customStyle="1" w:styleId="FontStyle13">
    <w:name w:val="Font Style13"/>
    <w:rsid w:val="007D32BC"/>
    <w:rPr>
      <w:rFonts w:ascii="Arial" w:hAnsi="Arial" w:cs="Arial"/>
      <w:sz w:val="22"/>
      <w:szCs w:val="22"/>
    </w:rPr>
  </w:style>
  <w:style w:type="character" w:customStyle="1" w:styleId="a9">
    <w:name w:val="Основной текст Знак"/>
    <w:link w:val="a8"/>
    <w:rsid w:val="005420EF"/>
    <w:rPr>
      <w:sz w:val="28"/>
      <w:szCs w:val="24"/>
    </w:rPr>
  </w:style>
  <w:style w:type="paragraph" w:customStyle="1" w:styleId="2Verdana">
    <w:name w:val="Основной текст 2 + Verdana"/>
    <w:aliases w:val="12 pt,курсив,Слева:  -0,5 см,Первая строка:  1..."/>
    <w:basedOn w:val="21"/>
    <w:rsid w:val="00767D98"/>
    <w:pPr>
      <w:spacing w:after="0" w:line="360" w:lineRule="auto"/>
      <w:ind w:left="-284" w:firstLine="568"/>
    </w:pPr>
    <w:rPr>
      <w:rFonts w:ascii="Verdana" w:hAnsi="Verdana" w:cs="Tahoma"/>
      <w:i/>
      <w:iCs/>
      <w:sz w:val="24"/>
      <w:szCs w:val="24"/>
    </w:rPr>
  </w:style>
  <w:style w:type="paragraph" w:styleId="ad">
    <w:name w:val="Balloon Text"/>
    <w:basedOn w:val="a"/>
    <w:link w:val="ae"/>
    <w:rsid w:val="00E12301"/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link w:val="ad"/>
    <w:rsid w:val="00E12301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rsid w:val="001630A8"/>
    <w:rPr>
      <w:rFonts w:ascii="GOST type B" w:hAnsi="GOST type B"/>
      <w:i/>
      <w:sz w:val="56"/>
    </w:rPr>
  </w:style>
  <w:style w:type="character" w:customStyle="1" w:styleId="22">
    <w:name w:val="Основной текст 2 Знак"/>
    <w:basedOn w:val="a0"/>
    <w:link w:val="21"/>
    <w:rsid w:val="001630A8"/>
  </w:style>
  <w:style w:type="character" w:styleId="af">
    <w:name w:val="Emphasis"/>
    <w:qFormat/>
    <w:rsid w:val="008959C5"/>
    <w:rPr>
      <w:i/>
      <w:iCs/>
    </w:rPr>
  </w:style>
  <w:style w:type="character" w:styleId="af0">
    <w:name w:val="Strong"/>
    <w:uiPriority w:val="22"/>
    <w:qFormat/>
    <w:rsid w:val="00DA0010"/>
    <w:rPr>
      <w:b/>
      <w:bCs/>
    </w:rPr>
  </w:style>
  <w:style w:type="character" w:customStyle="1" w:styleId="apple-converted-space">
    <w:name w:val="apple-converted-space"/>
    <w:basedOn w:val="a0"/>
    <w:rsid w:val="00DA0010"/>
  </w:style>
  <w:style w:type="paragraph" w:styleId="af1">
    <w:name w:val="Normal (Web)"/>
    <w:basedOn w:val="a"/>
    <w:uiPriority w:val="99"/>
    <w:unhideWhenUsed/>
    <w:rsid w:val="005F5875"/>
    <w:pPr>
      <w:spacing w:before="100" w:beforeAutospacing="1" w:after="100" w:afterAutospacing="1"/>
    </w:pPr>
    <w:rPr>
      <w:sz w:val="24"/>
      <w:szCs w:val="24"/>
    </w:rPr>
  </w:style>
  <w:style w:type="paragraph" w:customStyle="1" w:styleId="af2">
    <w:name w:val="КУРСАЧ"/>
    <w:basedOn w:val="a"/>
    <w:rsid w:val="00705D1B"/>
    <w:pPr>
      <w:spacing w:line="360" w:lineRule="auto"/>
      <w:jc w:val="both"/>
    </w:pPr>
    <w:rPr>
      <w:sz w:val="24"/>
      <w:szCs w:val="24"/>
    </w:rPr>
  </w:style>
  <w:style w:type="paragraph" w:customStyle="1" w:styleId="Style9">
    <w:name w:val="Style9"/>
    <w:basedOn w:val="a"/>
    <w:uiPriority w:val="99"/>
    <w:rsid w:val="00AC0685"/>
    <w:pPr>
      <w:widowControl w:val="0"/>
      <w:autoSpaceDE w:val="0"/>
      <w:autoSpaceDN w:val="0"/>
      <w:adjustRightInd w:val="0"/>
      <w:spacing w:line="175" w:lineRule="exact"/>
      <w:jc w:val="both"/>
    </w:pPr>
    <w:rPr>
      <w:sz w:val="24"/>
      <w:szCs w:val="24"/>
    </w:rPr>
  </w:style>
  <w:style w:type="character" w:customStyle="1" w:styleId="FontStyle19">
    <w:name w:val="Font Style19"/>
    <w:uiPriority w:val="99"/>
    <w:rsid w:val="00AC0685"/>
    <w:rPr>
      <w:rFonts w:ascii="Times New Roman" w:hAnsi="Times New Roman" w:cs="Times New Roman"/>
      <w:b/>
      <w:bCs/>
      <w:i/>
      <w:iCs/>
      <w:sz w:val="18"/>
      <w:szCs w:val="18"/>
    </w:rPr>
  </w:style>
  <w:style w:type="paragraph" w:customStyle="1" w:styleId="Style11">
    <w:name w:val="Style11"/>
    <w:basedOn w:val="a"/>
    <w:uiPriority w:val="99"/>
    <w:rsid w:val="00AC0685"/>
    <w:pPr>
      <w:widowControl w:val="0"/>
      <w:autoSpaceDE w:val="0"/>
      <w:autoSpaceDN w:val="0"/>
      <w:adjustRightInd w:val="0"/>
      <w:jc w:val="both"/>
    </w:pPr>
    <w:rPr>
      <w:sz w:val="24"/>
      <w:szCs w:val="24"/>
    </w:rPr>
  </w:style>
  <w:style w:type="paragraph" w:customStyle="1" w:styleId="Style10">
    <w:name w:val="Style10"/>
    <w:basedOn w:val="a"/>
    <w:uiPriority w:val="99"/>
    <w:rsid w:val="00AC0685"/>
    <w:pPr>
      <w:widowControl w:val="0"/>
      <w:autoSpaceDE w:val="0"/>
      <w:autoSpaceDN w:val="0"/>
      <w:adjustRightInd w:val="0"/>
      <w:jc w:val="both"/>
    </w:pPr>
    <w:rPr>
      <w:sz w:val="24"/>
      <w:szCs w:val="24"/>
    </w:rPr>
  </w:style>
  <w:style w:type="character" w:customStyle="1" w:styleId="FontStyle18">
    <w:name w:val="Font Style18"/>
    <w:uiPriority w:val="99"/>
    <w:rsid w:val="00AC0685"/>
    <w:rPr>
      <w:rFonts w:ascii="Times New Roman" w:hAnsi="Times New Roman" w:cs="Times New Roman"/>
      <w:i/>
      <w:iCs/>
      <w:spacing w:val="-10"/>
      <w:sz w:val="18"/>
      <w:szCs w:val="18"/>
    </w:rPr>
  </w:style>
  <w:style w:type="paragraph" w:styleId="af3">
    <w:name w:val="No Spacing"/>
    <w:uiPriority w:val="1"/>
    <w:qFormat/>
    <w:rsid w:val="00F26CBB"/>
  </w:style>
  <w:style w:type="paragraph" w:customStyle="1" w:styleId="af4">
    <w:name w:val="Содержимое таблицы"/>
    <w:basedOn w:val="a"/>
    <w:rsid w:val="001F23B0"/>
    <w:pPr>
      <w:suppressAutoHyphens/>
    </w:pPr>
    <w:rPr>
      <w:color w:val="00000A"/>
      <w:szCs w:val="32"/>
    </w:rPr>
  </w:style>
  <w:style w:type="character" w:customStyle="1" w:styleId="a5">
    <w:name w:val="Нижний колонтитул Знак"/>
    <w:basedOn w:val="a0"/>
    <w:link w:val="a4"/>
    <w:rsid w:val="000778F0"/>
  </w:style>
  <w:style w:type="character" w:styleId="af5">
    <w:name w:val="Placeholder Text"/>
    <w:uiPriority w:val="99"/>
    <w:semiHidden/>
    <w:rsid w:val="00D7085F"/>
    <w:rPr>
      <w:color w:val="808080"/>
    </w:rPr>
  </w:style>
  <w:style w:type="paragraph" w:styleId="af6">
    <w:name w:val="TOC Heading"/>
    <w:basedOn w:val="1"/>
    <w:next w:val="a"/>
    <w:uiPriority w:val="39"/>
    <w:semiHidden/>
    <w:unhideWhenUsed/>
    <w:qFormat/>
    <w:rsid w:val="00D31A96"/>
    <w:pPr>
      <w:keepLines/>
      <w:spacing w:before="480" w:line="276" w:lineRule="auto"/>
      <w:jc w:val="left"/>
      <w:outlineLvl w:val="9"/>
    </w:pPr>
    <w:rPr>
      <w:rFonts w:asciiTheme="majorHAnsi" w:eastAsiaTheme="majorEastAsia" w:hAnsiTheme="majorHAnsi" w:cstheme="majorBidi"/>
      <w:b/>
      <w:bCs/>
      <w:i w:val="0"/>
      <w:color w:val="365F91" w:themeColor="accent1" w:themeShade="BF"/>
      <w:sz w:val="28"/>
      <w:szCs w:val="28"/>
    </w:rPr>
  </w:style>
  <w:style w:type="paragraph" w:styleId="33">
    <w:name w:val="toc 3"/>
    <w:basedOn w:val="a"/>
    <w:next w:val="a"/>
    <w:autoRedefine/>
    <w:uiPriority w:val="39"/>
    <w:semiHidden/>
    <w:unhideWhenUsed/>
    <w:qFormat/>
    <w:rsid w:val="00D31A96"/>
    <w:pPr>
      <w:spacing w:line="360" w:lineRule="auto"/>
      <w:ind w:left="-284"/>
      <w:jc w:val="both"/>
    </w:pPr>
    <w:rPr>
      <w:sz w:val="28"/>
    </w:rPr>
  </w:style>
  <w:style w:type="paragraph" w:customStyle="1" w:styleId="af7">
    <w:name w:val="Заголовок середина"/>
    <w:basedOn w:val="a"/>
    <w:qFormat/>
    <w:rsid w:val="007329AC"/>
    <w:pPr>
      <w:tabs>
        <w:tab w:val="left" w:pos="9498"/>
        <w:tab w:val="left" w:pos="9639"/>
      </w:tabs>
      <w:spacing w:line="360" w:lineRule="auto"/>
      <w:ind w:left="-284" w:right="284" w:firstLine="709"/>
      <w:jc w:val="center"/>
      <w:outlineLvl w:val="0"/>
    </w:pPr>
    <w:rPr>
      <w:b/>
      <w:sz w:val="28"/>
      <w:szCs w:val="24"/>
    </w:rPr>
  </w:style>
  <w:style w:type="paragraph" w:styleId="91">
    <w:name w:val="toc 9"/>
    <w:basedOn w:val="a"/>
    <w:next w:val="a"/>
    <w:autoRedefine/>
    <w:semiHidden/>
    <w:unhideWhenUsed/>
    <w:rsid w:val="00D31A96"/>
    <w:pPr>
      <w:spacing w:after="100"/>
      <w:ind w:left="1600"/>
    </w:pPr>
  </w:style>
  <w:style w:type="paragraph" w:styleId="71">
    <w:name w:val="toc 7"/>
    <w:basedOn w:val="a"/>
    <w:next w:val="a"/>
    <w:autoRedefine/>
    <w:semiHidden/>
    <w:unhideWhenUsed/>
    <w:rsid w:val="00D31A96"/>
    <w:pPr>
      <w:spacing w:after="100"/>
      <w:ind w:left="1200"/>
    </w:pPr>
  </w:style>
  <w:style w:type="paragraph" w:customStyle="1" w:styleId="af8">
    <w:name w:val="Заголовок абзац"/>
    <w:basedOn w:val="a"/>
    <w:link w:val="af9"/>
    <w:qFormat/>
    <w:rsid w:val="007329AC"/>
    <w:pPr>
      <w:spacing w:line="360" w:lineRule="auto"/>
      <w:ind w:left="-284" w:right="284" w:firstLine="709"/>
      <w:outlineLvl w:val="0"/>
    </w:pPr>
    <w:rPr>
      <w:b/>
      <w:sz w:val="28"/>
    </w:rPr>
  </w:style>
  <w:style w:type="paragraph" w:styleId="afa">
    <w:name w:val="caption"/>
    <w:basedOn w:val="a"/>
    <w:next w:val="a"/>
    <w:link w:val="afb"/>
    <w:unhideWhenUsed/>
    <w:qFormat/>
    <w:rsid w:val="00F362AD"/>
    <w:pPr>
      <w:spacing w:after="200"/>
    </w:pPr>
    <w:rPr>
      <w:b/>
      <w:bCs/>
      <w:color w:val="4F81BD" w:themeColor="accent1"/>
      <w:sz w:val="18"/>
      <w:szCs w:val="18"/>
    </w:rPr>
  </w:style>
  <w:style w:type="paragraph" w:customStyle="1" w:styleId="afc">
    <w:name w:val="Заголовок центр лист"/>
    <w:basedOn w:val="a"/>
    <w:qFormat/>
    <w:rsid w:val="003E4389"/>
    <w:pPr>
      <w:ind w:hanging="284"/>
      <w:jc w:val="center"/>
    </w:pPr>
    <w:rPr>
      <w:b/>
      <w:sz w:val="28"/>
      <w:szCs w:val="22"/>
    </w:rPr>
  </w:style>
  <w:style w:type="character" w:customStyle="1" w:styleId="60">
    <w:name w:val="Заголовок 6 Знак"/>
    <w:basedOn w:val="a0"/>
    <w:link w:val="6"/>
    <w:semiHidden/>
    <w:rsid w:val="007329AC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0"/>
    <w:link w:val="7"/>
    <w:semiHidden/>
    <w:rsid w:val="007329AC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0"/>
    <w:link w:val="8"/>
    <w:semiHidden/>
    <w:rsid w:val="007329AC"/>
    <w:rPr>
      <w:rFonts w:asciiTheme="majorHAnsi" w:eastAsiaTheme="majorEastAsia" w:hAnsiTheme="majorHAnsi" w:cstheme="majorBidi"/>
      <w:color w:val="404040" w:themeColor="text1" w:themeTint="BF"/>
    </w:rPr>
  </w:style>
  <w:style w:type="character" w:customStyle="1" w:styleId="90">
    <w:name w:val="Заголовок 9 Знак"/>
    <w:basedOn w:val="a0"/>
    <w:link w:val="9"/>
    <w:semiHidden/>
    <w:rsid w:val="007329AC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afd">
    <w:name w:val="table of figures"/>
    <w:basedOn w:val="a"/>
    <w:next w:val="a"/>
    <w:semiHidden/>
    <w:unhideWhenUsed/>
    <w:rsid w:val="00F362AD"/>
  </w:style>
  <w:style w:type="paragraph" w:customStyle="1" w:styleId="afe">
    <w:name w:val="Рисунок"/>
    <w:basedOn w:val="afa"/>
    <w:link w:val="aff"/>
    <w:qFormat/>
    <w:rsid w:val="00F362AD"/>
    <w:pPr>
      <w:spacing w:after="120" w:line="360" w:lineRule="auto"/>
      <w:jc w:val="center"/>
    </w:pPr>
    <w:rPr>
      <w:b w:val="0"/>
      <w:color w:val="auto"/>
      <w:sz w:val="28"/>
    </w:rPr>
  </w:style>
  <w:style w:type="paragraph" w:customStyle="1" w:styleId="72">
    <w:name w:val="Стиль7"/>
    <w:basedOn w:val="afe"/>
    <w:link w:val="73"/>
    <w:qFormat/>
    <w:rsid w:val="006B2557"/>
    <w:pPr>
      <w:ind w:left="-284" w:right="284"/>
    </w:pPr>
  </w:style>
  <w:style w:type="character" w:customStyle="1" w:styleId="afb">
    <w:name w:val="Название объекта Знак"/>
    <w:basedOn w:val="a0"/>
    <w:link w:val="afa"/>
    <w:rsid w:val="00F362AD"/>
    <w:rPr>
      <w:b/>
      <w:bCs/>
      <w:color w:val="4F81BD" w:themeColor="accent1"/>
      <w:sz w:val="18"/>
      <w:szCs w:val="18"/>
    </w:rPr>
  </w:style>
  <w:style w:type="character" w:customStyle="1" w:styleId="aff">
    <w:name w:val="Рисунок Знак"/>
    <w:basedOn w:val="afb"/>
    <w:link w:val="afe"/>
    <w:rsid w:val="00F362AD"/>
    <w:rPr>
      <w:b w:val="0"/>
      <w:bCs/>
      <w:color w:val="4F81BD" w:themeColor="accent1"/>
      <w:sz w:val="28"/>
      <w:szCs w:val="18"/>
    </w:rPr>
  </w:style>
  <w:style w:type="character" w:customStyle="1" w:styleId="73">
    <w:name w:val="Стиль7 Знак"/>
    <w:basedOn w:val="aff"/>
    <w:link w:val="72"/>
    <w:rsid w:val="006B2557"/>
    <w:rPr>
      <w:b w:val="0"/>
      <w:bCs/>
      <w:color w:val="4F81BD" w:themeColor="accent1"/>
      <w:sz w:val="28"/>
      <w:szCs w:val="18"/>
    </w:rPr>
  </w:style>
  <w:style w:type="character" w:customStyle="1" w:styleId="20">
    <w:name w:val="Заголовок 2 Знак"/>
    <w:basedOn w:val="a0"/>
    <w:link w:val="2"/>
    <w:rsid w:val="00E071BF"/>
    <w:rPr>
      <w:rFonts w:ascii="GOST type B" w:hAnsi="GOST type B"/>
      <w:i/>
      <w:sz w:val="40"/>
    </w:rPr>
  </w:style>
  <w:style w:type="character" w:customStyle="1" w:styleId="30">
    <w:name w:val="Заголовок 3 Знак"/>
    <w:basedOn w:val="a0"/>
    <w:link w:val="3"/>
    <w:rsid w:val="00E071BF"/>
    <w:rPr>
      <w:rFonts w:ascii="GOST type B" w:hAnsi="GOST type B"/>
      <w:i/>
      <w:sz w:val="28"/>
    </w:rPr>
  </w:style>
  <w:style w:type="paragraph" w:customStyle="1" w:styleId="81">
    <w:name w:val="Стиль8"/>
    <w:basedOn w:val="af8"/>
    <w:link w:val="82"/>
    <w:qFormat/>
    <w:rsid w:val="00A21998"/>
    <w:pPr>
      <w:jc w:val="both"/>
    </w:pPr>
    <w:rPr>
      <w:b w:val="0"/>
    </w:rPr>
  </w:style>
  <w:style w:type="paragraph" w:customStyle="1" w:styleId="92">
    <w:name w:val="Стиль9"/>
    <w:basedOn w:val="a"/>
    <w:link w:val="93"/>
    <w:qFormat/>
    <w:rsid w:val="00367C73"/>
  </w:style>
  <w:style w:type="character" w:customStyle="1" w:styleId="af9">
    <w:name w:val="Заголовок абзац Знак"/>
    <w:basedOn w:val="a0"/>
    <w:link w:val="af8"/>
    <w:rsid w:val="00A21998"/>
    <w:rPr>
      <w:b/>
      <w:sz w:val="28"/>
    </w:rPr>
  </w:style>
  <w:style w:type="character" w:customStyle="1" w:styleId="82">
    <w:name w:val="Стиль8 Знак"/>
    <w:basedOn w:val="af9"/>
    <w:link w:val="81"/>
    <w:rsid w:val="00A21998"/>
    <w:rPr>
      <w:b w:val="0"/>
      <w:sz w:val="28"/>
    </w:rPr>
  </w:style>
  <w:style w:type="paragraph" w:customStyle="1" w:styleId="100">
    <w:name w:val="Стиль10"/>
    <w:basedOn w:val="92"/>
    <w:link w:val="101"/>
    <w:qFormat/>
    <w:rsid w:val="00367C73"/>
    <w:pPr>
      <w:jc w:val="both"/>
    </w:pPr>
    <w:rPr>
      <w:sz w:val="28"/>
    </w:rPr>
  </w:style>
  <w:style w:type="character" w:customStyle="1" w:styleId="93">
    <w:name w:val="Стиль9 Знак"/>
    <w:basedOn w:val="a0"/>
    <w:link w:val="92"/>
    <w:rsid w:val="00367C73"/>
  </w:style>
  <w:style w:type="paragraph" w:customStyle="1" w:styleId="aff0">
    <w:name w:val="мойстиль"/>
    <w:basedOn w:val="100"/>
    <w:link w:val="aff1"/>
    <w:qFormat/>
    <w:rsid w:val="003933A7"/>
    <w:pPr>
      <w:spacing w:line="360" w:lineRule="auto"/>
      <w:ind w:left="-284" w:right="284" w:firstLine="709"/>
    </w:pPr>
  </w:style>
  <w:style w:type="character" w:customStyle="1" w:styleId="101">
    <w:name w:val="Стиль10 Знак"/>
    <w:basedOn w:val="93"/>
    <w:link w:val="100"/>
    <w:rsid w:val="00367C73"/>
    <w:rPr>
      <w:sz w:val="28"/>
    </w:rPr>
  </w:style>
  <w:style w:type="character" w:customStyle="1" w:styleId="aff1">
    <w:name w:val="мойстиль Знак"/>
    <w:basedOn w:val="101"/>
    <w:link w:val="aff0"/>
    <w:rsid w:val="003933A7"/>
    <w:rPr>
      <w:sz w:val="28"/>
    </w:rPr>
  </w:style>
  <w:style w:type="character" w:styleId="aff2">
    <w:name w:val="FollowedHyperlink"/>
    <w:basedOn w:val="a0"/>
    <w:semiHidden/>
    <w:unhideWhenUsed/>
    <w:rsid w:val="009C43E6"/>
    <w:rPr>
      <w:color w:val="800080" w:themeColor="followedHyperlink"/>
      <w:u w:val="single"/>
    </w:rPr>
  </w:style>
  <w:style w:type="character" w:styleId="aff3">
    <w:name w:val="Unresolved Mention"/>
    <w:basedOn w:val="a0"/>
    <w:uiPriority w:val="99"/>
    <w:semiHidden/>
    <w:unhideWhenUsed/>
    <w:rsid w:val="00024D9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7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6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9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5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8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217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83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4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0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9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8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4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9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9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5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9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9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6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1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9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87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6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6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2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34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66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6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4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4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36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50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5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3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7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9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2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5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7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2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2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6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8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5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3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224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48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2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8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4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9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8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6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5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8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69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3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3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0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994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13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8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0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3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2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4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7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9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7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86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8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3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1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22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13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588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86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4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8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1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1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4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65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843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3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01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06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92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589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06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7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4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0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8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5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997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08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62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90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68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61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38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08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8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254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21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25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2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1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6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5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43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298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36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32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95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19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44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5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99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86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41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41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89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10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44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54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93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56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599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80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4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4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1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3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1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8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5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760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52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75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8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39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1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82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2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21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11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54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12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46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63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94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1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46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38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42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22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03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35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99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62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08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837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97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770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79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83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9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0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221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5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1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47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8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98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54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38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1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72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73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58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17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28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23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89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17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696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47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4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9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9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73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0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1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8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0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0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4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7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0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6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9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7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8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8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8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6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5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6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4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1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8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8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940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49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85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92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86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59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8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2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0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12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90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46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19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17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76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93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5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45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44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59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825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13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0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2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2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5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3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9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6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06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0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3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4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090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91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86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45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95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30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42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26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9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2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25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56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10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73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58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66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21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72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14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33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74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67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43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7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1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46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8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2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8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5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63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4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5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33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04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0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885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08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57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43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3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6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9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5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86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0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1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402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5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92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60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61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47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3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0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7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0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8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1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74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028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83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53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0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94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98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8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46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2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13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71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17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67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24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79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98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40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6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45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54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82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58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01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7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2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0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8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96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2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43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2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4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9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7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7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1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9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50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02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84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17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8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02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53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3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47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30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07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63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4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02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1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5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4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5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3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8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378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36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04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63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41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0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57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57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15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07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2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38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86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68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04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3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56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1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83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8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37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87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45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6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76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77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96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5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4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8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36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1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8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1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32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7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4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61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35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56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81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69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45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13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623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22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8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1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4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7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8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5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5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7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9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0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90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4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24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5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8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1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4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4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059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34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0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67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42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74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3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1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6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4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5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8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8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9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4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8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7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7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8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4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4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5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06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56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4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960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35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32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465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57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0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4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1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656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0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04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420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38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3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8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1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97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1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4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8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26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1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56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7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7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12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45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5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583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77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30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55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12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57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70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65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36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38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00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36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64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9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2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2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1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6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228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24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72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50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9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812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52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55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3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2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06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2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0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9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2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49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0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8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5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97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86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74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18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3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0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1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86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9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6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2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4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7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44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9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4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5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9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3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5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4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93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5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63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5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2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75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9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5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4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9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2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2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4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5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9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14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8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3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1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8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9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7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7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11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0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84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0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7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2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7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8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7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1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3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1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0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9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8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7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6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7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9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8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4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1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8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0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1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6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92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4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9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7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3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8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2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1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9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8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6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5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0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5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6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7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1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5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5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0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8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23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33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0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0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7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7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4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567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129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33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2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9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1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7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3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106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74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86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37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19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84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30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19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1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23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18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37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85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85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52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38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64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19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0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773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0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3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17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8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53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577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33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4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1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5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0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8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4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7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5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4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214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76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68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733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41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400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5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60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2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1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7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.png"/><Relationship Id="rId18" Type="http://schemas.openxmlformats.org/officeDocument/2006/relationships/image" Target="media/image6.png"/><Relationship Id="rId26" Type="http://schemas.openxmlformats.org/officeDocument/2006/relationships/image" Target="media/image14.png"/><Relationship Id="rId39" Type="http://schemas.openxmlformats.org/officeDocument/2006/relationships/image" Target="media/image27.png"/><Relationship Id="rId21" Type="http://schemas.openxmlformats.org/officeDocument/2006/relationships/image" Target="media/image9.png"/><Relationship Id="rId34" Type="http://schemas.openxmlformats.org/officeDocument/2006/relationships/image" Target="media/image22.png"/><Relationship Id="rId42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29" Type="http://schemas.openxmlformats.org/officeDocument/2006/relationships/image" Target="media/image17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24" Type="http://schemas.openxmlformats.org/officeDocument/2006/relationships/image" Target="media/image12.png"/><Relationship Id="rId32" Type="http://schemas.openxmlformats.org/officeDocument/2006/relationships/image" Target="media/image20.png"/><Relationship Id="rId37" Type="http://schemas.openxmlformats.org/officeDocument/2006/relationships/image" Target="media/image25.png"/><Relationship Id="rId40" Type="http://schemas.openxmlformats.org/officeDocument/2006/relationships/footer" Target="footer4.xm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36" Type="http://schemas.openxmlformats.org/officeDocument/2006/relationships/image" Target="media/image24.png"/><Relationship Id="rId10" Type="http://schemas.openxmlformats.org/officeDocument/2006/relationships/footer" Target="footer2.xml"/><Relationship Id="rId19" Type="http://schemas.openxmlformats.org/officeDocument/2006/relationships/image" Target="media/image7.png"/><Relationship Id="rId31" Type="http://schemas.openxmlformats.org/officeDocument/2006/relationships/image" Target="media/image19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2.png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image" Target="media/image18.png"/><Relationship Id="rId35" Type="http://schemas.openxmlformats.org/officeDocument/2006/relationships/image" Target="media/image23.png"/><Relationship Id="rId8" Type="http://schemas.openxmlformats.org/officeDocument/2006/relationships/header" Target="header1.xml"/><Relationship Id="rId3" Type="http://schemas.openxmlformats.org/officeDocument/2006/relationships/styles" Target="styles.xml"/><Relationship Id="rId12" Type="http://schemas.openxmlformats.org/officeDocument/2006/relationships/footer" Target="footer3.xml"/><Relationship Id="rId17" Type="http://schemas.openxmlformats.org/officeDocument/2006/relationships/image" Target="media/image5.png"/><Relationship Id="rId25" Type="http://schemas.openxmlformats.org/officeDocument/2006/relationships/image" Target="media/image13.png"/><Relationship Id="rId33" Type="http://schemas.openxmlformats.org/officeDocument/2006/relationships/image" Target="media/image21.png"/><Relationship Id="rId38" Type="http://schemas.openxmlformats.org/officeDocument/2006/relationships/image" Target="media/image26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college\&#1050;&#1055;%20&#1080;%20&#1044;&#1055;\&#1055;&#1086;&#1103;&#1089;&#1085;&#1080;&#1090;&#1077;&#1083;&#1100;&#1085;&#1072;&#1103;%20&#1079;&#1072;&#1087;&#1080;&#1089;&#1082;&#1072;%20&#1050;&#1055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441F1A0-2B44-4B10-8CEB-7E3A7668FD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Пояснительная записка КП.dotx</Template>
  <TotalTime>686</TotalTime>
  <Pages>24</Pages>
  <Words>3560</Words>
  <Characters>20297</Characters>
  <Application>Microsoft Office Word</Application>
  <DocSecurity>0</DocSecurity>
  <Lines>169</Lines>
  <Paragraphs>47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ТРИО-ЛИВНЫ</Company>
  <LinksUpToDate>false</LinksUpToDate>
  <CharactersWithSpaces>23810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Yelizaveta Pachkovskaya</dc:creator>
  <cp:lastModifiedBy>Дмитрий Аксамит</cp:lastModifiedBy>
  <cp:revision>14</cp:revision>
  <cp:lastPrinted>2023-06-06T10:34:00Z</cp:lastPrinted>
  <dcterms:created xsi:type="dcterms:W3CDTF">2026-05-11T09:14:00Z</dcterms:created>
  <dcterms:modified xsi:type="dcterms:W3CDTF">2026-05-21T13:04:00Z</dcterms:modified>
</cp:coreProperties>
</file>